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3.xml" ContentType="application/xml"/>
  <Override PartName="/customXml/item4.xml" ContentType="application/xml"/>
  <Override PartName="/customXml/item5.xml" ContentType="application/xml"/>
  <Override PartName="/customXml/item6.xml" ContentType="application/xml"/>
  <Override PartName="/customXml/item7.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4.12.0.0 -->
  <w:body>
    <w:p w:rsidR="00F7717A" w:rsidP="00222613">
      <w:pPr>
        <w:pStyle w:val="Paragraph"/>
        <w:shd w:val="clear" w:color="auto" w:fill="auto"/>
        <w:jc w:val="left"/>
        <w:rPr>
          <w:color w:val="000000"/>
        </w:rPr>
        <w:sectPr w:rsidSect="00F7717A">
          <w:type w:val="continuous"/>
          <w:pgSz w:w="11906" w:h="16838"/>
          <w:pgMar w:top="720" w:right="720" w:bottom="720" w:left="720" w:header="720" w:footer="720" w:gutter="0"/>
          <w:pgNumType w:start="1"/>
          <w:cols w:space="720"/>
          <w:docGrid w:linePitch="299"/>
        </w:sectPr>
      </w:pPr>
      <w:r>
        <w:rPr>
          <w:color w:val="000000"/>
        </w:rPr>
        <w:t>Document title: Software as a service (SaaS) subscription agreement (pro-customer).</w:t>
      </w:r>
    </w:p>
    <w:p w:rsidR="00F7717A" w:rsidRPr="004B3FA9" w:rsidP="00222613">
      <w:pPr>
        <w:pStyle w:val="CoversheetStaticText"/>
        <w:shd w:val="clear" w:color="auto" w:fill="auto"/>
        <w:rPr>
          <w:b/>
          <w:color w:val="000000"/>
        </w:rPr>
      </w:pPr>
      <w:r>
        <w:rPr>
          <w:b/>
          <w:color w:val="000000"/>
        </w:rPr>
        <w:t>DATED</w:t>
      </w:r>
    </w:p>
    <w:p w:rsidR="00F7717A" w:rsidP="00222613">
      <w:pPr>
        <w:pStyle w:val="CoversheetStaticText"/>
        <w:shd w:val="clear" w:color="auto" w:fill="auto"/>
        <w:rPr>
          <w:color w:val="000000"/>
        </w:rPr>
      </w:pPr>
      <w:r>
        <w:rPr>
          <w:color w:val="000000"/>
        </w:rPr>
        <w:t>------------</w:t>
      </w:r>
    </w:p>
    <w:p w:rsidR="00F7717A" w:rsidP="00222613">
      <w:pPr>
        <w:pStyle w:val="CoversheetTitle"/>
        <w:shd w:val="clear" w:color="auto" w:fill="auto"/>
        <w:rPr>
          <w:color w:val="000000"/>
        </w:rPr>
      </w:pPr>
      <w:r>
        <w:rPr>
          <w:color w:val="000000"/>
        </w:rPr>
        <w:t>SOFTWARE AS A SERVICE SUBSCRIPTION AGREEMENT</w:t>
      </w:r>
    </w:p>
    <w:p w:rsidR="00F7717A" w:rsidRPr="0039306E" w:rsidP="00222613">
      <w:pPr>
        <w:pStyle w:val="CoversheetStaticText"/>
        <w:shd w:val="clear" w:color="auto" w:fill="auto"/>
        <w:rPr>
          <w:color w:val="000000"/>
        </w:rPr>
      </w:pPr>
      <w:r>
        <w:rPr>
          <w:color w:val="000000"/>
        </w:rPr>
        <w:t>[between/among]</w:t>
      </w:r>
    </w:p>
    <w:p w:rsidR="00F7717A" w:rsidP="00222613">
      <w:pPr>
        <w:pStyle w:val="CoversheetParty"/>
        <w:shd w:val="clear" w:color="auto" w:fill="auto"/>
        <w:rPr>
          <w:color w:val="000000"/>
        </w:rPr>
      </w:pPr>
      <w:r>
        <w:rPr>
          <w:color w:val="000000"/>
        </w:rPr>
        <w:t>Supplier</w:t>
      </w:r>
    </w:p>
    <w:p w:rsidR="00F7717A" w:rsidP="00222613">
      <w:pPr>
        <w:pStyle w:val="CoversheetStaticText"/>
        <w:shd w:val="clear" w:color="auto" w:fill="auto"/>
        <w:rPr>
          <w:color w:val="000000"/>
        </w:rPr>
      </w:pPr>
      <w:r>
        <w:rPr>
          <w:color w:val="000000"/>
        </w:rPr>
        <w:t>and</w:t>
      </w:r>
    </w:p>
    <w:p w:rsidR="00F7717A" w:rsidP="00222613">
      <w:pPr>
        <w:pStyle w:val="CoversheetParty"/>
        <w:shd w:val="clear" w:color="auto" w:fill="auto"/>
        <w:rPr>
          <w:color w:val="000000"/>
        </w:rPr>
      </w:pPr>
      <w:r>
        <w:rPr>
          <w:color w:val="000000"/>
        </w:rPr>
        <w:t>Customer</w:t>
      </w:r>
    </w:p>
    <w:p w:rsidR="00F7717A" w:rsidP="00222613">
      <w:pPr>
        <w:pStyle w:val="CoversheetParty"/>
        <w:shd w:val="clear" w:color="auto" w:fill="auto"/>
        <w:jc w:val="left"/>
        <w:rPr>
          <w:color w:val="000000"/>
        </w:rPr>
      </w:pPr>
    </w:p>
    <w:p w:rsidR="00F7717A" w:rsidP="00222613">
      <w:pPr>
        <w:pStyle w:val="CoversheetParty"/>
        <w:shd w:val="clear" w:color="auto" w:fill="auto"/>
        <w:jc w:val="left"/>
        <w:rPr>
          <w:color w:val="000000"/>
        </w:rPr>
        <w:sectPr w:rsidSect="00F7717A">
          <w:type w:val="nextPage"/>
          <w:pgSz w:w="11906" w:h="16838"/>
          <w:pgMar w:top="720" w:right="720" w:bottom="720" w:left="720" w:header="720" w:footer="720" w:gutter="0"/>
          <w:pgNumType w:start="1"/>
          <w:cols w:space="720"/>
          <w:docGrid w:linePitch="299"/>
        </w:sectPr>
      </w:pPr>
    </w:p>
    <w:p>
      <w:pPr>
        <w:sectPr w:rsidSect="00F7717A">
          <w:type w:val="continuous"/>
          <w:pgSz w:w="11906" w:h="16838"/>
          <w:pgMar w:top="720" w:right="720" w:bottom="720" w:left="720" w:header="720" w:footer="720" w:gutter="0"/>
          <w:pgNumType w:start="1"/>
          <w:cols w:space="720"/>
          <w:docGrid w:linePitch="299"/>
        </w:sectPr>
      </w:pPr>
    </w:p>
    <w:p w:rsidR="00F7717A" w:rsidP="00222613">
      <w:pPr>
        <w:pStyle w:val="HeadingLevel2"/>
        <w:shd w:val="clear" w:color="auto" w:fill="auto"/>
        <w:rPr>
          <w:color w:val="000000"/>
        </w:rPr>
      </w:pPr>
      <w:r>
        <w:rPr>
          <w:color w:val="000000"/>
        </w:rPr>
        <w:t>CONTENTS</w:t>
      </w:r>
    </w:p>
    <w:p w:rsidR="00F7717A" w:rsidP="00222613">
      <w:pPr>
        <w:pStyle w:val="HeadingLevel2"/>
        <w:shd w:val="clear" w:color="auto" w:fill="auto"/>
        <w:rPr>
          <w:color w:val="000000"/>
        </w:rPr>
      </w:pPr>
      <w:r>
        <w:rPr>
          <w:color w:val="000000"/>
        </w:rPr>
        <w:t>____________________________________________________________</w:t>
      </w:r>
    </w:p>
    <w:p w:rsidR="00F7717A" w:rsidP="00222613">
      <w:pPr>
        <w:pStyle w:val="HeadingLevel2"/>
        <w:shd w:val="clear" w:color="auto" w:fill="auto"/>
        <w:rPr>
          <w:color w:val="000000"/>
        </w:rPr>
      </w:pPr>
      <w:r>
        <w:rPr>
          <w:color w:val="000000"/>
        </w:rPr>
        <w:t>CLAUSE</w:t>
      </w:r>
    </w:p>
    <w:p>
      <w:pPr>
        <w:pStyle w:val="TOC1"/>
        <w:tabs>
          <w:tab w:val="left" w:pos="440"/>
          <w:tab w:val="right" w:leader="dot" w:pos="10456"/>
        </w:tabs>
        <w:rPr>
          <w:rFonts w:asciiTheme="minorHAnsi" w:hAnsiTheme="minorHAnsi"/>
          <w:noProof/>
          <w:sz w:val="22"/>
        </w:rPr>
      </w:pPr>
      <w:r w:rsidR="00F7717A">
        <w:rPr>
          <w:color w:val="000000"/>
        </w:rPr>
        <w:fldChar w:fldCharType="begin"/>
      </w:r>
      <w:r w:rsidR="00F7717A">
        <w:rPr>
          <w:color w:val="000000"/>
        </w:rPr>
        <w:instrText>TOC \t "Title Clause, 1" \h</w:instrText>
      </w:r>
      <w:r w:rsidR="00F7717A">
        <w:rPr>
          <w:color w:val="000000"/>
        </w:rPr>
        <w:fldChar w:fldCharType="separate"/>
      </w:r>
      <w:r>
        <w:fldChar w:fldCharType="begin"/>
      </w:r>
      <w:r>
        <w:rPr>
          <w:rStyle w:val="Hyperlink"/>
        </w:rPr>
        <w:instrText xml:space="preserve"> HYPERLINK \l "_Toc256000000" </w:instrText>
      </w:r>
      <w:r>
        <w:fldChar w:fldCharType="separate"/>
      </w:r>
      <w:r>
        <w:rPr>
          <w:rStyle w:val="Hyperlink"/>
        </w:rPr>
        <w:t>1.</w:t>
      </w:r>
      <w:r>
        <w:rPr>
          <w:rStyle w:val="Hyperlink"/>
          <w:rFonts w:asciiTheme="minorHAnsi" w:hAnsiTheme="minorHAnsi"/>
          <w:noProof/>
          <w:sz w:val="22"/>
        </w:rPr>
        <w:tab/>
      </w:r>
      <w:r>
        <w:rPr>
          <w:rStyle w:val="Hyperlink"/>
        </w:rPr>
        <w:t>Interpretation</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"_Toc256000001" </w:instrText>
      </w:r>
      <w:r>
        <w:fldChar w:fldCharType="separate"/>
      </w:r>
      <w:r>
        <w:rPr>
          <w:rStyle w:val="Hyperlink"/>
        </w:rPr>
        <w:t>2.</w:t>
      </w:r>
      <w:r>
        <w:rPr>
          <w:rStyle w:val="Hyperlink"/>
          <w:rFonts w:asciiTheme="minorHAnsi" w:hAnsiTheme="minorHAnsi"/>
          <w:noProof/>
          <w:sz w:val="22"/>
        </w:rPr>
        <w:tab/>
      </w:r>
      <w:r>
        <w:rPr>
          <w:rStyle w:val="Hyperlink"/>
        </w:rPr>
        <w:t>User subscriptions</w:t>
      </w:r>
      <w:r>
        <w:rPr>
          <w:rStyle w:val="Hyperlink"/>
        </w:rPr>
        <w:tab/>
      </w:r>
      <w:r>
        <w:fldChar w:fldCharType="begin"/>
      </w:r>
      <w:r>
        <w:rPr>
          <w:rStyle w:val="Hyperlink"/>
        </w:rPr>
        <w:instrText xml:space="preserve"> PAGEREF _Toc256000001 \h </w:instrText>
      </w:r>
      <w:r>
        <w:fldChar w:fldCharType="separate"/>
      </w:r>
      <w:r>
        <w:rPr>
          <w:rStyle w:val="Hyperlink"/>
        </w:rPr>
        <w:t>4</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"_Toc256000002" </w:instrText>
      </w:r>
      <w:r>
        <w:fldChar w:fldCharType="separate"/>
      </w:r>
      <w:r>
        <w:rPr>
          <w:rStyle w:val="Hyperlink"/>
        </w:rPr>
        <w:t>3.</w:t>
      </w:r>
      <w:r>
        <w:rPr>
          <w:rStyle w:val="Hyperlink"/>
          <w:rFonts w:asciiTheme="minorHAnsi" w:hAnsiTheme="minorHAnsi"/>
          <w:noProof/>
          <w:sz w:val="22"/>
        </w:rPr>
        <w:tab/>
      </w:r>
      <w:r>
        <w:rPr>
          <w:rStyle w:val="Hyperlink"/>
        </w:rPr>
        <w:t>Additional user subscriptions</w:t>
      </w:r>
      <w:r>
        <w:rPr>
          <w:rStyle w:val="Hyperlink"/>
        </w:rPr>
        <w:tab/>
      </w:r>
      <w:r>
        <w:fldChar w:fldCharType="begin"/>
      </w:r>
      <w:r>
        <w:rPr>
          <w:rStyle w:val="Hyperlink"/>
        </w:rPr>
        <w:instrText xml:space="preserve"> PAGEREF _Toc256000002 \h </w:instrText>
      </w:r>
      <w:r>
        <w:fldChar w:fldCharType="separate"/>
      </w:r>
      <w:r>
        <w:rPr>
          <w:rStyle w:val="Hyperlink"/>
        </w:rPr>
        <w:t>6</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"_Toc256000003" </w:instrText>
      </w:r>
      <w:r>
        <w:fldChar w:fldCharType="separate"/>
      </w:r>
      <w:r>
        <w:rPr>
          <w:rStyle w:val="Hyperlink"/>
        </w:rPr>
        <w:t>4.</w:t>
      </w:r>
      <w:r>
        <w:rPr>
          <w:rStyle w:val="Hyperlink"/>
          <w:rFonts w:asciiTheme="minorHAnsi" w:hAnsiTheme="minorHAnsi"/>
          <w:noProof/>
          <w:sz w:val="22"/>
        </w:rPr>
        <w:tab/>
      </w:r>
      <w:r>
        <w:rPr>
          <w:rStyle w:val="Hyperlink"/>
        </w:rPr>
        <w:t>Services</w:t>
      </w:r>
      <w:r>
        <w:rPr>
          <w:rStyle w:val="Hyperlink"/>
        </w:rPr>
        <w:tab/>
      </w:r>
      <w:r>
        <w:fldChar w:fldCharType="begin"/>
      </w:r>
      <w:r>
        <w:rPr>
          <w:rStyle w:val="Hyperlink"/>
        </w:rPr>
        <w:instrText xml:space="preserve"> PAGEREF _Toc256000003 \h </w:instrText>
      </w:r>
      <w:r>
        <w:fldChar w:fldCharType="separate"/>
      </w:r>
      <w:r>
        <w:rPr>
          <w:rStyle w:val="Hyperlink"/>
        </w:rPr>
        <w:t>6</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"_Toc256000004" </w:instrText>
      </w:r>
      <w:r>
        <w:fldChar w:fldCharType="separate"/>
      </w:r>
      <w:r>
        <w:rPr>
          <w:rStyle w:val="Hyperlink"/>
        </w:rPr>
        <w:t>5.</w:t>
      </w:r>
      <w:r>
        <w:rPr>
          <w:rStyle w:val="Hyperlink"/>
          <w:rFonts w:asciiTheme="minorHAnsi" w:hAnsiTheme="minorHAnsi"/>
          <w:noProof/>
          <w:sz w:val="22"/>
        </w:rPr>
        <w:tab/>
      </w:r>
      <w:r>
        <w:rPr>
          <w:rStyle w:val="Hyperlink"/>
        </w:rPr>
        <w:t>Data protection</w:t>
      </w:r>
      <w:r>
        <w:rPr>
          <w:rStyle w:val="Hyperlink"/>
        </w:rPr>
        <w:tab/>
      </w:r>
      <w:r>
        <w:fldChar w:fldCharType="begin"/>
      </w:r>
      <w:r>
        <w:rPr>
          <w:rStyle w:val="Hyperlink"/>
        </w:rPr>
        <w:instrText xml:space="preserve"> PAGEREF _Toc256000004 \h </w:instrText>
      </w:r>
      <w:r>
        <w:fldChar w:fldCharType="separate"/>
      </w:r>
      <w:r>
        <w:rPr>
          <w:rStyle w:val="Hyperlink"/>
        </w:rPr>
        <w:t>7</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"_Toc256000005" </w:instrText>
      </w:r>
      <w:r>
        <w:fldChar w:fldCharType="separate"/>
      </w:r>
      <w:r>
        <w:rPr>
          <w:rStyle w:val="Hyperlink"/>
        </w:rPr>
        <w:t>6.</w:t>
      </w:r>
      <w:r>
        <w:rPr>
          <w:rStyle w:val="Hyperlink"/>
          <w:rFonts w:asciiTheme="minorHAnsi" w:hAnsiTheme="minorHAnsi"/>
          <w:noProof/>
          <w:sz w:val="22"/>
        </w:rPr>
        <w:tab/>
      </w:r>
      <w:r>
        <w:rPr>
          <w:rStyle w:val="Hyperlink"/>
        </w:rPr>
        <w:t>Supplier's obligations</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"_Toc256000006" </w:instrText>
      </w:r>
      <w:r>
        <w:fldChar w:fldCharType="separate"/>
      </w:r>
      <w:r>
        <w:rPr>
          <w:rStyle w:val="Hyperlink"/>
        </w:rPr>
        <w:t>7.</w:t>
      </w:r>
      <w:r>
        <w:rPr>
          <w:rStyle w:val="Hyperlink"/>
          <w:rFonts w:asciiTheme="minorHAnsi" w:hAnsiTheme="minorHAnsi"/>
          <w:noProof/>
          <w:sz w:val="22"/>
        </w:rPr>
        <w:tab/>
      </w:r>
      <w:r>
        <w:rPr>
          <w:rStyle w:val="Hyperlink"/>
        </w:rPr>
        <w:t>Customer's obligations</w:t>
      </w:r>
      <w:r>
        <w:rPr>
          <w:rStyle w:val="Hyperlink"/>
        </w:rPr>
        <w:tab/>
      </w:r>
      <w:r>
        <w:fldChar w:fldCharType="begin"/>
      </w:r>
      <w:r>
        <w:rPr>
          <w:rStyle w:val="Hyperlink"/>
        </w:rPr>
        <w:instrText xml:space="preserve"> PAGEREF _Toc256000006 \h </w:instrText>
      </w:r>
      <w:r>
        <w:fldChar w:fldCharType="separate"/>
      </w:r>
      <w:r>
        <w:rPr>
          <w:rStyle w:val="Hyperlink"/>
        </w:rPr>
        <w:t>8</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"_Toc256000007" </w:instrText>
      </w:r>
      <w:r>
        <w:fldChar w:fldCharType="separate"/>
      </w:r>
      <w:r>
        <w:rPr>
          <w:rStyle w:val="Hyperlink"/>
        </w:rPr>
        <w:t>8.</w:t>
      </w:r>
      <w:r>
        <w:rPr>
          <w:rStyle w:val="Hyperlink"/>
          <w:rFonts w:asciiTheme="minorHAnsi" w:hAnsiTheme="minorHAnsi"/>
          <w:noProof/>
          <w:sz w:val="22"/>
        </w:rPr>
        <w:tab/>
      </w:r>
      <w:r>
        <w:rPr>
          <w:rStyle w:val="Hyperlink"/>
        </w:rPr>
        <w:t>Charges and payment</w:t>
      </w:r>
      <w:r>
        <w:rPr>
          <w:rStyle w:val="Hyperlink"/>
        </w:rPr>
        <w:tab/>
      </w:r>
      <w:r>
        <w:fldChar w:fldCharType="begin"/>
      </w:r>
      <w:r>
        <w:rPr>
          <w:rStyle w:val="Hyperlink"/>
        </w:rPr>
        <w:instrText xml:space="preserve"> PAGEREF _Toc256000007 \h </w:instrText>
      </w:r>
      <w:r>
        <w:fldChar w:fldCharType="separate"/>
      </w:r>
      <w:r>
        <w:rPr>
          <w:rStyle w:val="Hyperlink"/>
        </w:rPr>
        <w:t>8</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"_Toc256000008" </w:instrText>
      </w:r>
      <w:r>
        <w:fldChar w:fldCharType="separate"/>
      </w:r>
      <w:r>
        <w:rPr>
          <w:rStyle w:val="Hyperlink"/>
        </w:rPr>
        <w:t>9.</w:t>
      </w:r>
      <w:r>
        <w:rPr>
          <w:rStyle w:val="Hyperlink"/>
          <w:rFonts w:asciiTheme="minorHAnsi" w:hAnsiTheme="minorHAnsi"/>
          <w:noProof/>
          <w:sz w:val="22"/>
        </w:rPr>
        <w:tab/>
      </w:r>
      <w:r>
        <w:rPr>
          <w:rStyle w:val="Hyperlink"/>
        </w:rPr>
        <w:t>Proprietary rights</w:t>
      </w:r>
      <w:r>
        <w:rPr>
          <w:rStyle w:val="Hyperlink"/>
        </w:rPr>
        <w:tab/>
      </w:r>
      <w:r>
        <w:fldChar w:fldCharType="begin"/>
      </w:r>
      <w:r>
        <w:rPr>
          <w:rStyle w:val="Hyperlink"/>
        </w:rPr>
        <w:instrText xml:space="preserve"> PAGEREF _Toc256000008 \h </w:instrText>
      </w:r>
      <w:r>
        <w:fldChar w:fldCharType="separate"/>
      </w:r>
      <w:r>
        <w:rPr>
          <w:rStyle w:val="Hyperlink"/>
        </w:rPr>
        <w:t>10</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"_Toc256000009" </w:instrText>
      </w:r>
      <w:r>
        <w:fldChar w:fldCharType="separate"/>
      </w:r>
      <w:r>
        <w:rPr>
          <w:rStyle w:val="Hyperlink"/>
        </w:rPr>
        <w:t>10.</w:t>
      </w:r>
      <w:r>
        <w:rPr>
          <w:rStyle w:val="Hyperlink"/>
          <w:rFonts w:asciiTheme="minorHAnsi" w:hAnsiTheme="minorHAnsi"/>
          <w:noProof/>
          <w:sz w:val="22"/>
        </w:rPr>
        <w:tab/>
      </w:r>
      <w:r>
        <w:rPr>
          <w:rStyle w:val="Hyperlink"/>
        </w:rPr>
        <w:t>Confidentiality</w:t>
      </w:r>
      <w:r>
        <w:rPr>
          <w:rStyle w:val="Hyperlink"/>
        </w:rPr>
        <w:tab/>
      </w:r>
      <w:r>
        <w:fldChar w:fldCharType="begin"/>
      </w:r>
      <w:r>
        <w:rPr>
          <w:rStyle w:val="Hyperlink"/>
        </w:rPr>
        <w:instrText xml:space="preserve"> PAGEREF _Toc256000009 \h </w:instrText>
      </w:r>
      <w:r>
        <w:fldChar w:fldCharType="separate"/>
      </w:r>
      <w:r>
        <w:rPr>
          <w:rStyle w:val="Hyperlink"/>
        </w:rPr>
        <w:t>10</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"_Toc256000010" </w:instrText>
      </w:r>
      <w:r>
        <w:fldChar w:fldCharType="separate"/>
      </w:r>
      <w:r>
        <w:rPr>
          <w:rStyle w:val="Hyperlink"/>
        </w:rPr>
        <w:t>11.</w:t>
      </w:r>
      <w:r>
        <w:rPr>
          <w:rStyle w:val="Hyperlink"/>
          <w:rFonts w:asciiTheme="minorHAnsi" w:hAnsiTheme="minorHAnsi"/>
          <w:noProof/>
          <w:sz w:val="22"/>
        </w:rPr>
        <w:tab/>
      </w:r>
      <w:r>
        <w:rPr>
          <w:rStyle w:val="Hyperlink"/>
        </w:rPr>
        <w:t>[</w:t>
      </w:r>
      <w:r>
        <w:rPr>
          <w:rStyle w:val="Hyperlink"/>
        </w:rPr>
        <w:t>Security of network and information systems</w:t>
      </w:r>
      <w:r>
        <w:rPr>
          <w:rStyle w:val="Hyperlink"/>
        </w:rPr>
        <w:tab/>
      </w:r>
      <w:r>
        <w:fldChar w:fldCharType="begin"/>
      </w:r>
      <w:r>
        <w:rPr>
          <w:rStyle w:val="Hyperlink"/>
        </w:rPr>
        <w:instrText xml:space="preserve"> PAGEREF _Toc256000010 \h </w:instrText>
      </w:r>
      <w:r>
        <w:fldChar w:fldCharType="separate"/>
      </w:r>
      <w:r>
        <w:rPr>
          <w:rStyle w:val="Hyperlink"/>
        </w:rPr>
        <w:t>12</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"_Toc256000011" </w:instrText>
      </w:r>
      <w:r>
        <w:fldChar w:fldCharType="separate"/>
      </w:r>
      <w:r>
        <w:rPr>
          <w:rStyle w:val="Hyperlink"/>
        </w:rPr>
        <w:t>12.</w:t>
      </w:r>
      <w:r>
        <w:rPr>
          <w:rStyle w:val="Hyperlink"/>
          <w:rFonts w:asciiTheme="minorHAnsi" w:hAnsiTheme="minorHAnsi"/>
          <w:noProof/>
          <w:sz w:val="22"/>
        </w:rPr>
        <w:tab/>
      </w:r>
      <w:r>
        <w:rPr>
          <w:rStyle w:val="Hyperlink"/>
        </w:rPr>
        <w:t>Indemnity</w:t>
      </w:r>
      <w:r>
        <w:rPr>
          <w:rStyle w:val="Hyperlink"/>
        </w:rPr>
        <w:tab/>
      </w:r>
      <w:r>
        <w:fldChar w:fldCharType="begin"/>
      </w:r>
      <w:r>
        <w:rPr>
          <w:rStyle w:val="Hyperlink"/>
        </w:rPr>
        <w:instrText xml:space="preserve"> PAGEREF _Toc256000011 \h </w:instrText>
      </w:r>
      <w:r>
        <w:fldChar w:fldCharType="separate"/>
      </w:r>
      <w:r>
        <w:rPr>
          <w:rStyle w:val="Hyperlink"/>
        </w:rPr>
        <w:t>13</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"_Toc256000012" </w:instrText>
      </w:r>
      <w:r>
        <w:fldChar w:fldCharType="separate"/>
      </w:r>
      <w:r>
        <w:rPr>
          <w:rStyle w:val="Hyperlink"/>
        </w:rPr>
        <w:t>13.</w:t>
      </w:r>
      <w:r>
        <w:rPr>
          <w:rStyle w:val="Hyperlink"/>
          <w:rFonts w:asciiTheme="minorHAnsi" w:hAnsiTheme="minorHAnsi"/>
          <w:noProof/>
          <w:sz w:val="22"/>
        </w:rPr>
        <w:tab/>
      </w:r>
      <w:r>
        <w:rPr>
          <w:rStyle w:val="Hyperlink"/>
        </w:rPr>
        <w:t>Limitation of liability</w:t>
      </w:r>
      <w:r>
        <w:rPr>
          <w:rStyle w:val="Hyperlink"/>
        </w:rPr>
        <w:tab/>
      </w:r>
      <w:r>
        <w:fldChar w:fldCharType="begin"/>
      </w:r>
      <w:r>
        <w:rPr>
          <w:rStyle w:val="Hyperlink"/>
        </w:rPr>
        <w:instrText xml:space="preserve"> PAGEREF _Toc256000012 \h </w:instrText>
      </w:r>
      <w:r>
        <w:fldChar w:fldCharType="separate"/>
      </w:r>
      <w:r>
        <w:rPr>
          <w:rStyle w:val="Hyperlink"/>
        </w:rPr>
        <w:t>14</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"_Toc256000013" </w:instrText>
      </w:r>
      <w:r>
        <w:fldChar w:fldCharType="separate"/>
      </w:r>
      <w:r>
        <w:rPr>
          <w:rStyle w:val="Hyperlink"/>
        </w:rPr>
        <w:t>14.</w:t>
      </w:r>
      <w:r>
        <w:rPr>
          <w:rStyle w:val="Hyperlink"/>
          <w:rFonts w:asciiTheme="minorHAnsi" w:hAnsiTheme="minorHAnsi"/>
          <w:noProof/>
          <w:sz w:val="22"/>
        </w:rPr>
        <w:tab/>
      </w:r>
      <w:r>
        <w:rPr>
          <w:rStyle w:val="Hyperlink"/>
        </w:rPr>
        <w:t>Term and termination</w:t>
      </w:r>
      <w:r>
        <w:rPr>
          <w:rStyle w:val="Hyperlink"/>
        </w:rPr>
        <w:tab/>
      </w:r>
      <w:r>
        <w:fldChar w:fldCharType="begin"/>
      </w:r>
      <w:r>
        <w:rPr>
          <w:rStyle w:val="Hyperlink"/>
        </w:rPr>
        <w:instrText xml:space="preserve"> PAGEREF _Toc256000013 \h </w:instrText>
      </w:r>
      <w:r>
        <w:fldChar w:fldCharType="separate"/>
      </w:r>
      <w:r>
        <w:rPr>
          <w:rStyle w:val="Hyperlink"/>
        </w:rPr>
        <w:t>15</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"_Toc256000014" </w:instrText>
      </w:r>
      <w:r>
        <w:fldChar w:fldCharType="separate"/>
      </w:r>
      <w:r>
        <w:rPr>
          <w:rStyle w:val="Hyperlink"/>
        </w:rPr>
        <w:t>15.</w:t>
      </w:r>
      <w:r>
        <w:rPr>
          <w:rStyle w:val="Hyperlink"/>
          <w:rFonts w:asciiTheme="minorHAnsi" w:hAnsiTheme="minorHAnsi"/>
          <w:noProof/>
          <w:sz w:val="22"/>
        </w:rPr>
        <w:tab/>
      </w:r>
      <w:r>
        <w:rPr>
          <w:rStyle w:val="Hyperlink"/>
        </w:rPr>
        <w:t>Force majeure</w:t>
      </w:r>
      <w:r>
        <w:rPr>
          <w:rStyle w:val="Hyperlink"/>
        </w:rPr>
        <w:tab/>
      </w:r>
      <w:r>
        <w:fldChar w:fldCharType="begin"/>
      </w:r>
      <w:r>
        <w:rPr>
          <w:rStyle w:val="Hyperlink"/>
        </w:rPr>
        <w:instrText xml:space="preserve"> PAGEREF _Toc256000014 \h </w:instrText>
      </w:r>
      <w:r>
        <w:fldChar w:fldCharType="separate"/>
      </w:r>
      <w:r>
        <w:rPr>
          <w:rStyle w:val="Hyperlink"/>
        </w:rPr>
        <w:t>17</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"_Toc256000015" </w:instrText>
      </w:r>
      <w:r>
        <w:fldChar w:fldCharType="separate"/>
      </w:r>
      <w:r>
        <w:rPr>
          <w:rStyle w:val="Hyperlink"/>
        </w:rPr>
        <w:t>16.</w:t>
      </w:r>
      <w:r>
        <w:rPr>
          <w:rStyle w:val="Hyperlink"/>
          <w:rFonts w:asciiTheme="minorHAnsi" w:hAnsiTheme="minorHAnsi"/>
          <w:noProof/>
          <w:sz w:val="22"/>
        </w:rPr>
        <w:tab/>
      </w:r>
      <w:r>
        <w:rPr>
          <w:rStyle w:val="Hyperlink"/>
        </w:rPr>
        <w:t>Conflict</w:t>
      </w:r>
      <w:r>
        <w:rPr>
          <w:rStyle w:val="Hyperlink"/>
        </w:rPr>
        <w:tab/>
      </w:r>
      <w:r>
        <w:fldChar w:fldCharType="begin"/>
      </w:r>
      <w:r>
        <w:rPr>
          <w:rStyle w:val="Hyperlink"/>
        </w:rPr>
        <w:instrText xml:space="preserve"> PAGEREF _Toc256000015 \h </w:instrText>
      </w:r>
      <w:r>
        <w:fldChar w:fldCharType="separate"/>
      </w:r>
      <w:r>
        <w:rPr>
          <w:rStyle w:val="Hyperlink"/>
        </w:rPr>
        <w:t>17</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"_Toc256000016" </w:instrText>
      </w:r>
      <w:r>
        <w:fldChar w:fldCharType="separate"/>
      </w:r>
      <w:r>
        <w:rPr>
          <w:rStyle w:val="Hyperlink"/>
        </w:rPr>
        <w:t>17.</w:t>
      </w:r>
      <w:r>
        <w:rPr>
          <w:rStyle w:val="Hyperlink"/>
          <w:rFonts w:asciiTheme="minorHAnsi" w:hAnsiTheme="minorHAnsi"/>
          <w:noProof/>
          <w:sz w:val="22"/>
        </w:rPr>
        <w:tab/>
      </w:r>
      <w:r>
        <w:rPr>
          <w:rStyle w:val="Hyperlink"/>
        </w:rPr>
        <w:t>Variation</w:t>
      </w:r>
      <w:r>
        <w:rPr>
          <w:rStyle w:val="Hyperlink"/>
        </w:rPr>
        <w:tab/>
      </w:r>
      <w:r>
        <w:fldChar w:fldCharType="begin"/>
      </w:r>
      <w:r>
        <w:rPr>
          <w:rStyle w:val="Hyperlink"/>
        </w:rPr>
        <w:instrText xml:space="preserve"> PAGEREF _Toc256000016 \h </w:instrText>
      </w:r>
      <w:r>
        <w:fldChar w:fldCharType="separate"/>
      </w:r>
      <w:r>
        <w:rPr>
          <w:rStyle w:val="Hyperlink"/>
        </w:rPr>
        <w:t>17</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"_Toc256000017" </w:instrText>
      </w:r>
      <w:r>
        <w:fldChar w:fldCharType="separate"/>
      </w:r>
      <w:r>
        <w:rPr>
          <w:rStyle w:val="Hyperlink"/>
        </w:rPr>
        <w:t>18.</w:t>
      </w:r>
      <w:r>
        <w:rPr>
          <w:rStyle w:val="Hyperlink"/>
          <w:rFonts w:asciiTheme="minorHAnsi" w:hAnsiTheme="minorHAnsi"/>
          <w:noProof/>
          <w:sz w:val="22"/>
        </w:rPr>
        <w:tab/>
      </w:r>
      <w:r>
        <w:rPr>
          <w:rStyle w:val="Hyperlink"/>
        </w:rPr>
        <w:t>Waiver</w:t>
      </w:r>
      <w:r>
        <w:rPr>
          <w:rStyle w:val="Hyperlink"/>
        </w:rPr>
        <w:tab/>
      </w:r>
      <w:r>
        <w:fldChar w:fldCharType="begin"/>
      </w:r>
      <w:r>
        <w:rPr>
          <w:rStyle w:val="Hyperlink"/>
        </w:rPr>
        <w:instrText xml:space="preserve"> PAGEREF _Toc256000017 \h </w:instrText>
      </w:r>
      <w:r>
        <w:fldChar w:fldCharType="separate"/>
      </w:r>
      <w:r>
        <w:rPr>
          <w:rStyle w:val="Hyperlink"/>
        </w:rPr>
        <w:t>17</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"_Toc256000018" </w:instrText>
      </w:r>
      <w:r>
        <w:fldChar w:fldCharType="separate"/>
      </w:r>
      <w:r>
        <w:rPr>
          <w:rStyle w:val="Hyperlink"/>
        </w:rPr>
        <w:t>19.</w:t>
      </w:r>
      <w:r>
        <w:rPr>
          <w:rStyle w:val="Hyperlink"/>
          <w:rFonts w:asciiTheme="minorHAnsi" w:hAnsiTheme="minorHAnsi"/>
          <w:noProof/>
          <w:sz w:val="22"/>
        </w:rPr>
        <w:tab/>
      </w:r>
      <w:r>
        <w:rPr>
          <w:rStyle w:val="Hyperlink"/>
        </w:rPr>
        <w:t>Rights and remedies</w:t>
      </w:r>
      <w:r>
        <w:rPr>
          <w:rStyle w:val="Hyperlink"/>
        </w:rPr>
        <w:tab/>
      </w:r>
      <w:r>
        <w:fldChar w:fldCharType="begin"/>
      </w:r>
      <w:r>
        <w:rPr>
          <w:rStyle w:val="Hyperlink"/>
        </w:rPr>
        <w:instrText xml:space="preserve"> PAGEREF _Toc256000018 \h </w:instrText>
      </w:r>
      <w:r>
        <w:fldChar w:fldCharType="separate"/>
      </w:r>
      <w:r>
        <w:rPr>
          <w:rStyle w:val="Hyperlink"/>
        </w:rPr>
        <w:t>18</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"_Toc256000019" </w:instrText>
      </w:r>
      <w:r>
        <w:fldChar w:fldCharType="separate"/>
      </w:r>
      <w:r>
        <w:rPr>
          <w:rStyle w:val="Hyperlink"/>
        </w:rPr>
        <w:t>20.</w:t>
      </w:r>
      <w:r>
        <w:rPr>
          <w:rStyle w:val="Hyperlink"/>
          <w:rFonts w:asciiTheme="minorHAnsi" w:hAnsiTheme="minorHAnsi"/>
          <w:noProof/>
          <w:sz w:val="22"/>
        </w:rPr>
        <w:tab/>
      </w:r>
      <w:r>
        <w:rPr>
          <w:rStyle w:val="Hyperlink"/>
        </w:rPr>
        <w:t>Severance</w:t>
      </w:r>
      <w:r>
        <w:rPr>
          <w:rStyle w:val="Hyperlink"/>
        </w:rPr>
        <w:tab/>
      </w:r>
      <w:r>
        <w:fldChar w:fldCharType="begin"/>
      </w:r>
      <w:r>
        <w:rPr>
          <w:rStyle w:val="Hyperlink"/>
        </w:rPr>
        <w:instrText xml:space="preserve"> PAGEREF _Toc256000019 \h </w:instrText>
      </w:r>
      <w:r>
        <w:fldChar w:fldCharType="separate"/>
      </w:r>
      <w:r>
        <w:rPr>
          <w:rStyle w:val="Hyperlink"/>
        </w:rPr>
        <w:t>18</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"_Toc256000020" </w:instrText>
      </w:r>
      <w:r>
        <w:fldChar w:fldCharType="separate"/>
      </w:r>
      <w:r>
        <w:rPr>
          <w:rStyle w:val="Hyperlink"/>
        </w:rPr>
        <w:t>21.</w:t>
      </w:r>
      <w:r>
        <w:rPr>
          <w:rStyle w:val="Hyperlink"/>
          <w:rFonts w:asciiTheme="minorHAnsi" w:hAnsiTheme="minorHAnsi"/>
          <w:noProof/>
          <w:sz w:val="22"/>
        </w:rPr>
        <w:tab/>
      </w:r>
      <w:r>
        <w:rPr>
          <w:rStyle w:val="Hyperlink"/>
        </w:rPr>
        <w:t>Entire agreement</w:t>
      </w:r>
      <w:r>
        <w:rPr>
          <w:rStyle w:val="Hyperlink"/>
        </w:rPr>
        <w:tab/>
      </w:r>
      <w:r>
        <w:fldChar w:fldCharType="begin"/>
      </w:r>
      <w:r>
        <w:rPr>
          <w:rStyle w:val="Hyperlink"/>
        </w:rPr>
        <w:instrText xml:space="preserve"> PAGEREF _Toc256000020 \h </w:instrText>
      </w:r>
      <w:r>
        <w:fldChar w:fldCharType="separate"/>
      </w:r>
      <w:r>
        <w:rPr>
          <w:rStyle w:val="Hyperlink"/>
        </w:rPr>
        <w:t>18</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"_Toc256000021" </w:instrText>
      </w:r>
      <w:r>
        <w:fldChar w:fldCharType="separate"/>
      </w:r>
      <w:r>
        <w:rPr>
          <w:rStyle w:val="Hyperlink"/>
        </w:rPr>
        <w:t>22.</w:t>
      </w:r>
      <w:r>
        <w:rPr>
          <w:rStyle w:val="Hyperlink"/>
          <w:rFonts w:asciiTheme="minorHAnsi" w:hAnsiTheme="minorHAnsi"/>
          <w:noProof/>
          <w:sz w:val="22"/>
        </w:rPr>
        <w:tab/>
      </w:r>
      <w:r>
        <w:rPr>
          <w:rStyle w:val="Hyperlink"/>
        </w:rPr>
        <w:t>Assignment</w:t>
      </w:r>
      <w:r>
        <w:rPr>
          <w:rStyle w:val="Hyperlink"/>
        </w:rPr>
        <w:tab/>
      </w:r>
      <w:r>
        <w:fldChar w:fldCharType="begin"/>
      </w:r>
      <w:r>
        <w:rPr>
          <w:rStyle w:val="Hyperlink"/>
        </w:rPr>
        <w:instrText xml:space="preserve"> PAGEREF _Toc256000021 \h </w:instrText>
      </w:r>
      <w:r>
        <w:fldChar w:fldCharType="separate"/>
      </w:r>
      <w:r>
        <w:rPr>
          <w:rStyle w:val="Hyperlink"/>
        </w:rPr>
        <w:t>18</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"_Toc256000022" </w:instrText>
      </w:r>
      <w:r>
        <w:fldChar w:fldCharType="separate"/>
      </w:r>
      <w:r>
        <w:rPr>
          <w:rStyle w:val="Hyperlink"/>
        </w:rPr>
        <w:t>23.</w:t>
      </w:r>
      <w:r>
        <w:rPr>
          <w:rStyle w:val="Hyperlink"/>
          <w:rFonts w:asciiTheme="minorHAnsi" w:hAnsiTheme="minorHAnsi"/>
          <w:noProof/>
          <w:sz w:val="22"/>
        </w:rPr>
        <w:tab/>
      </w:r>
      <w:r>
        <w:rPr>
          <w:rStyle w:val="Hyperlink"/>
        </w:rPr>
        <w:t>No partnership or agency</w:t>
      </w:r>
      <w:r>
        <w:rPr>
          <w:rStyle w:val="Hyperlink"/>
        </w:rPr>
        <w:tab/>
      </w:r>
      <w:r>
        <w:fldChar w:fldCharType="begin"/>
      </w:r>
      <w:r>
        <w:rPr>
          <w:rStyle w:val="Hyperlink"/>
        </w:rPr>
        <w:instrText xml:space="preserve"> PAGEREF _Toc256000022 \h </w:instrText>
      </w:r>
      <w:r>
        <w:fldChar w:fldCharType="separate"/>
      </w:r>
      <w:r>
        <w:rPr>
          <w:rStyle w:val="Hyperlink"/>
        </w:rPr>
        <w:t>19</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"_Toc256000023" </w:instrText>
      </w:r>
      <w:r>
        <w:fldChar w:fldCharType="separate"/>
      </w:r>
      <w:r>
        <w:rPr>
          <w:rStyle w:val="Hyperlink"/>
        </w:rPr>
        <w:t>24.</w:t>
      </w:r>
      <w:r>
        <w:rPr>
          <w:rStyle w:val="Hyperlink"/>
          <w:rFonts w:asciiTheme="minorHAnsi" w:hAnsiTheme="minorHAnsi"/>
          <w:noProof/>
          <w:sz w:val="22"/>
        </w:rPr>
        <w:tab/>
      </w:r>
      <w:r>
        <w:rPr>
          <w:rStyle w:val="Hyperlink"/>
        </w:rPr>
        <w:t>Third party rights</w:t>
      </w:r>
      <w:r>
        <w:rPr>
          <w:rStyle w:val="Hyperlink"/>
        </w:rPr>
        <w:tab/>
      </w:r>
      <w:r>
        <w:fldChar w:fldCharType="begin"/>
      </w:r>
      <w:r>
        <w:rPr>
          <w:rStyle w:val="Hyperlink"/>
        </w:rPr>
        <w:instrText xml:space="preserve"> PAGEREF _Toc256000023 \h </w:instrText>
      </w:r>
      <w:r>
        <w:fldChar w:fldCharType="separate"/>
      </w:r>
      <w:r>
        <w:rPr>
          <w:rStyle w:val="Hyperlink"/>
        </w:rPr>
        <w:t>19</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"_Toc256000024" </w:instrText>
      </w:r>
      <w:r>
        <w:fldChar w:fldCharType="separate"/>
      </w:r>
      <w:r>
        <w:rPr>
          <w:rStyle w:val="Hyperlink"/>
        </w:rPr>
        <w:t>25.</w:t>
      </w:r>
      <w:r>
        <w:rPr>
          <w:rStyle w:val="Hyperlink"/>
          <w:rFonts w:asciiTheme="minorHAnsi" w:hAnsiTheme="minorHAnsi"/>
          <w:noProof/>
          <w:sz w:val="22"/>
        </w:rPr>
        <w:tab/>
      </w:r>
      <w:r>
        <w:rPr>
          <w:rStyle w:val="Hyperlink"/>
        </w:rPr>
        <w:t>Counterparts</w:t>
      </w:r>
      <w:r>
        <w:rPr>
          <w:rStyle w:val="Hyperlink"/>
        </w:rPr>
        <w:tab/>
      </w:r>
      <w:r>
        <w:fldChar w:fldCharType="begin"/>
      </w:r>
      <w:r>
        <w:rPr>
          <w:rStyle w:val="Hyperlink"/>
        </w:rPr>
        <w:instrText xml:space="preserve"> PAGEREF _Toc256000024 \h </w:instrText>
      </w:r>
      <w:r>
        <w:fldChar w:fldCharType="separate"/>
      </w:r>
      <w:r>
        <w:rPr>
          <w:rStyle w:val="Hyperlink"/>
        </w:rPr>
        <w:t>19</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"_Toc256000025" </w:instrText>
      </w:r>
      <w:r>
        <w:fldChar w:fldCharType="separate"/>
      </w:r>
      <w:r>
        <w:rPr>
          <w:rStyle w:val="Hyperlink"/>
        </w:rPr>
        <w:t>26.</w:t>
      </w:r>
      <w:r>
        <w:rPr>
          <w:rStyle w:val="Hyperlink"/>
          <w:rFonts w:asciiTheme="minorHAnsi" w:hAnsiTheme="minorHAnsi"/>
          <w:noProof/>
          <w:sz w:val="22"/>
        </w:rPr>
        <w:tab/>
      </w:r>
      <w:r>
        <w:rPr>
          <w:rStyle w:val="Hyperlink"/>
        </w:rPr>
        <w:t>Notices</w:t>
      </w:r>
      <w:r>
        <w:rPr>
          <w:rStyle w:val="Hyperlink"/>
        </w:rPr>
        <w:tab/>
      </w:r>
      <w:r>
        <w:fldChar w:fldCharType="begin"/>
      </w:r>
      <w:r>
        <w:rPr>
          <w:rStyle w:val="Hyperlink"/>
        </w:rPr>
        <w:instrText xml:space="preserve"> PAGEREF _Toc256000025 \h </w:instrText>
      </w:r>
      <w:r>
        <w:fldChar w:fldCharType="separate"/>
      </w:r>
      <w:r>
        <w:rPr>
          <w:rStyle w:val="Hyperlink"/>
        </w:rPr>
        <w:t>19</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"_Toc256000026" </w:instrText>
      </w:r>
      <w:r>
        <w:fldChar w:fldCharType="separate"/>
      </w:r>
      <w:r>
        <w:rPr>
          <w:rStyle w:val="Hyperlink"/>
        </w:rPr>
        <w:t>27.</w:t>
      </w:r>
      <w:r>
        <w:rPr>
          <w:rStyle w:val="Hyperlink"/>
          <w:rFonts w:asciiTheme="minorHAnsi" w:hAnsiTheme="minorHAnsi"/>
          <w:noProof/>
          <w:sz w:val="22"/>
        </w:rPr>
        <w:tab/>
      </w:r>
      <w:r>
        <w:rPr>
          <w:rStyle w:val="Hyperlink"/>
        </w:rPr>
        <w:t>Governing law</w:t>
      </w:r>
      <w:r>
        <w:rPr>
          <w:rStyle w:val="Hyperlink"/>
        </w:rPr>
        <w:tab/>
      </w:r>
      <w:r>
        <w:fldChar w:fldCharType="begin"/>
      </w:r>
      <w:r>
        <w:rPr>
          <w:rStyle w:val="Hyperlink"/>
        </w:rPr>
        <w:instrText xml:space="preserve"> PAGEREF _Toc256000026 \h </w:instrText>
      </w:r>
      <w:r>
        <w:fldChar w:fldCharType="separate"/>
      </w:r>
      <w:r>
        <w:rPr>
          <w:rStyle w:val="Hyperlink"/>
        </w:rPr>
        <w:t>20</w:t>
      </w:r>
      <w:r>
        <w:fldChar w:fldCharType="end"/>
      </w:r>
      <w:r>
        <w:fldChar w:fldCharType="end"/>
      </w:r>
    </w:p>
    <w:p>
      <w:pPr>
        <w:pStyle w:val="TOC1"/>
        <w:tabs>
          <w:tab w:val="left" w:pos="660"/>
          <w:tab w:val="right" w:leader="dot" w:pos="10456"/>
        </w:tabs>
        <w:rPr>
          <w:rFonts w:asciiTheme="minorHAnsi" w:hAnsiTheme="minorHAnsi"/>
          <w:noProof/>
          <w:sz w:val="22"/>
        </w:rPr>
      </w:pPr>
      <w:r>
        <w:fldChar w:fldCharType="begin"/>
      </w:r>
      <w:r>
        <w:rPr>
          <w:rStyle w:val="Hyperlink"/>
        </w:rPr>
        <w:instrText xml:space="preserve"> HYPERLINK \l "_Toc256000027" </w:instrText>
      </w:r>
      <w:r>
        <w:fldChar w:fldCharType="separate"/>
      </w:r>
      <w:r>
        <w:rPr>
          <w:rStyle w:val="Hyperlink"/>
        </w:rPr>
        <w:t>28.</w:t>
      </w:r>
      <w:r>
        <w:rPr>
          <w:rStyle w:val="Hyperlink"/>
          <w:rFonts w:asciiTheme="minorHAnsi" w:hAnsiTheme="minorHAnsi"/>
          <w:noProof/>
          <w:sz w:val="22"/>
        </w:rPr>
        <w:tab/>
      </w:r>
      <w:r>
        <w:rPr>
          <w:rStyle w:val="Hyperlink"/>
        </w:rPr>
        <w:t>Jurisdiction</w:t>
      </w:r>
      <w:r>
        <w:rPr>
          <w:rStyle w:val="Hyperlink"/>
        </w:rPr>
        <w:tab/>
      </w:r>
      <w:r>
        <w:fldChar w:fldCharType="begin"/>
      </w:r>
      <w:r>
        <w:rPr>
          <w:rStyle w:val="Hyperlink"/>
        </w:rPr>
        <w:instrText xml:space="preserve"> PAGEREF _Toc256000027 \h </w:instrText>
      </w:r>
      <w:r>
        <w:fldChar w:fldCharType="separate"/>
      </w:r>
      <w:r>
        <w:rPr>
          <w:rStyle w:val="Hyperlink"/>
        </w:rPr>
        <w:t>20</w:t>
      </w:r>
      <w:r>
        <w:fldChar w:fldCharType="end"/>
      </w:r>
      <w:r>
        <w:fldChar w:fldCharType="end"/>
      </w:r>
    </w:p>
    <w:p w:rsidR="00F7717A" w:rsidP="00222613">
      <w:pPr>
        <w:pStyle w:val="HeadingLevel2"/>
        <w:shd w:val="clear" w:color="auto" w:fill="auto"/>
        <w:rPr>
          <w:color w:val="000000"/>
        </w:rPr>
      </w:pPr>
      <w:r>
        <w:rPr>
          <w:color w:val="000000"/>
        </w:rPr>
        <w:fldChar w:fldCharType="end"/>
      </w:r>
    </w:p>
    <w:p w:rsidR="00F7717A" w:rsidP="00222613">
      <w:pPr>
        <w:pStyle w:val="HeadingLevel2"/>
        <w:shd w:val="clear" w:color="auto" w:fill="auto"/>
        <w:rPr>
          <w:color w:val="000000"/>
        </w:rPr>
      </w:pPr>
      <w:r>
        <w:rPr>
          <w:color w:val="000000"/>
        </w:rPr>
        <w:t>SCHEDULE</w:t>
      </w:r>
    </w:p>
    <w:p>
      <w:pPr>
        <w:pStyle w:val="TOC1"/>
        <w:tabs>
          <w:tab w:val="left" w:pos="1540"/>
          <w:tab w:val="right" w:leader="dot" w:pos="10456"/>
        </w:tabs>
        <w:rPr>
          <w:rFonts w:asciiTheme="minorHAnsi" w:hAnsiTheme="minorHAnsi"/>
          <w:noProof/>
          <w:sz w:val="22"/>
        </w:rPr>
      </w:pPr>
      <w:r w:rsidR="00F7717A">
        <w:rPr>
          <w:color w:val="000000"/>
        </w:rPr>
        <w:fldChar w:fldCharType="begin"/>
      </w:r>
      <w:r w:rsidR="00F7717A">
        <w:rPr>
          <w:color w:val="000000"/>
        </w:rPr>
        <w:instrText>TOC \t "Schedule Title Clause, 1, Schedule, 1, Part, 1, Part Title, 1" \h</w:instrText>
      </w:r>
      <w:r w:rsidR="00F7717A">
        <w:rPr>
          <w:color w:val="000000"/>
        </w:rPr>
        <w:fldChar w:fldCharType="separate"/>
      </w:r>
      <w:r>
        <w:fldChar w:fldCharType="begin"/>
      </w:r>
      <w:r>
        <w:rPr>
          <w:rStyle w:val="Hyperlink"/>
        </w:rPr>
        <w:instrText xml:space="preserve"> HYPERLINK \l "_Toc256000028" </w:instrText>
      </w:r>
      <w:r>
        <w:fldChar w:fldCharType="separate"/>
      </w:r>
      <w:r>
        <w:rPr>
          <w:rStyle w:val="Hyperlink"/>
        </w:rPr>
        <w:t>Schedule 1</w:t>
      </w:r>
      <w:r>
        <w:rPr>
          <w:rStyle w:val="Hyperlink"/>
          <w:rFonts w:asciiTheme="minorHAnsi" w:hAnsiTheme="minorHAnsi"/>
          <w:noProof/>
          <w:sz w:val="22"/>
        </w:rPr>
        <w:tab/>
      </w:r>
      <w:r>
        <w:rPr>
          <w:rStyle w:val="Hyperlink"/>
        </w:rPr>
        <w:t>Subscription Fees</w:t>
      </w:r>
      <w:r>
        <w:rPr>
          <w:rStyle w:val="Hyperlink"/>
        </w:rPr>
        <w:tab/>
      </w:r>
      <w:r>
        <w:fldChar w:fldCharType="begin"/>
      </w:r>
      <w:r>
        <w:rPr>
          <w:rStyle w:val="Hyperlink"/>
        </w:rPr>
        <w:instrText xml:space="preserve"> PAGEREF _Toc256000028 \h </w:instrText>
      </w:r>
      <w:r>
        <w:fldChar w:fldCharType="separate"/>
      </w:r>
      <w:r>
        <w:rPr>
          <w:rStyle w:val="Hyperlink"/>
        </w:rPr>
        <w:t>21</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"_Toc256000029" </w:instrText>
      </w:r>
      <w:r>
        <w:fldChar w:fldCharType="separate"/>
      </w:r>
      <w:r>
        <w:rPr>
          <w:rStyle w:val="Hyperlink"/>
        </w:rPr>
        <w:t>1.</w:t>
      </w:r>
      <w:r>
        <w:rPr>
          <w:rStyle w:val="Hyperlink"/>
          <w:rFonts w:asciiTheme="minorHAnsi" w:hAnsiTheme="minorHAnsi"/>
          <w:noProof/>
          <w:sz w:val="22"/>
        </w:rPr>
        <w:tab/>
      </w:r>
      <w:r>
        <w:rPr>
          <w:rStyle w:val="Hyperlink"/>
        </w:rPr>
        <w:t>Subscription Fees</w:t>
      </w:r>
      <w:r>
        <w:rPr>
          <w:rStyle w:val="Hyperlink"/>
        </w:rPr>
        <w:tab/>
      </w:r>
      <w:r>
        <w:fldChar w:fldCharType="begin"/>
      </w:r>
      <w:r>
        <w:rPr>
          <w:rStyle w:val="Hyperlink"/>
        </w:rPr>
        <w:instrText xml:space="preserve"> PAGEREF _Toc256000029 \h </w:instrText>
      </w:r>
      <w:r>
        <w:fldChar w:fldCharType="separate"/>
      </w:r>
      <w:r>
        <w:rPr>
          <w:rStyle w:val="Hyperlink"/>
        </w:rPr>
        <w:t>21</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"_Toc256000030" </w:instrText>
      </w:r>
      <w:r>
        <w:fldChar w:fldCharType="separate"/>
      </w:r>
      <w:r>
        <w:rPr>
          <w:rStyle w:val="Hyperlink"/>
        </w:rPr>
        <w:t>2.</w:t>
      </w:r>
      <w:r>
        <w:rPr>
          <w:rStyle w:val="Hyperlink"/>
          <w:rFonts w:asciiTheme="minorHAnsi" w:hAnsiTheme="minorHAnsi"/>
          <w:noProof/>
          <w:sz w:val="22"/>
        </w:rPr>
        <w:tab/>
      </w:r>
      <w:r>
        <w:rPr>
          <w:rStyle w:val="Hyperlink"/>
        </w:rPr>
        <w:t>Additional User Subscription Fees</w:t>
      </w:r>
      <w:r>
        <w:rPr>
          <w:rStyle w:val="Hyperlink"/>
        </w:rPr>
        <w:tab/>
      </w:r>
      <w:r>
        <w:fldChar w:fldCharType="begin"/>
      </w:r>
      <w:r>
        <w:rPr>
          <w:rStyle w:val="Hyperlink"/>
        </w:rPr>
        <w:instrText xml:space="preserve"> PAGEREF _Toc256000030 \h </w:instrText>
      </w:r>
      <w:r>
        <w:fldChar w:fldCharType="separate"/>
      </w:r>
      <w:r>
        <w:rPr>
          <w:rStyle w:val="Hyperlink"/>
        </w:rPr>
        <w:t>21</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"_Toc256000031" </w:instrText>
      </w:r>
      <w:r>
        <w:fldChar w:fldCharType="separate"/>
      </w:r>
      <w:r>
        <w:rPr>
          <w:rStyle w:val="Hyperlink"/>
        </w:rPr>
        <w:t>3.</w:t>
      </w:r>
      <w:r>
        <w:rPr>
          <w:rStyle w:val="Hyperlink"/>
          <w:rFonts w:asciiTheme="minorHAnsi" w:hAnsiTheme="minorHAnsi"/>
          <w:noProof/>
          <w:sz w:val="22"/>
        </w:rPr>
        <w:tab/>
      </w:r>
      <w:r>
        <w:rPr>
          <w:rStyle w:val="Hyperlink"/>
        </w:rPr>
        <w:t>Excess Storage Fees</w:t>
      </w:r>
      <w:r>
        <w:rPr>
          <w:rStyle w:val="Hyperlink"/>
        </w:rPr>
        <w:tab/>
      </w:r>
      <w:r>
        <w:fldChar w:fldCharType="begin"/>
      </w:r>
      <w:r>
        <w:rPr>
          <w:rStyle w:val="Hyperlink"/>
        </w:rPr>
        <w:instrText xml:space="preserve"> PAGEREF _Toc256000031 \h </w:instrText>
      </w:r>
      <w:r>
        <w:fldChar w:fldCharType="separate"/>
      </w:r>
      <w:r>
        <w:rPr>
          <w:rStyle w:val="Hyperlink"/>
        </w:rPr>
        <w:t>21</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"_Toc256000032" </w:instrText>
      </w:r>
      <w:r>
        <w:fldChar w:fldCharType="separate"/>
      </w:r>
      <w:r>
        <w:rPr>
          <w:rStyle w:val="Hyperlink"/>
        </w:rPr>
        <w:t>4.</w:t>
      </w:r>
      <w:r>
        <w:rPr>
          <w:rStyle w:val="Hyperlink"/>
          <w:rFonts w:asciiTheme="minorHAnsi" w:hAnsiTheme="minorHAnsi"/>
          <w:noProof/>
          <w:sz w:val="22"/>
        </w:rPr>
        <w:tab/>
      </w:r>
      <w:r>
        <w:rPr>
          <w:rStyle w:val="Hyperlink"/>
        </w:rPr>
        <w:t>Support Fees</w:t>
      </w:r>
      <w:r>
        <w:rPr>
          <w:rStyle w:val="Hyperlink"/>
        </w:rPr>
        <w:tab/>
      </w:r>
      <w:r>
        <w:fldChar w:fldCharType="begin"/>
      </w:r>
      <w:r>
        <w:rPr>
          <w:rStyle w:val="Hyperlink"/>
        </w:rPr>
        <w:instrText xml:space="preserve"> PAGEREF _Toc256000032 \h </w:instrText>
      </w:r>
      <w:r>
        <w:fldChar w:fldCharType="separate"/>
      </w:r>
      <w:r>
        <w:rPr>
          <w:rStyle w:val="Hyperlink"/>
        </w:rPr>
        <w:t>21</w:t>
      </w:r>
      <w:r>
        <w:fldChar w:fldCharType="end"/>
      </w:r>
      <w:r>
        <w:fldChar w:fldCharType="end"/>
      </w:r>
    </w:p>
    <w:p>
      <w:pPr>
        <w:pStyle w:val="TOC1"/>
        <w:tabs>
          <w:tab w:val="left" w:pos="440"/>
          <w:tab w:val="right" w:leader="dot" w:pos="10456"/>
        </w:tabs>
        <w:rPr>
          <w:rFonts w:asciiTheme="minorHAnsi" w:hAnsiTheme="minorHAnsi"/>
          <w:noProof/>
          <w:sz w:val="22"/>
        </w:rPr>
      </w:pPr>
      <w:r>
        <w:fldChar w:fldCharType="begin"/>
      </w:r>
      <w:r>
        <w:rPr>
          <w:rStyle w:val="Hyperlink"/>
        </w:rPr>
        <w:instrText xml:space="preserve"> HYPERLINK \l "_Toc256000033" </w:instrText>
      </w:r>
      <w:r>
        <w:fldChar w:fldCharType="separate"/>
      </w:r>
      <w:r>
        <w:rPr>
          <w:rStyle w:val="Hyperlink"/>
        </w:rPr>
        <w:t>5.</w:t>
      </w:r>
      <w:r>
        <w:rPr>
          <w:rStyle w:val="Hyperlink"/>
          <w:rFonts w:asciiTheme="minorHAnsi" w:hAnsiTheme="minorHAnsi"/>
          <w:noProof/>
          <w:sz w:val="22"/>
        </w:rPr>
        <w:tab/>
      </w:r>
      <w:r>
        <w:rPr>
          <w:rStyle w:val="Hyperlink"/>
        </w:rPr>
        <w:t>Service credits</w:t>
      </w:r>
      <w:r>
        <w:rPr>
          <w:rStyle w:val="Hyperlink"/>
        </w:rPr>
        <w:tab/>
      </w:r>
      <w:r>
        <w:fldChar w:fldCharType="begin"/>
      </w:r>
      <w:r>
        <w:rPr>
          <w:rStyle w:val="Hyperlink"/>
        </w:rPr>
        <w:instrText xml:space="preserve"> PAGEREF _Toc256000033 \h </w:instrText>
      </w:r>
      <w:r>
        <w:fldChar w:fldCharType="separate"/>
      </w:r>
      <w:r>
        <w:rPr>
          <w:rStyle w:val="Hyperlink"/>
        </w:rPr>
        <w:t>21</w:t>
      </w:r>
      <w:r>
        <w:fldChar w:fldCharType="end"/>
      </w:r>
      <w:r>
        <w:fldChar w:fldCharType="end"/>
      </w:r>
    </w:p>
    <w:p>
      <w:pPr>
        <w:pStyle w:val="TOC1"/>
        <w:tabs>
          <w:tab w:val="left" w:pos="1540"/>
          <w:tab w:val="right" w:leader="dot" w:pos="10456"/>
        </w:tabs>
        <w:rPr>
          <w:rFonts w:asciiTheme="minorHAnsi" w:hAnsiTheme="minorHAnsi"/>
          <w:noProof/>
          <w:sz w:val="22"/>
        </w:rPr>
      </w:pPr>
      <w:r>
        <w:fldChar w:fldCharType="begin"/>
      </w:r>
      <w:r>
        <w:rPr>
          <w:rStyle w:val="Hyperlink"/>
        </w:rPr>
        <w:instrText xml:space="preserve"> HYPERLINK \l "_Toc256000034" </w:instrText>
      </w:r>
      <w:r>
        <w:fldChar w:fldCharType="separate"/>
      </w:r>
      <w:r>
        <w:rPr>
          <w:rStyle w:val="Hyperlink"/>
        </w:rPr>
        <w:t>Schedule 2</w:t>
      </w:r>
      <w:r>
        <w:rPr>
          <w:rStyle w:val="Hyperlink"/>
          <w:rFonts w:asciiTheme="minorHAnsi" w:hAnsiTheme="minorHAnsi"/>
          <w:noProof/>
          <w:sz w:val="22"/>
        </w:rPr>
        <w:tab/>
      </w:r>
      <w:r>
        <w:rPr>
          <w:rStyle w:val="Hyperlink"/>
        </w:rPr>
        <w:t>Subscription Term</w:t>
      </w:r>
      <w:r>
        <w:rPr>
          <w:rStyle w:val="Hyperlink"/>
        </w:rPr>
        <w:tab/>
      </w:r>
      <w:r>
        <w:fldChar w:fldCharType="begin"/>
      </w:r>
      <w:r>
        <w:rPr>
          <w:rStyle w:val="Hyperlink"/>
        </w:rPr>
        <w:instrText xml:space="preserve"> PAGEREF _Toc256000034 \h </w:instrText>
      </w:r>
      <w:r>
        <w:fldChar w:fldCharType="separate"/>
      </w:r>
      <w:r>
        <w:rPr>
          <w:rStyle w:val="Hyperlink"/>
        </w:rPr>
        <w:t>22</w:t>
      </w:r>
      <w:r>
        <w:fldChar w:fldCharType="end"/>
      </w:r>
      <w:r>
        <w:fldChar w:fldCharType="end"/>
      </w:r>
    </w:p>
    <w:p>
      <w:pPr>
        <w:pStyle w:val="TOC1"/>
        <w:tabs>
          <w:tab w:val="left" w:pos="1540"/>
          <w:tab w:val="right" w:leader="dot" w:pos="10456"/>
        </w:tabs>
        <w:rPr>
          <w:rFonts w:asciiTheme="minorHAnsi" w:hAnsiTheme="minorHAnsi"/>
          <w:noProof/>
          <w:sz w:val="22"/>
        </w:rPr>
      </w:pPr>
      <w:r>
        <w:fldChar w:fldCharType="begin"/>
      </w:r>
      <w:r>
        <w:rPr>
          <w:rStyle w:val="Hyperlink"/>
        </w:rPr>
        <w:instrText xml:space="preserve"> HYPERLINK \l "_Toc256000035" </w:instrText>
      </w:r>
      <w:r>
        <w:fldChar w:fldCharType="separate"/>
      </w:r>
      <w:r>
        <w:rPr>
          <w:rStyle w:val="Hyperlink"/>
        </w:rPr>
        <w:t>Schedule 3</w:t>
      </w:r>
      <w:r>
        <w:rPr>
          <w:rStyle w:val="Hyperlink"/>
          <w:rFonts w:asciiTheme="minorHAnsi" w:hAnsiTheme="minorHAnsi"/>
          <w:noProof/>
          <w:sz w:val="22"/>
        </w:rPr>
        <w:tab/>
      </w:r>
      <w:r>
        <w:rPr>
          <w:rStyle w:val="Hyperlink"/>
        </w:rPr>
        <w:t>Mandatory Policies</w:t>
      </w:r>
      <w:r>
        <w:rPr>
          <w:rStyle w:val="Hyperlink"/>
        </w:rPr>
        <w:tab/>
      </w:r>
      <w:r>
        <w:fldChar w:fldCharType="begin"/>
      </w:r>
      <w:r>
        <w:rPr>
          <w:rStyle w:val="Hyperlink"/>
        </w:rPr>
        <w:instrText xml:space="preserve"> PAGEREF _Toc256000035 \h </w:instrText>
      </w:r>
      <w:r>
        <w:fldChar w:fldCharType="separate"/>
      </w:r>
      <w:r>
        <w:rPr>
          <w:rStyle w:val="Hyperlink"/>
        </w:rPr>
        <w:t>23</w:t>
      </w:r>
      <w:r>
        <w:fldChar w:fldCharType="end"/>
      </w:r>
      <w:r>
        <w:fldChar w:fldCharType="end"/>
      </w:r>
    </w:p>
    <w:p>
      <w:pPr>
        <w:pStyle w:val="TOC1"/>
        <w:tabs>
          <w:tab w:val="left" w:pos="1540"/>
          <w:tab w:val="right" w:leader="dot" w:pos="10456"/>
        </w:tabs>
        <w:rPr>
          <w:rFonts w:asciiTheme="minorHAnsi" w:hAnsiTheme="minorHAnsi"/>
          <w:noProof/>
          <w:sz w:val="22"/>
        </w:rPr>
      </w:pPr>
      <w:r>
        <w:fldChar w:fldCharType="begin"/>
      </w:r>
      <w:r>
        <w:rPr>
          <w:rStyle w:val="Hyperlink"/>
        </w:rPr>
        <w:instrText xml:space="preserve"> HYPERLINK \l "_Toc256000036" </w:instrText>
      </w:r>
      <w:r>
        <w:fldChar w:fldCharType="separate"/>
      </w:r>
      <w:r>
        <w:rPr>
          <w:rStyle w:val="Hyperlink"/>
        </w:rPr>
        <w:t>Schedule 4</w:t>
      </w:r>
      <w:r>
        <w:rPr>
          <w:rStyle w:val="Hyperlink"/>
          <w:rFonts w:asciiTheme="minorHAnsi" w:hAnsiTheme="minorHAnsi"/>
          <w:noProof/>
          <w:sz w:val="22"/>
        </w:rPr>
        <w:tab/>
      </w:r>
      <w:r>
        <w:rPr>
          <w:rStyle w:val="Hyperlink"/>
        </w:rPr>
        <w:t>[</w:t>
      </w:r>
      <w:r>
        <w:rPr>
          <w:rStyle w:val="Hyperlink"/>
        </w:rPr>
        <w:t>Supplier's network and information systems security</w:t>
      </w:r>
      <w:r>
        <w:rPr>
          <w:rStyle w:val="Hyperlink"/>
        </w:rPr>
        <w:t>]</w:t>
      </w:r>
      <w:r>
        <w:rPr>
          <w:rStyle w:val="Hyperlink"/>
        </w:rPr>
        <w:tab/>
      </w:r>
      <w:r>
        <w:fldChar w:fldCharType="begin"/>
      </w:r>
      <w:r>
        <w:rPr>
          <w:rStyle w:val="Hyperlink"/>
        </w:rPr>
        <w:instrText xml:space="preserve"> PAGEREF _Toc256000036 \h </w:instrText>
      </w:r>
      <w:r>
        <w:fldChar w:fldCharType="separate"/>
      </w:r>
      <w:r>
        <w:rPr>
          <w:rStyle w:val="Hyperlink"/>
        </w:rPr>
        <w:t>24</w:t>
      </w:r>
      <w:r>
        <w:fldChar w:fldCharType="end"/>
      </w:r>
      <w:r>
        <w:fldChar w:fldCharType="end"/>
      </w:r>
    </w:p>
    <w:p w:rsidR="00F7717A" w:rsidP="00222613">
      <w:pPr>
        <w:pStyle w:val="HeadingLevel2"/>
        <w:shd w:val="clear" w:color="auto" w:fill="auto"/>
        <w:rPr>
          <w:color w:val="000000"/>
        </w:rPr>
      </w:pPr>
      <w:r>
        <w:rPr>
          <w:color w:val="000000"/>
        </w:rPr>
        <w:fldChar w:fldCharType="end"/>
      </w:r>
    </w:p>
    <w:p w:rsidR="00F7717A" w:rsidP="00222613">
      <w:pPr>
        <w:pStyle w:val="HeadingLevel2"/>
        <w:shd w:val="clear" w:color="auto" w:fill="auto"/>
        <w:rPr>
          <w:color w:val="000000"/>
        </w:rPr>
        <w:sectPr w:rsidSect="00F7717A">
          <w:footerReference w:type="default" r:id="rId11"/>
          <w:type w:val="nextPage"/>
          <w:pgSz w:w="11906" w:h="16838"/>
          <w:pgMar w:top="720" w:right="720" w:bottom="720" w:left="720" w:header="720" w:footer="720" w:gutter="0"/>
          <w:pgNumType w:start="1"/>
          <w:cols w:space="720"/>
          <w:docGrid w:linePitch="299"/>
        </w:sectPr>
      </w:pPr>
    </w:p>
    <w:p w:rsidR="00F7717A" w:rsidP="00222613">
      <w:pPr>
        <w:pStyle w:val="HeadingLevel2"/>
        <w:shd w:val="clear" w:color="auto" w:fill="auto"/>
        <w:rPr>
          <w:color w:val="000000"/>
        </w:rPr>
      </w:pPr>
    </w:p>
    <w:p w:rsidR="00F7717A" w:rsidP="00222613">
      <w:pPr>
        <w:pStyle w:val="IntroDefault"/>
        <w:shd w:val="clear" w:color="auto" w:fill="auto"/>
        <w:rPr>
          <w:color w:val="000000"/>
        </w:rPr>
      </w:pPr>
      <w:r>
        <w:rPr>
          <w:color w:val="000000"/>
        </w:rPr>
        <w:t>This agreement is dated [DATE]</w:t>
      </w:r>
    </w:p>
    <w:p w:rsidR="00F7717A" w:rsidRPr="004C0BE6" w:rsidP="00222613">
      <w:pPr>
        <w:pStyle w:val="DescriptiveHeading"/>
        <w:shd w:val="clear" w:color="auto" w:fill="auto"/>
        <w:rPr>
          <w:color w:val="000000"/>
        </w:rPr>
      </w:pPr>
      <w:r>
        <w:rPr>
          <w:color w:val="000000"/>
        </w:rPr>
        <w:t>PARTIES</w:t>
      </w:r>
    </w:p>
    <w:p w:rsidR="00F7717A" w:rsidRPr="00C90ABE" w:rsidP="00222613">
      <w:pPr>
        <w:pStyle w:val="Parties"/>
        <w:shd w:val="clear" w:color="auto" w:fill="auto"/>
        <w:rPr>
          <w:b/>
          <w:color w:val="000000"/>
        </w:rPr>
      </w:pPr>
      <w:r>
        <w:rPr>
          <w:color w:val="000000"/>
        </w:rPr>
        <w:t>[FULL COMPANY NAME] incorporated and registered in England and Wales with company number [NUMBER] whose registered office is at [REGISTERED OFFICE ADDRESS]</w:t>
      </w:r>
      <w:r>
        <w:rPr>
          <w:color w:val="000000"/>
        </w:rPr>
        <w:t xml:space="preserve"> </w:t>
      </w:r>
      <w:r>
        <w:rPr>
          <w:rStyle w:val="DefTerm"/>
          <w:color w:val="000000"/>
        </w:rPr>
        <w:t>(Supplier)</w:t>
      </w:r>
    </w:p>
    <w:p w:rsidR="00F7717A" w:rsidRPr="00C90ABE" w:rsidP="00222613">
      <w:pPr>
        <w:pStyle w:val="Parties"/>
        <w:shd w:val="clear" w:color="auto" w:fill="auto"/>
        <w:rPr>
          <w:b/>
          <w:color w:val="000000"/>
        </w:rPr>
      </w:pPr>
      <w:r>
        <w:rPr>
          <w:color w:val="000000"/>
        </w:rPr>
        <w:t>[FULL COMPANY NAME] incorporated and registered in England and Wales with company number [NUMBER] whose registered office is at [REGISTERED OFFICE ADDRESS]</w:t>
      </w:r>
      <w:r>
        <w:rPr>
          <w:color w:val="000000"/>
        </w:rPr>
        <w:t xml:space="preserve"> </w:t>
      </w:r>
      <w:r>
        <w:rPr>
          <w:rStyle w:val="DefTerm"/>
          <w:color w:val="000000"/>
        </w:rPr>
        <w:t>(Customer)</w:t>
      </w:r>
    </w:p>
    <w:p w:rsidR="00F7717A" w:rsidP="00222613">
      <w:pPr>
        <w:pStyle w:val="DescriptiveHeading"/>
        <w:shd w:val="clear" w:color="auto" w:fill="auto"/>
        <w:rPr>
          <w:color w:val="000000"/>
        </w:rPr>
      </w:pPr>
      <w:r>
        <w:rPr>
          <w:color w:val="000000"/>
        </w:rPr>
        <w:t>BACKGROUND</w:t>
      </w:r>
    </w:p>
    <w:p w:rsidR="00F7717A" w:rsidP="00222613">
      <w:pPr>
        <w:pStyle w:val="Background"/>
        <w:shd w:val="clear" w:color="auto" w:fill="auto"/>
        <w:rPr>
          <w:color w:val="000000"/>
          <w:lang w:val="en-US"/>
        </w:rPr>
      </w:pPr>
      <w:bookmarkStart w:id="0" w:name="a281521"/>
      <w:r>
        <w:rPr>
          <w:color w:val="000000"/>
        </w:rPr>
        <w:t>The Supplier has developed certain software applications and platforms which it makes available to subscribers via the internet on a pay-per-use basis for the purpose of [DETAILS].</w:t>
      </w:r>
      <w:bookmarkEnd w:id="0"/>
    </w:p>
    <w:p w:rsidR="00F7717A" w:rsidP="00222613">
      <w:pPr>
        <w:pStyle w:val="Background"/>
        <w:shd w:val="clear" w:color="auto" w:fill="auto"/>
        <w:rPr>
          <w:color w:val="000000"/>
          <w:lang w:val="en-US"/>
        </w:rPr>
      </w:pPr>
      <w:bookmarkStart w:id="1" w:name="a960827"/>
      <w:r>
        <w:rPr>
          <w:color w:val="000000"/>
          <w:lang w:val="en-US"/>
        </w:rPr>
        <w:t>The Customer wishes to use the Supplier's service in its business operations.</w:t>
      </w:r>
      <w:bookmarkEnd w:id="1"/>
    </w:p>
    <w:p w:rsidR="00F7717A" w:rsidRPr="00AC144A" w:rsidP="00222613">
      <w:pPr>
        <w:pStyle w:val="Background"/>
        <w:shd w:val="clear" w:color="auto" w:fill="auto"/>
        <w:rPr>
          <w:color w:val="000000"/>
          <w:lang w:val="en-US"/>
        </w:rPr>
      </w:pPr>
      <w:bookmarkStart w:id="2" w:name="a477055"/>
      <w:r>
        <w:rPr>
          <w:color w:val="000000"/>
          <w:lang w:val="en-US"/>
        </w:rPr>
        <w:t>The Supplier has agreed to provide and the Customer has agreed to take and pay for the Supplier's service subject to the terms and conditions of this agreement.</w:t>
      </w:r>
      <w:bookmarkEnd w:id="2"/>
    </w:p>
    <w:p w:rsidR="00F7717A" w:rsidP="00222613">
      <w:pPr>
        <w:pStyle w:val="DescriptiveHeading"/>
        <w:shd w:val="clear" w:color="auto" w:fill="auto"/>
        <w:rPr>
          <w:color w:val="000000"/>
        </w:rPr>
      </w:pPr>
      <w:r>
        <w:rPr>
          <w:color w:val="000000"/>
        </w:rPr>
        <w:t>AGREED TERMS</w:t>
      </w:r>
    </w:p>
    <w:p w:rsidR="00F7717A" w:rsidRPr="00AC144A" w:rsidP="00222613">
      <w:pPr>
        <w:pStyle w:val="TitleClause"/>
        <w:shd w:val="clear" w:color="auto" w:fill="auto"/>
        <w:rPr>
          <w:color w:val="000000"/>
        </w:rPr>
      </w:pPr>
      <w:r>
        <w:rPr>
          <w:color w:val="000000"/>
        </w:rPr>
        <w:fldChar w:fldCharType="begin"/>
      </w:r>
      <w:r>
        <w:rPr>
          <w:color w:val="000000"/>
        </w:rPr>
        <w:instrText>TC "1. Interpretation" \l 1</w:instrText>
      </w:r>
      <w:r>
        <w:rPr>
          <w:color w:val="000000"/>
        </w:rPr>
        <w:fldChar w:fldCharType="end"/>
      </w:r>
      <w:bookmarkStart w:id="3" w:name="a261610"/>
      <w:bookmarkStart w:id="4" w:name="_Toc256000000"/>
      <w:r>
        <w:rPr>
          <w:color w:val="000000"/>
        </w:rPr>
        <w:t>Interpretation</w:t>
      </w:r>
      <w:bookmarkEnd w:id="4"/>
      <w:bookmarkEnd w:id="3"/>
    </w:p>
    <w:p w:rsidR="00F7717A" w:rsidRPr="00AC144A" w:rsidP="00222613">
      <w:pPr>
        <w:pStyle w:val="Untitledsubclause1"/>
        <w:shd w:val="clear" w:color="auto" w:fill="auto"/>
        <w:rPr>
          <w:color w:val="000000"/>
        </w:rPr>
      </w:pPr>
      <w:bookmarkStart w:id="5" w:name="a315542"/>
      <w:r>
        <w:rPr>
          <w:color w:val="000000"/>
          <w:shd w:val="clear" w:color="auto" w:fill="FFFFFF"/>
        </w:rPr>
        <w:t>The definitions and rules of interpretation in this clause apply in this agreement.</w:t>
      </w:r>
      <w:bookmarkEnd w:id="5"/>
    </w:p>
    <w:p w:rsidR="00F7717A" w:rsidP="00222613">
      <w:pPr>
        <w:pStyle w:val="DefinedTermPara"/>
        <w:shd w:val="clear" w:color="auto" w:fill="auto"/>
        <w:rPr>
          <w:color w:val="000000"/>
        </w:rPr>
      </w:pPr>
      <w:bookmarkStart w:id="6" w:name="a267656"/>
      <w:r>
        <w:rPr>
          <w:rStyle w:val="DefTerm"/>
          <w:color w:val="000000"/>
        </w:rPr>
        <w:t>Authorised Users</w:t>
      </w:r>
      <w:r>
        <w:rPr>
          <w:color w:val="000000"/>
        </w:rPr>
        <w:t>: those employees, agents and independent contractors of the Customer, its subsidiaries and affiliates, who are authorised by the Customer to use the Services and the Documentation.</w:t>
      </w:r>
      <w:bookmarkEnd w:id="6"/>
    </w:p>
    <w:p w:rsidR="00F7717A" w:rsidRPr="00724577" w:rsidP="00222613">
      <w:pPr>
        <w:pStyle w:val="DefinedTermPara"/>
        <w:shd w:val="clear" w:color="auto" w:fill="auto"/>
        <w:rPr>
          <w:color w:val="000000"/>
        </w:rPr>
      </w:pPr>
      <w:bookmarkStart w:id="7" w:name="a708672"/>
      <w:r>
        <w:rPr>
          <w:rStyle w:val="DefTerm"/>
          <w:color w:val="000000"/>
        </w:rPr>
        <w:t>Affiliate</w:t>
      </w:r>
      <w:r>
        <w:rPr>
          <w:color w:val="000000"/>
        </w:rPr>
        <w:t>: any entity that directly or indirectly controls, is controlled by, or is under common control with another entity.</w:t>
      </w:r>
      <w:bookmarkEnd w:id="7"/>
    </w:p>
    <w:p w:rsidR="00F7717A" w:rsidP="00222613">
      <w:pPr>
        <w:pStyle w:val="DefinedTermPara"/>
        <w:shd w:val="clear" w:color="auto" w:fill="auto"/>
        <w:rPr>
          <w:b/>
          <w:color w:val="000000"/>
        </w:rPr>
      </w:pPr>
      <w:bookmarkStart w:id="8" w:name="a985057"/>
      <w:r>
        <w:rPr>
          <w:rStyle w:val="DefTerm"/>
          <w:color w:val="000000"/>
        </w:rPr>
        <w:t>Business Day</w:t>
      </w:r>
      <w:r>
        <w:rPr>
          <w:color w:val="000000"/>
        </w:rPr>
        <w:t>: a day other than a Saturday, Sunday or public holiday in England when banks in London are open for business.</w:t>
      </w:r>
      <w:bookmarkEnd w:id="8"/>
    </w:p>
    <w:p w:rsidR="00F7717A" w:rsidP="00222613">
      <w:pPr>
        <w:pStyle w:val="DefinedTermPara"/>
        <w:shd w:val="clear" w:color="auto" w:fill="auto"/>
        <w:rPr>
          <w:color w:val="000000"/>
        </w:rPr>
      </w:pPr>
      <w:bookmarkStart w:id="9" w:name="a668212"/>
      <w:r>
        <w:rPr>
          <w:rStyle w:val="DefTerm"/>
          <w:color w:val="000000"/>
        </w:rPr>
        <w:t>Change of Control</w:t>
      </w:r>
      <w:r>
        <w:rPr>
          <w:color w:val="000000"/>
        </w:rPr>
        <w:t xml:space="preserve">: [shall be as defined in section 1124 of the Corporation Tax Act 2010, and the expression </w:t>
      </w:r>
      <w:r>
        <w:rPr>
          <w:rStyle w:val="DefTerm"/>
          <w:color w:val="000000"/>
        </w:rPr>
        <w:t>change of control</w:t>
      </w:r>
      <w:r>
        <w:rPr>
          <w:color w:val="000000"/>
        </w:rPr>
        <w:t xml:space="preserve"> shall be construed accordingly OR the beneficial ownership of more than 50% of the issued share capital of a company or the legal power to direct or cause the direction of the general management of the company, and </w:t>
      </w:r>
      <w:r>
        <w:rPr>
          <w:rStyle w:val="DefTerm"/>
          <w:color w:val="000000"/>
        </w:rPr>
        <w:t>controls</w:t>
      </w:r>
      <w:r>
        <w:rPr>
          <w:color w:val="000000"/>
        </w:rPr>
        <w:t xml:space="preserve">, </w:t>
      </w:r>
      <w:r>
        <w:rPr>
          <w:rStyle w:val="DefTerm"/>
          <w:color w:val="000000"/>
        </w:rPr>
        <w:t>controlled</w:t>
      </w:r>
      <w:r>
        <w:rPr>
          <w:color w:val="000000"/>
        </w:rPr>
        <w:t xml:space="preserve"> and the expression </w:t>
      </w:r>
      <w:r>
        <w:rPr>
          <w:rStyle w:val="DefTerm"/>
          <w:color w:val="000000"/>
        </w:rPr>
        <w:t>change of control</w:t>
      </w:r>
      <w:r>
        <w:rPr>
          <w:color w:val="000000"/>
        </w:rPr>
        <w:t xml:space="preserve"> shall be interpreted accordingly.]</w:t>
      </w:r>
      <w:bookmarkEnd w:id="9"/>
    </w:p>
    <w:p w:rsidR="00F7717A" w:rsidP="00222613">
      <w:pPr>
        <w:pStyle w:val="DefinedTermPara"/>
        <w:shd w:val="clear" w:color="auto" w:fill="auto"/>
        <w:rPr>
          <w:color w:val="000000"/>
        </w:rPr>
      </w:pPr>
      <w:bookmarkStart w:id="10" w:name="a379897"/>
      <w:r>
        <w:rPr>
          <w:rStyle w:val="DefTerm"/>
          <w:color w:val="000000"/>
        </w:rPr>
        <w:t>Confidential Information</w:t>
      </w:r>
      <w:r>
        <w:rPr>
          <w:color w:val="000000"/>
        </w:rPr>
        <w:t xml:space="preserve">: information that is proprietary or confidential and is either clearly labelled as such or identified as Confidential Information in </w:t>
      </w:r>
      <w:r>
        <w:rPr>
          <w:color w:val="000000"/>
        </w:rPr>
        <w:fldChar w:fldCharType="begin"/>
      </w:r>
      <w:r>
        <w:rPr>
          <w:color w:val="000000"/>
        </w:rPr>
        <w:instrText>PAGEREF a535566\#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a535566 \h \w</w:instrText>
      </w:r>
      <w:r>
        <w:rPr>
          <w:color w:val="000000"/>
        </w:rPr>
        <w:fldChar w:fldCharType="separate"/>
      </w:r>
      <w:r>
        <w:rPr>
          <w:color w:val="000000"/>
        </w:rPr>
        <w:t>10.1</w:t>
      </w:r>
      <w:r>
        <w:rPr>
          <w:color w:val="000000"/>
        </w:rPr>
        <w:fldChar w:fldCharType="end"/>
      </w:r>
      <w:r>
        <w:rPr>
          <w:color w:val="000000"/>
        </w:rPr>
        <w:t>.</w:t>
      </w:r>
      <w:bookmarkEnd w:id="10"/>
    </w:p>
    <w:p w:rsidR="00F7717A" w:rsidP="00222613">
      <w:pPr>
        <w:pStyle w:val="DefinedTermPara"/>
        <w:shd w:val="clear" w:color="auto" w:fill="auto"/>
        <w:rPr>
          <w:color w:val="000000"/>
        </w:rPr>
      </w:pPr>
      <w:bookmarkStart w:id="11" w:name="a836596"/>
      <w:r>
        <w:rPr>
          <w:rStyle w:val="DefTerm"/>
          <w:color w:val="000000"/>
        </w:rPr>
        <w:t>Customer Data</w:t>
      </w:r>
      <w:r>
        <w:rPr>
          <w:color w:val="000000"/>
        </w:rPr>
        <w:t>: the data inputted by the Customer, Authorised Users, or the Supplier on the Customer's behalf for the purpose of using the Services or facilitating the Customer's use of the Services and any data generated by, or derived from the Customer's use of the Services, whether hosted or stored within the Services or elsewhere.</w:t>
      </w:r>
      <w:bookmarkEnd w:id="11"/>
    </w:p>
    <w:p w:rsidR="00F7717A" w:rsidP="00222613">
      <w:pPr>
        <w:pStyle w:val="DefinedTermPara"/>
        <w:shd w:val="clear" w:color="auto" w:fill="auto"/>
        <w:rPr>
          <w:color w:val="000000"/>
        </w:rPr>
      </w:pPr>
      <w:bookmarkStart w:id="12" w:name="a503265"/>
      <w:r>
        <w:rPr>
          <w:rStyle w:val="DefTerm"/>
          <w:color w:val="000000"/>
        </w:rPr>
        <w:t>Cybersecurity Requirements</w:t>
      </w:r>
      <w:r>
        <w:rPr>
          <w:color w:val="000000"/>
        </w:rPr>
        <w:t>: all laws, regulations, codes, guidance (from regulatory and advisory bodies, whether mandatory or not), international and national standards, [industry schemes] and sanctions, applicable to either party, relating to security of network and information systems and security breach and incident reporting requirements, including the Data Protection Legislation, the Cybersecurity Directive (</w:t>
      </w:r>
      <w:r>
        <w:rPr>
          <w:i/>
          <w:color w:val="000000"/>
        </w:rPr>
        <w:t>(EU) 2016/1148</w:t>
      </w:r>
      <w:r>
        <w:rPr>
          <w:color w:val="000000"/>
        </w:rPr>
        <w:t>), Commission Implementing Regulation (</w:t>
      </w:r>
      <w:r>
        <w:rPr>
          <w:i/>
          <w:color w:val="000000"/>
        </w:rPr>
        <w:t>(EU) 2018/151</w:t>
      </w:r>
      <w:r>
        <w:rPr>
          <w:color w:val="000000"/>
        </w:rPr>
        <w:t>), the Network and Information Systems Regulations 2018 (</w:t>
      </w:r>
      <w:r>
        <w:rPr>
          <w:i/>
          <w:color w:val="000000"/>
        </w:rPr>
        <w:t>SI 506/2018</w:t>
      </w:r>
      <w:r>
        <w:rPr>
          <w:color w:val="000000"/>
        </w:rPr>
        <w:t>), all as amended or updated from time to time.</w:t>
      </w:r>
      <w:bookmarkEnd w:id="12"/>
    </w:p>
    <w:p w:rsidR="00F7717A" w:rsidP="00222613">
      <w:pPr>
        <w:pStyle w:val="DefinedTermPara"/>
        <w:shd w:val="clear" w:color="auto" w:fill="auto"/>
        <w:rPr>
          <w:color w:val="000000"/>
        </w:rPr>
      </w:pPr>
      <w:bookmarkStart w:id="13" w:name="a869660"/>
      <w:r>
        <w:rPr>
          <w:rStyle w:val="DefTerm"/>
          <w:color w:val="000000"/>
        </w:rPr>
        <w:t>Documentation</w:t>
      </w:r>
      <w:r>
        <w:rPr>
          <w:color w:val="000000"/>
        </w:rPr>
        <w:t>: the document(s) and other materials made available to the Customer by the Supplier online via [WEB ADDRESS] or such other web address notified by the Supplier to the Customer from time to time which sets out a description of the Services and the user instructions for the Services.</w:t>
      </w:r>
      <w:bookmarkEnd w:id="13"/>
    </w:p>
    <w:p w:rsidR="00F7717A" w:rsidP="00222613">
      <w:pPr>
        <w:pStyle w:val="DefinedTermPara"/>
        <w:shd w:val="clear" w:color="auto" w:fill="auto"/>
        <w:rPr>
          <w:color w:val="000000"/>
        </w:rPr>
      </w:pPr>
      <w:bookmarkStart w:id="14" w:name="a315954"/>
      <w:r>
        <w:rPr>
          <w:rStyle w:val="DefTerm"/>
          <w:color w:val="000000"/>
        </w:rPr>
        <w:t>Effective Date</w:t>
      </w:r>
      <w:r>
        <w:rPr>
          <w:color w:val="000000"/>
        </w:rPr>
        <w:t>: the date of this agreement.</w:t>
      </w:r>
      <w:bookmarkEnd w:id="14"/>
    </w:p>
    <w:p w:rsidR="00F7717A" w:rsidP="00222613">
      <w:pPr>
        <w:pStyle w:val="DefinedTermPara"/>
        <w:shd w:val="clear" w:color="auto" w:fill="auto"/>
        <w:rPr>
          <w:color w:val="000000"/>
        </w:rPr>
      </w:pPr>
      <w:bookmarkStart w:id="15" w:name="a478837"/>
      <w:r>
        <w:rPr>
          <w:rStyle w:val="DefTerm"/>
          <w:color w:val="000000"/>
        </w:rPr>
        <w:t>Good Industry Practice</w:t>
      </w:r>
      <w:r>
        <w:rPr>
          <w:color w:val="000000"/>
        </w:rPr>
        <w:t>: the exercise of that degree of skill, care, prudence, efficiency, foresight and timeliness as would be expected from a leading company within the relevant industry or business sector.</w:t>
      </w:r>
      <w:bookmarkEnd w:id="15"/>
    </w:p>
    <w:p w:rsidR="00F7717A" w:rsidP="00222613">
      <w:pPr>
        <w:pStyle w:val="DefinedTermPara"/>
        <w:shd w:val="clear" w:color="auto" w:fill="auto"/>
        <w:rPr>
          <w:color w:val="000000"/>
        </w:rPr>
      </w:pPr>
      <w:bookmarkStart w:id="16" w:name="a876267"/>
      <w:r>
        <w:rPr>
          <w:rStyle w:val="DefTerm"/>
          <w:color w:val="000000"/>
        </w:rPr>
        <w:t>Incident</w:t>
      </w:r>
      <w:r>
        <w:rPr>
          <w:color w:val="000000"/>
        </w:rPr>
        <w:t>: any Vulnerability, Virus or security incident which:</w:t>
      </w:r>
      <w:bookmarkEnd w:id="16"/>
    </w:p>
    <w:p w:rsidR="00F7717A" w:rsidP="00222613">
      <w:pPr>
        <w:pStyle w:val="DefinedTermNumber"/>
        <w:shd w:val="clear" w:color="auto" w:fill="auto"/>
        <w:rPr>
          <w:color w:val="000000"/>
        </w:rPr>
      </w:pPr>
      <w:r>
        <w:rPr>
          <w:color w:val="000000"/>
        </w:rPr>
        <w:t>may affect the Software or the Services;</w:t>
      </w:r>
    </w:p>
    <w:p w:rsidR="00F7717A" w:rsidP="00222613">
      <w:pPr>
        <w:pStyle w:val="DefinedTermNumber"/>
        <w:shd w:val="clear" w:color="auto" w:fill="auto"/>
        <w:rPr>
          <w:color w:val="000000"/>
        </w:rPr>
      </w:pPr>
      <w:r>
        <w:rPr>
          <w:color w:val="000000"/>
        </w:rPr>
        <w:t>may affect the Supplier's network and information systems, such that it could potentially affect the Customer or the Software or the Services; or</w:t>
      </w:r>
    </w:p>
    <w:p w:rsidR="00F7717A" w:rsidP="00222613">
      <w:pPr>
        <w:pStyle w:val="DefinedTermNumber"/>
        <w:shd w:val="clear" w:color="auto" w:fill="auto"/>
        <w:rPr>
          <w:color w:val="000000"/>
        </w:rPr>
      </w:pPr>
      <w:r>
        <w:rPr>
          <w:color w:val="000000"/>
        </w:rPr>
        <w:t>is reported to the Supplier by the Customer.</w:t>
      </w:r>
    </w:p>
    <w:p w:rsidR="00F7717A" w:rsidP="00222613">
      <w:pPr>
        <w:pStyle w:val="DefinedTermPara"/>
        <w:shd w:val="clear" w:color="auto" w:fill="auto"/>
        <w:rPr>
          <w:color w:val="000000"/>
        </w:rPr>
      </w:pPr>
      <w:bookmarkStart w:id="17" w:name="a346628"/>
      <w:r>
        <w:rPr>
          <w:rStyle w:val="DefTerm"/>
          <w:color w:val="000000"/>
        </w:rPr>
        <w:t>Initial Subscription Term</w:t>
      </w:r>
      <w:r>
        <w:rPr>
          <w:color w:val="000000"/>
        </w:rPr>
        <w:t xml:space="preserve">: the initial term of this agreement as set out in </w:t>
      </w:r>
      <w:r>
        <w:rPr>
          <w:color w:val="000000"/>
        </w:rPr>
        <w:fldChar w:fldCharType="begin"/>
      </w:r>
      <w:r>
        <w:rPr>
          <w:i w:val="0"/>
          <w:color w:val="000000"/>
          <w:highlight w:val="lightGray"/>
          <w:u w:val="none"/>
        </w:rPr>
        <w:instrText>REF a760922 \h \w</w:instrText>
      </w:r>
      <w:r>
        <w:rPr>
          <w:color w:val="000000"/>
        </w:rPr>
        <w:fldChar w:fldCharType="separate"/>
      </w:r>
      <w:r>
        <w:rPr>
          <w:color w:val="000000"/>
        </w:rPr>
        <w:t>Schedule 2</w:t>
      </w:r>
      <w:r>
        <w:rPr>
          <w:color w:val="000000"/>
        </w:rPr>
        <w:fldChar w:fldCharType="end"/>
      </w:r>
      <w:r>
        <w:rPr>
          <w:color w:val="000000"/>
        </w:rPr>
        <w:t>.</w:t>
      </w:r>
      <w:bookmarkEnd w:id="17"/>
    </w:p>
    <w:p w:rsidR="00F7717A" w:rsidP="00222613">
      <w:pPr>
        <w:pStyle w:val="DefinedTermPara"/>
        <w:shd w:val="clear" w:color="auto" w:fill="auto"/>
        <w:rPr>
          <w:color w:val="000000"/>
        </w:rPr>
      </w:pPr>
      <w:bookmarkStart w:id="18" w:name="a653636"/>
      <w:r>
        <w:rPr>
          <w:rStyle w:val="DefTerm"/>
          <w:color w:val="000000"/>
        </w:rPr>
        <w:t>Intellectual Property Rights</w:t>
      </w:r>
      <w:r>
        <w:rPr>
          <w:color w:val="000000"/>
        </w:rPr>
        <w:t>: 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w:t>
      </w:r>
      <w:bookmarkEnd w:id="18"/>
    </w:p>
    <w:p w:rsidR="00F7717A" w:rsidP="00222613">
      <w:pPr>
        <w:pStyle w:val="DefinedTermPara"/>
        <w:shd w:val="clear" w:color="auto" w:fill="auto"/>
        <w:rPr>
          <w:color w:val="000000"/>
        </w:rPr>
      </w:pPr>
      <w:bookmarkStart w:id="19" w:name="a586677"/>
      <w:r>
        <w:rPr>
          <w:rStyle w:val="DefTerm"/>
          <w:color w:val="000000"/>
        </w:rPr>
        <w:t>Known Vulnerability</w:t>
      </w:r>
      <w:r>
        <w:rPr>
          <w:color w:val="000000"/>
        </w:rPr>
        <w:t>: any Vulnerability that has either:</w:t>
      </w:r>
      <w:bookmarkEnd w:id="19"/>
    </w:p>
    <w:p w:rsidR="00F7717A" w:rsidP="00222613">
      <w:pPr>
        <w:pStyle w:val="DefinedTermNumber"/>
        <w:shd w:val="clear" w:color="auto" w:fill="auto"/>
        <w:rPr>
          <w:color w:val="000000"/>
        </w:rPr>
      </w:pPr>
      <w:r>
        <w:rPr>
          <w:color w:val="000000"/>
        </w:rPr>
        <w:t>been assigned a Common Vulnerabilities and Exposures (CVE) number;</w:t>
      </w:r>
    </w:p>
    <w:p w:rsidR="00F7717A" w:rsidP="00222613">
      <w:pPr>
        <w:pStyle w:val="DefinedTermNumber"/>
        <w:shd w:val="clear" w:color="auto" w:fill="auto"/>
        <w:rPr>
          <w:color w:val="000000"/>
        </w:rPr>
      </w:pPr>
      <w:r>
        <w:rPr>
          <w:color w:val="000000"/>
        </w:rPr>
        <w:t>been disclosed on the National Vulnerability Database available at the website operated by the US National Institute of Standards and Technology (NIST) from time to time; or</w:t>
      </w:r>
    </w:p>
    <w:p w:rsidR="00F7717A" w:rsidP="00222613">
      <w:pPr>
        <w:pStyle w:val="DefinedTermNumber"/>
        <w:shd w:val="clear" w:color="auto" w:fill="auto"/>
        <w:rPr>
          <w:color w:val="000000"/>
        </w:rPr>
      </w:pPr>
      <w:r>
        <w:rPr>
          <w:color w:val="000000"/>
        </w:rPr>
        <w:t>been disclosed on the internet, or any [open] public database, such that it would be revealed by reasonable searches conducted in accordance with Good Industry Practice.</w:t>
      </w:r>
    </w:p>
    <w:p w:rsidR="00F7717A" w:rsidP="00222613">
      <w:pPr>
        <w:pStyle w:val="DefinedTermPara"/>
        <w:shd w:val="clear" w:color="auto" w:fill="auto"/>
        <w:rPr>
          <w:color w:val="000000"/>
        </w:rPr>
      </w:pPr>
      <w:bookmarkStart w:id="20" w:name="a505162"/>
      <w:r>
        <w:rPr>
          <w:rStyle w:val="DefTerm"/>
          <w:color w:val="000000"/>
        </w:rPr>
        <w:t>Latent Vulnerability</w:t>
      </w:r>
      <w:r>
        <w:rPr>
          <w:color w:val="000000"/>
        </w:rPr>
        <w:t>: any instances of typical classes of Vulnerability, including without limitation buffer overflows, cross-site scripting (XSS) and Structure Query Language (SQL) injection.</w:t>
      </w:r>
      <w:bookmarkEnd w:id="20"/>
    </w:p>
    <w:p w:rsidR="00F7717A" w:rsidP="00222613">
      <w:pPr>
        <w:pStyle w:val="DefinedTermPara"/>
        <w:shd w:val="clear" w:color="auto" w:fill="auto"/>
        <w:rPr>
          <w:color w:val="000000"/>
          <w:lang w:val="en-US"/>
        </w:rPr>
      </w:pPr>
      <w:bookmarkStart w:id="21" w:name="a482141"/>
      <w:r>
        <w:rPr>
          <w:rStyle w:val="DefTerm"/>
          <w:color w:val="000000"/>
          <w:lang w:val="en-US"/>
        </w:rPr>
        <w:t>Mandatory Policies</w:t>
      </w:r>
      <w:r>
        <w:rPr>
          <w:color w:val="000000"/>
          <w:lang w:val="en-US"/>
        </w:rPr>
        <w:t xml:space="preserve">: the Customer's business policies [and codes] [attached OR listed] in </w:t>
      </w:r>
      <w:r>
        <w:rPr>
          <w:color w:val="000000"/>
        </w:rPr>
        <w:fldChar w:fldCharType="begin"/>
      </w:r>
      <w:r>
        <w:rPr>
          <w:i w:val="0"/>
          <w:color w:val="000000"/>
          <w:highlight w:val="lightGray"/>
          <w:u w:val="none"/>
        </w:rPr>
        <w:instrText>REF a393324 \h \w</w:instrText>
      </w:r>
      <w:r>
        <w:rPr>
          <w:color w:val="000000"/>
        </w:rPr>
        <w:fldChar w:fldCharType="separate"/>
      </w:r>
      <w:r>
        <w:rPr>
          <w:color w:val="000000"/>
        </w:rPr>
        <w:t>Schedule 3</w:t>
      </w:r>
      <w:r>
        <w:rPr>
          <w:color w:val="000000"/>
        </w:rPr>
        <w:fldChar w:fldCharType="end"/>
      </w:r>
      <w:r>
        <w:rPr>
          <w:color w:val="000000"/>
          <w:lang w:val="en-US"/>
        </w:rPr>
        <w:t>, as amended by notification to the Supplier from time to time.</w:t>
      </w:r>
      <w:bookmarkEnd w:id="21"/>
    </w:p>
    <w:p w:rsidR="00F7717A" w:rsidP="00222613">
      <w:pPr>
        <w:pStyle w:val="DefinedTermPara"/>
        <w:shd w:val="clear" w:color="auto" w:fill="auto"/>
        <w:rPr>
          <w:color w:val="000000"/>
        </w:rPr>
      </w:pPr>
      <w:bookmarkStart w:id="22" w:name="a859576"/>
      <w:r>
        <w:rPr>
          <w:rStyle w:val="DefTerm"/>
          <w:color w:val="000000"/>
        </w:rPr>
        <w:t>Mitigate</w:t>
      </w:r>
      <w:r>
        <w:rPr>
          <w:color w:val="000000"/>
        </w:rPr>
        <w:t xml:space="preserve">: the taking of such reasonable steps that would be taken a prudent supplier in accordance with Good industry Practice to mitigate against the Incident in question, which may include (in the case of a Vulnerability) coding changes, but could also include specification changes (for example, removal of affected protocols or functionality in their entirety) [provided these are approved by the Customer in writing in advance,] and the terms </w:t>
      </w:r>
      <w:r>
        <w:rPr>
          <w:rStyle w:val="DefTerm"/>
          <w:color w:val="000000"/>
        </w:rPr>
        <w:t>Mitigated</w:t>
      </w:r>
      <w:r>
        <w:rPr>
          <w:color w:val="000000"/>
        </w:rPr>
        <w:t xml:space="preserve"> and </w:t>
      </w:r>
      <w:r>
        <w:rPr>
          <w:rStyle w:val="DefTerm"/>
          <w:color w:val="000000"/>
        </w:rPr>
        <w:t>Mitigation</w:t>
      </w:r>
      <w:r>
        <w:rPr>
          <w:color w:val="000000"/>
        </w:rPr>
        <w:t xml:space="preserve"> shall be construed accordingly.</w:t>
      </w:r>
      <w:bookmarkEnd w:id="22"/>
    </w:p>
    <w:p w:rsidR="00F7717A" w:rsidP="00222613">
      <w:pPr>
        <w:pStyle w:val="DefinedTermPara"/>
        <w:shd w:val="clear" w:color="auto" w:fill="auto"/>
        <w:rPr>
          <w:color w:val="000000"/>
        </w:rPr>
      </w:pPr>
      <w:bookmarkStart w:id="23" w:name="a523202"/>
      <w:r>
        <w:rPr>
          <w:rStyle w:val="DefTerm"/>
          <w:color w:val="000000"/>
        </w:rPr>
        <w:t>Normal Business Hours</w:t>
      </w:r>
      <w:r>
        <w:rPr>
          <w:color w:val="000000"/>
        </w:rPr>
        <w:t>: [8.00 am to 6.00 pm] local UK time, each Business Day.</w:t>
      </w:r>
      <w:bookmarkEnd w:id="23"/>
    </w:p>
    <w:p w:rsidR="00F7717A" w:rsidP="00222613">
      <w:pPr>
        <w:pStyle w:val="DefinedTermPara"/>
        <w:shd w:val="clear" w:color="auto" w:fill="auto"/>
        <w:rPr>
          <w:color w:val="000000"/>
        </w:rPr>
      </w:pPr>
      <w:bookmarkStart w:id="24" w:name="a242145"/>
      <w:r>
        <w:rPr>
          <w:rStyle w:val="DefTerm"/>
          <w:color w:val="000000"/>
        </w:rPr>
        <w:t>Renewal Period</w:t>
      </w:r>
      <w:r>
        <w:rPr>
          <w:color w:val="000000"/>
        </w:rPr>
        <w:t xml:space="preserve">: the period described in </w:t>
      </w:r>
      <w:r>
        <w:rPr>
          <w:color w:val="000000"/>
        </w:rPr>
        <w:fldChar w:fldCharType="begin"/>
      </w:r>
      <w:r>
        <w:rPr>
          <w:color w:val="000000"/>
        </w:rPr>
        <w:instrText>PAGEREF a889878\#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a889878 \h \w</w:instrText>
      </w:r>
      <w:r>
        <w:rPr>
          <w:color w:val="000000"/>
        </w:rPr>
        <w:fldChar w:fldCharType="separate"/>
      </w:r>
      <w:r>
        <w:rPr>
          <w:color w:val="000000"/>
        </w:rPr>
        <w:t>14.1</w:t>
      </w:r>
      <w:r>
        <w:rPr>
          <w:color w:val="000000"/>
        </w:rPr>
        <w:fldChar w:fldCharType="end"/>
      </w:r>
      <w:r>
        <w:rPr>
          <w:color w:val="000000"/>
        </w:rPr>
        <w:t>.</w:t>
      </w:r>
      <w:bookmarkEnd w:id="24"/>
    </w:p>
    <w:p w:rsidR="00F7717A" w:rsidP="00222613">
      <w:pPr>
        <w:pStyle w:val="DefinedTermPara"/>
        <w:shd w:val="clear" w:color="auto" w:fill="auto"/>
        <w:rPr>
          <w:color w:val="000000"/>
        </w:rPr>
      </w:pPr>
      <w:bookmarkStart w:id="25" w:name="a353923"/>
      <w:r>
        <w:rPr>
          <w:rStyle w:val="DefTerm"/>
          <w:color w:val="000000"/>
        </w:rPr>
        <w:t>Services</w:t>
      </w:r>
      <w:r>
        <w:rPr>
          <w:color w:val="000000"/>
        </w:rPr>
        <w:t>: the subscription services provided by the Supplier to the Customer under this agreement via [WEB ADDRESS] or any other website notified to the Customer by the Supplier from time to time, as more particularly described in the Documentation.</w:t>
      </w:r>
      <w:bookmarkEnd w:id="25"/>
    </w:p>
    <w:p w:rsidR="00F7717A" w:rsidP="00222613">
      <w:pPr>
        <w:pStyle w:val="DefinedTermPara"/>
        <w:shd w:val="clear" w:color="auto" w:fill="auto"/>
        <w:rPr>
          <w:color w:val="000000"/>
        </w:rPr>
      </w:pPr>
      <w:bookmarkStart w:id="26" w:name="a841886"/>
      <w:r>
        <w:rPr>
          <w:rStyle w:val="DefTerm"/>
          <w:color w:val="000000"/>
        </w:rPr>
        <w:t>Software</w:t>
      </w:r>
      <w:r>
        <w:rPr>
          <w:color w:val="000000"/>
        </w:rPr>
        <w:t>: the online software applications provided by the Supplier as part of the Services.</w:t>
      </w:r>
      <w:bookmarkEnd w:id="26"/>
    </w:p>
    <w:p w:rsidR="00F7717A" w:rsidP="00222613">
      <w:pPr>
        <w:pStyle w:val="DefinedTermPara"/>
        <w:shd w:val="clear" w:color="auto" w:fill="auto"/>
        <w:rPr>
          <w:color w:val="000000"/>
        </w:rPr>
      </w:pPr>
      <w:bookmarkStart w:id="27" w:name="a726904"/>
      <w:r>
        <w:rPr>
          <w:rStyle w:val="DefTerm"/>
          <w:color w:val="000000"/>
        </w:rPr>
        <w:t>Subscription Fees</w:t>
      </w:r>
      <w:r>
        <w:rPr>
          <w:color w:val="000000"/>
        </w:rPr>
        <w:t xml:space="preserve">: the subscription fees payable by the Customer to the Supplier for the User Subscriptions, as set out in </w:t>
      </w:r>
      <w:r>
        <w:rPr>
          <w:color w:val="000000"/>
        </w:rPr>
        <w:fldChar w:fldCharType="begin"/>
      </w:r>
      <w:r>
        <w:rPr>
          <w:color w:val="000000"/>
        </w:rPr>
        <w:instrText>PAGEREF a846834\#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a846834 \h \w</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i w:val="0"/>
          <w:color w:val="000000"/>
          <w:highlight w:val="lightGray"/>
          <w:u w:val="none"/>
        </w:rPr>
        <w:instrText>REF a507599 \h \w</w:instrText>
      </w:r>
      <w:r>
        <w:rPr>
          <w:color w:val="000000"/>
        </w:rPr>
        <w:fldChar w:fldCharType="separate"/>
      </w:r>
      <w:r>
        <w:rPr>
          <w:color w:val="000000"/>
        </w:rPr>
        <w:t>Schedule 1</w:t>
      </w:r>
      <w:r>
        <w:rPr>
          <w:color w:val="000000"/>
        </w:rPr>
        <w:fldChar w:fldCharType="end"/>
      </w:r>
      <w:r>
        <w:rPr>
          <w:color w:val="000000"/>
        </w:rPr>
        <w:t>.</w:t>
      </w:r>
      <w:bookmarkEnd w:id="27"/>
    </w:p>
    <w:p w:rsidR="00F7717A" w:rsidP="00222613">
      <w:pPr>
        <w:pStyle w:val="DefinedTermPara"/>
        <w:shd w:val="clear" w:color="auto" w:fill="auto"/>
        <w:rPr>
          <w:color w:val="000000"/>
        </w:rPr>
      </w:pPr>
      <w:bookmarkStart w:id="28" w:name="a424358"/>
      <w:r>
        <w:rPr>
          <w:rStyle w:val="DefTerm"/>
          <w:color w:val="000000"/>
        </w:rPr>
        <w:t>Subscription Term</w:t>
      </w:r>
      <w:r>
        <w:rPr>
          <w:color w:val="000000"/>
        </w:rPr>
        <w:t xml:space="preserve">: has the meaning given in </w:t>
      </w:r>
      <w:r>
        <w:rPr>
          <w:color w:val="000000"/>
        </w:rPr>
        <w:fldChar w:fldCharType="begin"/>
      </w:r>
      <w:r>
        <w:rPr>
          <w:color w:val="000000"/>
        </w:rPr>
        <w:instrText>PAGEREF a889878\#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a889878 \h \w</w:instrText>
      </w:r>
      <w:r>
        <w:rPr>
          <w:color w:val="000000"/>
        </w:rPr>
        <w:fldChar w:fldCharType="separate"/>
      </w:r>
      <w:r>
        <w:rPr>
          <w:color w:val="000000"/>
        </w:rPr>
        <w:t>14.1</w:t>
      </w:r>
      <w:r>
        <w:rPr>
          <w:color w:val="000000"/>
        </w:rPr>
        <w:fldChar w:fldCharType="end"/>
      </w:r>
      <w:r>
        <w:rPr>
          <w:color w:val="000000"/>
        </w:rPr>
        <w:t xml:space="preserve"> (being the Initial Subscription Term together with any subsequent Renewal Periods).</w:t>
      </w:r>
      <w:bookmarkEnd w:id="28"/>
    </w:p>
    <w:p w:rsidR="00F7717A" w:rsidP="00222613">
      <w:pPr>
        <w:pStyle w:val="DefinedTermPara"/>
        <w:shd w:val="clear" w:color="auto" w:fill="auto"/>
        <w:rPr>
          <w:color w:val="000000"/>
        </w:rPr>
      </w:pPr>
      <w:bookmarkStart w:id="29" w:name="a498175"/>
      <w:r>
        <w:rPr>
          <w:rStyle w:val="DefTerm"/>
          <w:color w:val="000000"/>
        </w:rPr>
        <w:t>Support Services Policy</w:t>
      </w:r>
      <w:r>
        <w:rPr>
          <w:color w:val="000000"/>
        </w:rPr>
        <w:t>: the Supplier's policy for providing support in relation to the Services as made available at [WEB ADDRESS] or such other website address as may be notified to the Customer from time to time.</w:t>
      </w:r>
      <w:bookmarkEnd w:id="29"/>
    </w:p>
    <w:p w:rsidR="00F7717A" w:rsidP="00222613">
      <w:pPr>
        <w:pStyle w:val="DefinedTermPara"/>
        <w:shd w:val="clear" w:color="auto" w:fill="auto"/>
        <w:rPr>
          <w:color w:val="000000"/>
        </w:rPr>
      </w:pPr>
      <w:bookmarkStart w:id="30" w:name="a811139"/>
      <w:r>
        <w:rPr>
          <w:rStyle w:val="DefTerm"/>
          <w:color w:val="000000"/>
        </w:rPr>
        <w:t>User Subscriptions</w:t>
      </w:r>
      <w:r>
        <w:rPr>
          <w:color w:val="000000"/>
        </w:rPr>
        <w:t xml:space="preserve">: the user subscriptions purchased by the Customer pursuant to </w:t>
      </w:r>
      <w:r>
        <w:rPr>
          <w:color w:val="000000"/>
        </w:rPr>
        <w:fldChar w:fldCharType="begin"/>
      </w:r>
      <w:r>
        <w:rPr>
          <w:color w:val="000000"/>
        </w:rPr>
        <w:instrText>PAGEREF a188518\#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a188518 \h \w</w:instrText>
      </w:r>
      <w:r>
        <w:rPr>
          <w:color w:val="000000"/>
        </w:rPr>
        <w:fldChar w:fldCharType="separate"/>
      </w:r>
      <w:r>
        <w:rPr>
          <w:color w:val="000000"/>
        </w:rPr>
        <w:t>8.1</w:t>
      </w:r>
      <w:r>
        <w:rPr>
          <w:color w:val="000000"/>
        </w:rPr>
        <w:fldChar w:fldCharType="end"/>
      </w:r>
      <w:r>
        <w:rPr>
          <w:color w:val="000000"/>
        </w:rPr>
        <w:t xml:space="preserve"> which entitle Authorised Users to access and use the Services and the Documentation in accordance with this agreement.</w:t>
      </w:r>
      <w:bookmarkEnd w:id="30"/>
    </w:p>
    <w:p w:rsidR="00F7717A" w:rsidP="00222613">
      <w:pPr>
        <w:pStyle w:val="DefinedTermPara"/>
        <w:shd w:val="clear" w:color="auto" w:fill="auto"/>
        <w:rPr>
          <w:color w:val="000000"/>
        </w:rPr>
      </w:pPr>
      <w:bookmarkStart w:id="31" w:name="a761973"/>
      <w:r>
        <w:rPr>
          <w:rStyle w:val="DefTerm"/>
          <w:color w:val="000000"/>
        </w:rPr>
        <w:t>Virus</w:t>
      </w:r>
      <w:r>
        <w:rPr>
          <w:color w:val="000000"/>
        </w:rPr>
        <w:t>: 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w:t>
      </w:r>
      <w:bookmarkEnd w:id="31"/>
    </w:p>
    <w:p w:rsidR="00F7717A" w:rsidP="00222613">
      <w:pPr>
        <w:pStyle w:val="DefinedTermPara"/>
        <w:shd w:val="clear" w:color="auto" w:fill="auto"/>
        <w:rPr>
          <w:color w:val="000000"/>
        </w:rPr>
      </w:pPr>
      <w:bookmarkStart w:id="32" w:name="a531704"/>
      <w:r>
        <w:rPr>
          <w:rStyle w:val="DefTerm"/>
          <w:color w:val="000000"/>
        </w:rPr>
        <w:t>Vulnerability</w:t>
      </w:r>
      <w:r>
        <w:rPr>
          <w:color w:val="000000"/>
        </w:rPr>
        <w:t>: a weakness in the computational logic (for example, code) found in software and hardware components that, when exploited, results in a negative impact to confidentiality, integrity, or availability, and the term Vulnerabilities shall be construed accordingly.</w:t>
      </w:r>
      <w:bookmarkEnd w:id="32"/>
    </w:p>
    <w:p w:rsidR="00F7717A" w:rsidP="00222613">
      <w:pPr>
        <w:pStyle w:val="Untitledsubclause1"/>
        <w:shd w:val="clear" w:color="auto" w:fill="auto"/>
        <w:rPr>
          <w:color w:val="000000"/>
        </w:rPr>
      </w:pPr>
      <w:bookmarkStart w:id="33" w:name="a585838"/>
      <w:r>
        <w:rPr>
          <w:color w:val="000000"/>
        </w:rPr>
        <w:t>Clause, schedule and paragraph headings shall not affect the interpretation of this agreement.</w:t>
      </w:r>
      <w:bookmarkEnd w:id="33"/>
    </w:p>
    <w:p w:rsidR="00F7717A" w:rsidP="00222613">
      <w:pPr>
        <w:pStyle w:val="Untitledsubclause1"/>
        <w:shd w:val="clear" w:color="auto" w:fill="auto"/>
        <w:rPr>
          <w:color w:val="000000"/>
        </w:rPr>
      </w:pPr>
      <w:bookmarkStart w:id="34" w:name="a631498"/>
      <w:r>
        <w:rPr>
          <w:color w:val="000000"/>
        </w:rPr>
        <w:t>A person includes an individual, corporate or unincorporated body (whether or not having separate legal personality) [and that person's legal and personal representatives, successors or permitted assigns].</w:t>
      </w:r>
      <w:bookmarkEnd w:id="34"/>
    </w:p>
    <w:p w:rsidR="00F7717A" w:rsidP="00222613">
      <w:pPr>
        <w:pStyle w:val="Untitledsubclause1"/>
        <w:shd w:val="clear" w:color="auto" w:fill="auto"/>
        <w:rPr>
          <w:color w:val="000000"/>
        </w:rPr>
      </w:pPr>
      <w:bookmarkStart w:id="35" w:name="a996175"/>
      <w:r>
        <w:rPr>
          <w:color w:val="000000"/>
        </w:rPr>
        <w:t>A reference to a company includes any company, corporation or other body corporate, wherever and however incorporated or established.</w:t>
      </w:r>
      <w:bookmarkEnd w:id="35"/>
    </w:p>
    <w:p w:rsidR="00F7717A" w:rsidP="00222613">
      <w:pPr>
        <w:pStyle w:val="Untitledsubclause1"/>
        <w:shd w:val="clear" w:color="auto" w:fill="auto"/>
        <w:rPr>
          <w:color w:val="000000"/>
        </w:rPr>
      </w:pPr>
      <w:bookmarkStart w:id="36" w:name="a696617"/>
      <w:r>
        <w:rPr>
          <w:color w:val="000000"/>
        </w:rPr>
        <w:t>Unless the context otherwise requires, words in the singular includes the plural and in the plural includes the singular.</w:t>
      </w:r>
      <w:bookmarkEnd w:id="36"/>
    </w:p>
    <w:p w:rsidR="00F7717A" w:rsidP="00222613">
      <w:pPr>
        <w:pStyle w:val="Untitledsubclause1"/>
        <w:shd w:val="clear" w:color="auto" w:fill="auto"/>
        <w:rPr>
          <w:color w:val="000000"/>
        </w:rPr>
      </w:pPr>
      <w:bookmarkStart w:id="37" w:name="a537932"/>
      <w:r>
        <w:rPr>
          <w:color w:val="000000"/>
        </w:rPr>
        <w:t xml:space="preserve">Unless the context otherwise requires, a reference to one gender includes a reference to the other genders. </w:t>
      </w:r>
      <w:bookmarkEnd w:id="37"/>
    </w:p>
    <w:p w:rsidR="00F7717A" w:rsidP="00222613">
      <w:pPr>
        <w:pStyle w:val="Untitledsubclause1"/>
        <w:shd w:val="clear" w:color="auto" w:fill="auto"/>
        <w:rPr>
          <w:color w:val="000000"/>
        </w:rPr>
      </w:pPr>
      <w:bookmarkStart w:id="38" w:name="a452731"/>
      <w:r>
        <w:rPr>
          <w:color w:val="000000"/>
        </w:rPr>
        <w:t>A reference to a statute or statutory provision is a reference to it as it is in force as at the date of this agreement.</w:t>
      </w:r>
      <w:bookmarkEnd w:id="38"/>
    </w:p>
    <w:p w:rsidR="00F7717A" w:rsidP="00222613">
      <w:pPr>
        <w:pStyle w:val="Untitledsubclause1"/>
        <w:shd w:val="clear" w:color="auto" w:fill="auto"/>
        <w:rPr>
          <w:color w:val="000000"/>
        </w:rPr>
      </w:pPr>
      <w:bookmarkStart w:id="39" w:name="a929009"/>
      <w:r>
        <w:rPr>
          <w:color w:val="000000"/>
        </w:rPr>
        <w:t>A reference to a statute or statutory provision includes all subordinate legislation made as at the date of this agreement under that statute or statutory provision.</w:t>
      </w:r>
      <w:bookmarkEnd w:id="39"/>
    </w:p>
    <w:p w:rsidR="00F7717A" w:rsidP="00222613">
      <w:pPr>
        <w:pStyle w:val="Untitledsubclause1"/>
        <w:shd w:val="clear" w:color="auto" w:fill="auto"/>
        <w:rPr>
          <w:color w:val="000000"/>
        </w:rPr>
      </w:pPr>
      <w:bookmarkStart w:id="40" w:name="a658476"/>
      <w:r>
        <w:rPr>
          <w:color w:val="000000"/>
        </w:rPr>
        <w:t xml:space="preserve">A reference to writing or written excludes faxes[ and email </w:t>
      </w:r>
      <w:r>
        <w:rPr>
          <w:b/>
          <w:bCs/>
          <w:color w:val="000000"/>
        </w:rPr>
        <w:t>OR</w:t>
      </w:r>
      <w:r>
        <w:rPr>
          <w:color w:val="000000"/>
        </w:rPr>
        <w:t xml:space="preserve"> but not e-mail].</w:t>
      </w:r>
      <w:bookmarkEnd w:id="40"/>
    </w:p>
    <w:p w:rsidR="00F7717A" w:rsidP="00222613">
      <w:pPr>
        <w:pStyle w:val="Untitledsubclause1"/>
        <w:shd w:val="clear" w:color="auto" w:fill="auto"/>
        <w:rPr>
          <w:color w:val="000000"/>
        </w:rPr>
      </w:pPr>
      <w:bookmarkStart w:id="41" w:name="a676524"/>
      <w:r>
        <w:rPr>
          <w:color w:val="000000"/>
        </w:rPr>
        <w:t>References to clauses and schedules are to the clauses and schedules of this agreement; references to paragraphs are to paragraphs of the relevant schedule to this agreement.</w:t>
      </w:r>
      <w:bookmarkEnd w:id="41"/>
    </w:p>
    <w:p w:rsidR="00F7717A" w:rsidP="00222613">
      <w:pPr>
        <w:pStyle w:val="TitleClause"/>
        <w:shd w:val="clear" w:color="auto" w:fill="auto"/>
        <w:rPr>
          <w:color w:val="000000"/>
        </w:rPr>
      </w:pPr>
      <w:r>
        <w:rPr>
          <w:color w:val="000000"/>
        </w:rPr>
        <w:fldChar w:fldCharType="begin"/>
      </w:r>
      <w:r>
        <w:rPr>
          <w:color w:val="000000"/>
        </w:rPr>
        <w:instrText>TC "2. User subscriptions" \l 1</w:instrText>
      </w:r>
      <w:r>
        <w:rPr>
          <w:color w:val="000000"/>
        </w:rPr>
        <w:fldChar w:fldCharType="end"/>
      </w:r>
      <w:bookmarkStart w:id="42" w:name="a470542"/>
      <w:bookmarkStart w:id="43" w:name="_Toc256000001"/>
      <w:r>
        <w:rPr>
          <w:color w:val="000000"/>
        </w:rPr>
        <w:t>User subscriptions</w:t>
      </w:r>
      <w:bookmarkEnd w:id="43"/>
      <w:bookmarkEnd w:id="42"/>
    </w:p>
    <w:p w:rsidR="00F7717A" w:rsidP="00222613">
      <w:pPr>
        <w:pStyle w:val="Untitledsubclause1"/>
        <w:shd w:val="clear" w:color="auto" w:fill="auto"/>
        <w:rPr>
          <w:color w:val="000000"/>
        </w:rPr>
      </w:pPr>
      <w:bookmarkStart w:id="44" w:name="a600786"/>
      <w:r>
        <w:rPr>
          <w:color w:val="000000"/>
        </w:rPr>
        <w:t xml:space="preserve">The Supplier hereby grants to the Customer a non-exclusive, non-transferable right and licence, without the right to grant sublicences, to permit the Authorised Users to use the Services and the Documentation during the Subscription Term solely for the Customer's internal business operations. </w:t>
      </w:r>
      <w:bookmarkEnd w:id="44"/>
    </w:p>
    <w:p w:rsidR="00F7717A" w:rsidP="00222613">
      <w:pPr>
        <w:pStyle w:val="Untitledsubclause1"/>
        <w:shd w:val="clear" w:color="auto" w:fill="auto"/>
        <w:rPr>
          <w:color w:val="000000"/>
        </w:rPr>
      </w:pPr>
      <w:bookmarkStart w:id="45" w:name="a914981"/>
      <w:r>
        <w:rPr>
          <w:color w:val="000000"/>
        </w:rPr>
        <w:t>In relation to the Authorised Users, the Customer undertakes that:</w:t>
      </w:r>
      <w:bookmarkEnd w:id="45"/>
    </w:p>
    <w:p w:rsidR="00F7717A" w:rsidP="00222613">
      <w:pPr>
        <w:pStyle w:val="Untitledsubclause2"/>
        <w:shd w:val="clear" w:color="auto" w:fill="auto"/>
        <w:rPr>
          <w:color w:val="000000"/>
        </w:rPr>
      </w:pPr>
      <w:bookmarkStart w:id="46" w:name="a972269"/>
      <w:r>
        <w:rPr>
          <w:color w:val="000000"/>
        </w:rPr>
        <w:t>the maximum number of Authorised Users that it authorises to access and use the Services and the Documentation shall not exceed the number of User Subscriptions it has purchased from time to time;</w:t>
      </w:r>
      <w:bookmarkEnd w:id="46"/>
    </w:p>
    <w:p w:rsidR="00F7717A" w:rsidP="00222613">
      <w:pPr>
        <w:pStyle w:val="Untitledsubclause2"/>
        <w:shd w:val="clear" w:color="auto" w:fill="auto"/>
        <w:rPr>
          <w:color w:val="000000"/>
        </w:rPr>
      </w:pPr>
      <w:bookmarkStart w:id="47" w:name="a728864"/>
      <w:r>
        <w:rPr>
          <w:color w:val="000000"/>
        </w:rPr>
        <w: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Documentation;</w:t>
      </w:r>
      <w:bookmarkEnd w:id="47"/>
    </w:p>
    <w:p w:rsidR="00F7717A" w:rsidP="00222613">
      <w:pPr>
        <w:pStyle w:val="Untitledsubclause2"/>
        <w:shd w:val="clear" w:color="auto" w:fill="auto"/>
        <w:rPr>
          <w:color w:val="000000"/>
        </w:rPr>
      </w:pPr>
      <w:bookmarkStart w:id="48" w:name="a360190"/>
      <w:r>
        <w:rPr>
          <w:color w:val="000000"/>
        </w:rPr>
        <w:t>it shall, no more frequently than once per year, permit the Supplier or the Supplier's designated auditor to audit the Services, or use the Supplier's requested software reporting, to verify that the Customer's use of the Services does not exceed the number of User Subscriptions purchased by the Customer;</w:t>
      </w:r>
      <w:bookmarkEnd w:id="48"/>
    </w:p>
    <w:p w:rsidR="00F7717A" w:rsidP="00222613">
      <w:pPr>
        <w:pStyle w:val="Untitledsubclause2"/>
        <w:shd w:val="clear" w:color="auto" w:fill="auto"/>
        <w:rPr>
          <w:color w:val="000000"/>
        </w:rPr>
      </w:pPr>
      <w:bookmarkStart w:id="49" w:name="a577075"/>
      <w:r>
        <w:rPr>
          <w:color w:val="000000"/>
        </w:rPr>
        <w:t xml:space="preserve">if any of the audits referred to in </w:t>
      </w:r>
      <w:r>
        <w:rPr>
          <w:color w:val="000000"/>
        </w:rPr>
        <w:fldChar w:fldCharType="begin"/>
      </w:r>
      <w:r>
        <w:rPr>
          <w:color w:val="000000"/>
        </w:rPr>
        <w:instrText>PAGEREF a360190\#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a360190 \h \w</w:instrText>
      </w:r>
      <w:r>
        <w:rPr>
          <w:color w:val="000000"/>
        </w:rPr>
        <w:fldChar w:fldCharType="separate"/>
      </w:r>
      <w:r>
        <w:rPr>
          <w:color w:val="000000"/>
        </w:rPr>
        <w:t>2.2(c)</w:t>
      </w:r>
      <w:r>
        <w:rPr>
          <w:color w:val="000000"/>
        </w:rPr>
        <w:fldChar w:fldCharType="end"/>
      </w:r>
      <w:r>
        <w:rPr>
          <w:color w:val="000000"/>
        </w:rPr>
        <w:t xml:space="preserve">) reveal that the Customer has underpaid Subscription Fees to the Supplier, then without prejudice to the Supplier's other rights, the Customer shall pay to the Supplier an amount equal to such underpayment as calculated in accordance with the prices set out in </w:t>
      </w:r>
      <w:r>
        <w:rPr>
          <w:color w:val="000000"/>
        </w:rPr>
        <w:fldChar w:fldCharType="begin"/>
      </w:r>
      <w:r>
        <w:rPr>
          <w:color w:val="000000"/>
        </w:rPr>
        <w:instrText>PAGEREF a846834\#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a846834 \h \w</w:instrText>
      </w:r>
      <w:r>
        <w:rPr>
          <w:color w:val="000000"/>
        </w:rPr>
        <w:fldChar w:fldCharType="separate"/>
      </w:r>
      <w:r>
        <w:rPr>
          <w:color w:val="000000"/>
        </w:rPr>
        <w:t>1</w:t>
      </w:r>
      <w:r>
        <w:rPr>
          <w:color w:val="000000"/>
        </w:rPr>
        <w:fldChar w:fldCharType="end"/>
      </w:r>
      <w:r>
        <w:rPr>
          <w:color w:val="000000"/>
        </w:rPr>
        <w:t xml:space="preserve"> of </w:t>
      </w:r>
      <w:r>
        <w:rPr>
          <w:color w:val="000000"/>
        </w:rPr>
        <w:fldChar w:fldCharType="begin"/>
      </w:r>
      <w:r>
        <w:rPr>
          <w:i w:val="0"/>
          <w:color w:val="000000"/>
          <w:highlight w:val="lightGray"/>
          <w:u w:val="none"/>
        </w:rPr>
        <w:instrText>REF a507599 \h \w</w:instrText>
      </w:r>
      <w:r>
        <w:rPr>
          <w:color w:val="000000"/>
        </w:rPr>
        <w:fldChar w:fldCharType="separate"/>
      </w:r>
      <w:r>
        <w:rPr>
          <w:color w:val="000000"/>
        </w:rPr>
        <w:t>Schedule 1</w:t>
      </w:r>
      <w:r>
        <w:rPr>
          <w:color w:val="000000"/>
        </w:rPr>
        <w:fldChar w:fldCharType="end"/>
      </w:r>
      <w:r>
        <w:rPr>
          <w:color w:val="000000"/>
        </w:rPr>
        <w:t xml:space="preserve"> in accordance with </w:t>
      </w:r>
      <w:r>
        <w:rPr>
          <w:color w:val="000000"/>
        </w:rPr>
        <w:fldChar w:fldCharType="begin"/>
      </w:r>
      <w:r>
        <w:rPr>
          <w:color w:val="000000"/>
        </w:rPr>
        <w:instrText>PAGEREF a316380\#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a316380 \h \w</w:instrText>
      </w:r>
      <w:r>
        <w:rPr>
          <w:color w:val="000000"/>
        </w:rPr>
        <w:fldChar w:fldCharType="separate"/>
      </w:r>
      <w:r>
        <w:rPr>
          <w:color w:val="000000"/>
        </w:rPr>
        <w:t>8</w:t>
      </w:r>
      <w:r>
        <w:rPr>
          <w:color w:val="000000"/>
        </w:rPr>
        <w:fldChar w:fldCharType="end"/>
      </w:r>
      <w:r>
        <w:rPr>
          <w:color w:val="000000"/>
        </w:rPr>
        <w:t>.</w:t>
      </w:r>
      <w:bookmarkEnd w:id="49"/>
    </w:p>
    <w:p w:rsidR="00F7717A" w:rsidP="00222613">
      <w:pPr>
        <w:pStyle w:val="Untitledsubclause1"/>
        <w:shd w:val="clear" w:color="auto" w:fill="auto"/>
        <w:rPr>
          <w:color w:val="000000"/>
        </w:rPr>
      </w:pPr>
      <w:bookmarkStart w:id="50" w:name="a520319"/>
      <w:r>
        <w:rPr>
          <w:color w:val="000000"/>
        </w:rPr>
        <w:t xml:space="preserve">The Customer shall not knowingly: </w:t>
      </w:r>
      <w:bookmarkEnd w:id="50"/>
    </w:p>
    <w:p w:rsidR="00F7717A" w:rsidP="00222613">
      <w:pPr>
        <w:pStyle w:val="Untitledsubclause2"/>
        <w:shd w:val="clear" w:color="auto" w:fill="auto"/>
        <w:rPr>
          <w:color w:val="000000"/>
        </w:rPr>
      </w:pPr>
      <w:bookmarkStart w:id="51" w:name="a879056"/>
      <w:r>
        <w:rPr>
          <w:color w:val="000000"/>
        </w:rPr>
        <w:t xml:space="preserve">distribute or transmit to the Supplier, via the Services, any Viruses [or Known Vulnerability or Latent] Vulnerability]; </w:t>
      </w:r>
      <w:bookmarkEnd w:id="51"/>
    </w:p>
    <w:p w:rsidR="00F7717A" w:rsidP="00222613">
      <w:pPr>
        <w:pStyle w:val="Untitledsubclause2"/>
        <w:shd w:val="clear" w:color="auto" w:fill="auto"/>
        <w:rPr>
          <w:color w:val="000000"/>
        </w:rPr>
      </w:pPr>
      <w:bookmarkStart w:id="52" w:name="a546824"/>
      <w:r>
        <w:rPr>
          <w:color w:val="000000"/>
        </w:rPr>
        <w:t>store, access, publish, disseminate, distribute or transmit via the Services any material which:</w:t>
      </w:r>
      <w:bookmarkEnd w:id="52"/>
    </w:p>
    <w:p w:rsidR="00F7717A" w:rsidP="00222613">
      <w:pPr>
        <w:pStyle w:val="Untitledsubclause3"/>
        <w:shd w:val="clear" w:color="auto" w:fill="auto"/>
        <w:rPr>
          <w:color w:val="000000"/>
        </w:rPr>
      </w:pPr>
      <w:bookmarkStart w:id="53" w:name="a694450"/>
      <w:r>
        <w:rPr>
          <w:color w:val="000000"/>
        </w:rPr>
        <w:t>is unlawful, harmful, threatening, defamatory, obscene, infringing, harassing or racially or ethnically offensive;</w:t>
      </w:r>
      <w:bookmarkEnd w:id="53"/>
    </w:p>
    <w:p w:rsidR="00F7717A" w:rsidP="00222613">
      <w:pPr>
        <w:pStyle w:val="Untitledsubclause3"/>
        <w:shd w:val="clear" w:color="auto" w:fill="auto"/>
        <w:rPr>
          <w:color w:val="000000"/>
        </w:rPr>
      </w:pPr>
      <w:bookmarkStart w:id="54" w:name="a249341"/>
      <w:r>
        <w:rPr>
          <w:color w:val="000000"/>
        </w:rPr>
        <w:t>facilitates illegal activity;</w:t>
      </w:r>
      <w:bookmarkEnd w:id="54"/>
    </w:p>
    <w:p w:rsidR="00F7717A" w:rsidP="00222613">
      <w:pPr>
        <w:pStyle w:val="Untitledsubclause3"/>
        <w:shd w:val="clear" w:color="auto" w:fill="auto"/>
        <w:rPr>
          <w:color w:val="000000"/>
        </w:rPr>
      </w:pPr>
      <w:bookmarkStart w:id="55" w:name="a625169"/>
      <w:r>
        <w:rPr>
          <w:color w:val="000000"/>
        </w:rPr>
        <w:t>depicts sexually explicit images;</w:t>
      </w:r>
      <w:bookmarkEnd w:id="55"/>
    </w:p>
    <w:p w:rsidR="00F7717A" w:rsidP="00222613">
      <w:pPr>
        <w:pStyle w:val="Untitledsubclause3"/>
        <w:shd w:val="clear" w:color="auto" w:fill="auto"/>
        <w:rPr>
          <w:color w:val="000000"/>
        </w:rPr>
      </w:pPr>
      <w:bookmarkStart w:id="56" w:name="a232781"/>
      <w:r>
        <w:rPr>
          <w:color w:val="000000"/>
        </w:rPr>
        <w:t>promotes unlawful violence;</w:t>
      </w:r>
      <w:bookmarkEnd w:id="56"/>
    </w:p>
    <w:p w:rsidR="00F7717A" w:rsidP="00222613">
      <w:pPr>
        <w:pStyle w:val="Untitledsubclause3"/>
        <w:shd w:val="clear" w:color="auto" w:fill="auto"/>
        <w:rPr>
          <w:color w:val="000000"/>
        </w:rPr>
      </w:pPr>
      <w:bookmarkStart w:id="57" w:name="a799040"/>
      <w:r>
        <w:rPr>
          <w:color w:val="000000"/>
        </w:rPr>
        <w:t>is discriminatory based on race, gender, colour, religious belief, sexual orientation, disability; or</w:t>
      </w:r>
      <w:bookmarkEnd w:id="57"/>
    </w:p>
    <w:p w:rsidR="00F7717A" w:rsidP="00222613">
      <w:pPr>
        <w:pStyle w:val="Untitledsubclause3"/>
        <w:shd w:val="clear" w:color="auto" w:fill="auto"/>
        <w:rPr>
          <w:color w:val="000000"/>
        </w:rPr>
      </w:pPr>
      <w:bookmarkStart w:id="58" w:name="a962203"/>
      <w:r>
        <w:rPr>
          <w:color w:val="000000"/>
        </w:rPr>
        <w:t>is otherwise illegal or causes damage or injury to any person or property;</w:t>
      </w:r>
      <w:bookmarkEnd w:id="58"/>
    </w:p>
    <w:p w:rsidR="00F7717A" w:rsidP="00222613">
      <w:pPr>
        <w:pStyle w:val="Parasubclause1"/>
        <w:shd w:val="clear" w:color="auto" w:fill="auto"/>
        <w:rPr>
          <w:color w:val="000000"/>
        </w:rPr>
      </w:pPr>
      <w:r>
        <w:rPr>
          <w:color w:val="000000"/>
        </w:rPr>
        <w:t>and the Supplier reserves the right, on no less than thirty (30) days' prior written notice to the Customer, such notice specifying the breach of this clause and requiring it to be remedied within the thirty (30) day period, to disable the Customer's access to the Services for the duration of time that the breach remains unremedied.</w:t>
      </w:r>
    </w:p>
    <w:p w:rsidR="00F7717A" w:rsidP="00222613">
      <w:pPr>
        <w:pStyle w:val="Untitledsubclause1"/>
        <w:shd w:val="clear" w:color="auto" w:fill="auto"/>
        <w:rPr>
          <w:color w:val="000000"/>
        </w:rPr>
      </w:pPr>
      <w:bookmarkStart w:id="59" w:name="a764410"/>
      <w:r>
        <w:rPr>
          <w:color w:val="000000"/>
        </w:rPr>
        <w:t>The Customer shall not:</w:t>
      </w:r>
      <w:bookmarkEnd w:id="59"/>
    </w:p>
    <w:p w:rsidR="00F7717A" w:rsidP="00222613">
      <w:pPr>
        <w:pStyle w:val="Untitledsubclause2"/>
        <w:shd w:val="clear" w:color="auto" w:fill="auto"/>
        <w:rPr>
          <w:color w:val="000000"/>
        </w:rPr>
      </w:pPr>
      <w:bookmarkStart w:id="60" w:name="a716863"/>
      <w:r>
        <w:rPr>
          <w:color w:val="000000"/>
        </w:rPr>
        <w:t>except as may be allowed by any applicable law which is incapable of exclusion by agreement between the parties and except to the extent expressly permitted under this agreement:</w:t>
      </w:r>
      <w:bookmarkEnd w:id="60"/>
    </w:p>
    <w:p w:rsidR="00F7717A" w:rsidP="00222613">
      <w:pPr>
        <w:pStyle w:val="Untitledsubclause3"/>
        <w:shd w:val="clear" w:color="auto" w:fill="auto"/>
        <w:rPr>
          <w:color w:val="000000"/>
        </w:rPr>
      </w:pPr>
      <w:bookmarkStart w:id="61" w:name="a444563"/>
      <w:r>
        <w:rPr>
          <w:color w:val="000000"/>
        </w:rPr>
        <w:t>attempt to copy, modify, duplicate, create derivative works from, frame, mirror, republish, download, display, transmit, or distribute all or any portion of the Software, the Services and/or Documentation (as applicable) in any form or media or by any means; or</w:t>
      </w:r>
      <w:bookmarkEnd w:id="61"/>
    </w:p>
    <w:p w:rsidR="00F7717A" w:rsidP="00222613">
      <w:pPr>
        <w:pStyle w:val="Untitledsubclause3"/>
        <w:shd w:val="clear" w:color="auto" w:fill="auto"/>
        <w:rPr>
          <w:color w:val="000000"/>
        </w:rPr>
      </w:pPr>
      <w:bookmarkStart w:id="62" w:name="a959970"/>
      <w:r>
        <w:rPr>
          <w:color w:val="000000"/>
        </w:rPr>
        <w:t xml:space="preserve">attempt to de-compile, reverse compile, disassemble, reverse engineer or otherwise reduce to human-perceivable form all or any part of the Software or the Services; </w:t>
      </w:r>
      <w:bookmarkEnd w:id="62"/>
    </w:p>
    <w:p w:rsidR="00F7717A" w:rsidP="00222613">
      <w:pPr>
        <w:pStyle w:val="Untitledsubclause2"/>
        <w:shd w:val="clear" w:color="auto" w:fill="auto"/>
        <w:rPr>
          <w:color w:val="000000"/>
        </w:rPr>
      </w:pPr>
      <w:bookmarkStart w:id="63" w:name="a167798"/>
      <w:r>
        <w:rPr>
          <w:color w:val="000000"/>
        </w:rPr>
        <w:t xml:space="preserve">access all or any part of the Services and Documentation in order to build a product or service which competes with the Services and/or the Documentation; </w:t>
      </w:r>
      <w:bookmarkEnd w:id="63"/>
    </w:p>
    <w:p w:rsidR="00F7717A" w:rsidP="00222613">
      <w:pPr>
        <w:pStyle w:val="Untitledsubclause2"/>
        <w:shd w:val="clear" w:color="auto" w:fill="auto"/>
        <w:rPr>
          <w:color w:val="000000"/>
        </w:rPr>
      </w:pPr>
      <w:bookmarkStart w:id="64" w:name="a955177"/>
      <w:r>
        <w:rPr>
          <w:color w:val="000000"/>
        </w:rPr>
        <w:t>use the Services and/or Documentation to provide services to third parties;</w:t>
      </w:r>
      <w:bookmarkEnd w:id="64"/>
    </w:p>
    <w:p w:rsidR="00F7717A" w:rsidP="00222613">
      <w:pPr>
        <w:pStyle w:val="Untitledsubclause2"/>
        <w:shd w:val="clear" w:color="auto" w:fill="auto"/>
        <w:rPr>
          <w:color w:val="000000"/>
        </w:rPr>
      </w:pPr>
      <w:bookmarkStart w:id="65" w:name="a508985"/>
      <w:r>
        <w:rPr>
          <w:color w:val="000000"/>
        </w:rPr>
        <w:t xml:space="preserve">subject to </w:t>
      </w:r>
      <w:r>
        <w:rPr>
          <w:color w:val="000000"/>
        </w:rPr>
        <w:fldChar w:fldCharType="begin"/>
      </w:r>
      <w:r>
        <w:rPr>
          <w:color w:val="000000"/>
        </w:rPr>
        <w:instrText>PAGEREF a967204\#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a967204 \h \w</w:instrText>
      </w:r>
      <w:r>
        <w:rPr>
          <w:color w:val="000000"/>
        </w:rPr>
        <w:fldChar w:fldCharType="separate"/>
      </w:r>
      <w:r>
        <w:rPr>
          <w:color w:val="000000"/>
        </w:rPr>
        <w:t>22.1</w:t>
      </w:r>
      <w:r>
        <w:rPr>
          <w:color w:val="000000"/>
        </w:rPr>
        <w:fldChar w:fldCharType="end"/>
      </w:r>
      <w:r>
        <w:rPr>
          <w:color w:val="000000"/>
        </w:rPr>
        <w:t>, license, sell, rent, lease, transfer, assign, distribute, display, disclose, or otherwise commercially exploit, or otherwise make the Services and/or Documentation available to any third party except the Authorised Users, or</w:t>
      </w:r>
      <w:bookmarkEnd w:id="65"/>
    </w:p>
    <w:p w:rsidR="00F7717A" w:rsidP="00222613">
      <w:pPr>
        <w:pStyle w:val="Untitledsubclause2"/>
        <w:shd w:val="clear" w:color="auto" w:fill="auto"/>
        <w:rPr>
          <w:color w:val="000000"/>
        </w:rPr>
      </w:pPr>
      <w:bookmarkStart w:id="66" w:name="a513735"/>
      <w:r>
        <w:rPr>
          <w:color w:val="000000"/>
        </w:rPr>
        <w:t xml:space="preserve">attempt to obtain, or assist third parties in obtaining, access to the Services and/or Documentation, other than as provided under this </w:t>
      </w:r>
      <w:r>
        <w:rPr>
          <w:color w:val="000000"/>
        </w:rPr>
        <w:fldChar w:fldCharType="begin"/>
      </w:r>
      <w:r>
        <w:rPr>
          <w:color w:val="000000"/>
        </w:rPr>
        <w:instrText>PAGEREF a470542\#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a470542 \h \w</w:instrText>
      </w:r>
      <w:r>
        <w:rPr>
          <w:color w:val="000000"/>
        </w:rPr>
        <w:fldChar w:fldCharType="separate"/>
      </w:r>
      <w:r>
        <w:rPr>
          <w:color w:val="000000"/>
        </w:rPr>
        <w:t>2</w:t>
      </w:r>
      <w:r>
        <w:rPr>
          <w:color w:val="000000"/>
        </w:rPr>
        <w:fldChar w:fldCharType="end"/>
      </w:r>
      <w:r>
        <w:rPr>
          <w:color w:val="000000"/>
        </w:rPr>
        <w:t>.</w:t>
      </w:r>
      <w:bookmarkEnd w:id="66"/>
    </w:p>
    <w:p w:rsidR="00F7717A" w:rsidP="00222613">
      <w:pPr>
        <w:pStyle w:val="Untitledsubclause1"/>
        <w:shd w:val="clear" w:color="auto" w:fill="auto"/>
        <w:rPr>
          <w:color w:val="000000"/>
        </w:rPr>
      </w:pPr>
      <w:bookmarkStart w:id="67" w:name="a944207"/>
      <w:r>
        <w:rPr>
          <w:color w:val="000000"/>
        </w:rPr>
        <w:t>The Customer shall use all reasonable endeavours to prevent any unauthorised access to, or use of, the Services and/or the Documentation and, if there is any such unauthorised access or use, promptly notify the Supplier.</w:t>
      </w:r>
      <w:bookmarkEnd w:id="67"/>
    </w:p>
    <w:p w:rsidR="00F7717A" w:rsidP="00222613">
      <w:pPr>
        <w:pStyle w:val="Untitledsubclause1"/>
        <w:shd w:val="clear" w:color="auto" w:fill="auto"/>
        <w:rPr>
          <w:color w:val="000000"/>
        </w:rPr>
      </w:pPr>
      <w:bookmarkStart w:id="68" w:name="a738405"/>
      <w:r>
        <w:rPr>
          <w:color w:val="000000"/>
        </w:rPr>
        <w:t xml:space="preserve">The rights provided under this </w:t>
      </w:r>
      <w:r>
        <w:rPr>
          <w:color w:val="000000"/>
        </w:rPr>
        <w:fldChar w:fldCharType="begin"/>
      </w:r>
      <w:r>
        <w:rPr>
          <w:color w:val="000000"/>
        </w:rPr>
        <w:instrText>PAGEREF a470542\#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a470542 \h \w</w:instrText>
      </w:r>
      <w:r>
        <w:rPr>
          <w:color w:val="000000"/>
        </w:rPr>
        <w:fldChar w:fldCharType="separate"/>
      </w:r>
      <w:r>
        <w:rPr>
          <w:color w:val="000000"/>
        </w:rPr>
        <w:t>2</w:t>
      </w:r>
      <w:r>
        <w:rPr>
          <w:color w:val="000000"/>
        </w:rPr>
        <w:fldChar w:fldCharType="end"/>
      </w:r>
      <w:r>
        <w:rPr>
          <w:color w:val="000000"/>
        </w:rPr>
        <w:t xml:space="preserve"> are granted to the Customer and any Affiliate of the Customer [for so long as those Affiliates remain subsidiaries or holding companies of the Customer].</w:t>
      </w:r>
      <w:bookmarkEnd w:id="68"/>
    </w:p>
    <w:p w:rsidR="00F7717A" w:rsidP="00222613">
      <w:pPr>
        <w:pStyle w:val="TitleClause"/>
        <w:shd w:val="clear" w:color="auto" w:fill="auto"/>
        <w:rPr>
          <w:color w:val="000000"/>
        </w:rPr>
      </w:pPr>
      <w:r>
        <w:rPr>
          <w:color w:val="000000"/>
        </w:rPr>
        <w:fldChar w:fldCharType="begin"/>
      </w:r>
      <w:r>
        <w:rPr>
          <w:color w:val="000000"/>
        </w:rPr>
        <w:instrText>TC "3. Additional user subscriptions" \l 1</w:instrText>
      </w:r>
      <w:r>
        <w:rPr>
          <w:color w:val="000000"/>
        </w:rPr>
        <w:fldChar w:fldCharType="end"/>
      </w:r>
      <w:bookmarkStart w:id="69" w:name="a930566"/>
      <w:bookmarkStart w:id="70" w:name="_Toc256000002"/>
      <w:r>
        <w:rPr>
          <w:color w:val="000000"/>
        </w:rPr>
        <w:t>Additional user subscriptions</w:t>
      </w:r>
      <w:bookmarkEnd w:id="70"/>
      <w:bookmarkEnd w:id="69"/>
    </w:p>
    <w:p w:rsidR="00F7717A" w:rsidP="00222613">
      <w:pPr>
        <w:pStyle w:val="Untitledsubclause1"/>
        <w:shd w:val="clear" w:color="auto" w:fill="auto"/>
        <w:rPr>
          <w:color w:val="000000"/>
        </w:rPr>
      </w:pPr>
      <w:bookmarkStart w:id="71" w:name="a360299"/>
      <w:r>
        <w:rPr>
          <w:color w:val="000000"/>
        </w:rPr>
        <w:t xml:space="preserve">Subject to </w:t>
      </w:r>
      <w:r>
        <w:rPr>
          <w:color w:val="000000"/>
        </w:rPr>
        <w:fldChar w:fldCharType="begin"/>
      </w:r>
      <w:r>
        <w:rPr>
          <w:color w:val="000000"/>
        </w:rPr>
        <w:instrText>PAGEREF a771601\#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a771601 \h \w</w:instrText>
      </w:r>
      <w:r>
        <w:rPr>
          <w:color w:val="000000"/>
        </w:rPr>
        <w:fldChar w:fldCharType="separate"/>
      </w:r>
      <w:r>
        <w:rPr>
          <w:color w:val="000000"/>
        </w:rPr>
        <w:t>3.2</w:t>
      </w:r>
      <w:r>
        <w:rPr>
          <w:color w:val="000000"/>
        </w:rPr>
        <w:fldChar w:fldCharType="end"/>
      </w:r>
      <w:r>
        <w:rPr>
          <w:color w:val="000000"/>
        </w:rPr>
        <w:t xml:space="preserve"> and </w:t>
      </w:r>
      <w:r>
        <w:rPr>
          <w:color w:val="000000"/>
        </w:rPr>
        <w:fldChar w:fldCharType="begin"/>
      </w:r>
      <w:r>
        <w:rPr>
          <w:color w:val="000000"/>
        </w:rPr>
        <w:instrText>PAGEREF a771932\#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a771932 \h \w</w:instrText>
      </w:r>
      <w:r>
        <w:rPr>
          <w:color w:val="000000"/>
        </w:rPr>
        <w:fldChar w:fldCharType="separate"/>
      </w:r>
      <w:r>
        <w:rPr>
          <w:color w:val="000000"/>
        </w:rPr>
        <w:t>3.3</w:t>
      </w:r>
      <w:r>
        <w:rPr>
          <w:color w:val="000000"/>
        </w:rPr>
        <w:fldChar w:fldCharType="end"/>
      </w:r>
      <w:r>
        <w:rPr>
          <w:color w:val="000000"/>
        </w:rPr>
        <w:t>, the Customer may, from time to time during any Subscription Term, purchase additional User Subscriptions in excess of the number set out in paragraph 1 of Schedule 1 and the Supplier shall grant access to the Services and the Documentation to such additional Authorised Users in accordance with the provisions of this agreement.</w:t>
      </w:r>
      <w:bookmarkEnd w:id="71"/>
    </w:p>
    <w:p w:rsidR="00F7717A" w:rsidP="00222613">
      <w:pPr>
        <w:pStyle w:val="Untitledsubclause1"/>
        <w:shd w:val="clear" w:color="auto" w:fill="auto"/>
        <w:rPr>
          <w:color w:val="000000"/>
        </w:rPr>
      </w:pPr>
      <w:bookmarkStart w:id="72" w:name="a771601"/>
      <w:r>
        <w:rPr>
          <w:color w:val="000000"/>
        </w:rPr>
        <w:t>If the Customer wishes to purchase additional User Subscriptions, the Customer shall notify the Supplier in writing and the Supplier shall activate the additional User Subscriptions within [NUMBER] days of the Customer's request.</w:t>
      </w:r>
      <w:bookmarkEnd w:id="72"/>
    </w:p>
    <w:p w:rsidR="00F7717A" w:rsidP="00222613">
      <w:pPr>
        <w:pStyle w:val="Untitledsubclause1"/>
        <w:shd w:val="clear" w:color="auto" w:fill="auto"/>
        <w:rPr>
          <w:color w:val="000000"/>
        </w:rPr>
      </w:pPr>
      <w:bookmarkStart w:id="73" w:name="a771932"/>
      <w:r>
        <w:rPr>
          <w:color w:val="000000"/>
        </w:rPr>
        <w:t xml:space="preserve">The Customer shall, within 30 days of the date of the Supplier's invoice, pay to the Supplier the relevant fees for such additional User Subscriptions as set out in </w:t>
      </w:r>
      <w:r>
        <w:rPr>
          <w:color w:val="000000"/>
        </w:rPr>
        <w:fldChar w:fldCharType="begin"/>
      </w:r>
      <w:r>
        <w:rPr>
          <w:color w:val="000000"/>
        </w:rPr>
        <w:instrText>PAGEREF a405151\# "'paragraph '"  \h</w:instrText>
      </w:r>
      <w:r>
        <w:rPr>
          <w:color w:val="000000"/>
        </w:rPr>
        <w:fldChar w:fldCharType="separate"/>
      </w:r>
      <w:r>
        <w:rPr>
          <w:color w:val="000000"/>
        </w:rPr>
        <w:t xml:space="preserve">paragraph </w:t>
      </w:r>
      <w:r>
        <w:rPr>
          <w:color w:val="000000"/>
        </w:rPr>
        <w:fldChar w:fldCharType="end"/>
      </w:r>
      <w:r>
        <w:rPr>
          <w:color w:val="000000"/>
        </w:rPr>
        <w:fldChar w:fldCharType="begin"/>
      </w:r>
      <w:r>
        <w:rPr>
          <w:i w:val="0"/>
          <w:color w:val="000000"/>
          <w:highlight w:val="lightGray"/>
          <w:u w:val="none"/>
        </w:rPr>
        <w:instrText>REF a405151 \h \w</w:instrText>
      </w:r>
      <w:r>
        <w:rPr>
          <w:color w:val="000000"/>
        </w:rPr>
        <w:fldChar w:fldCharType="separate"/>
      </w:r>
      <w:r>
        <w:rPr>
          <w:color w:val="000000"/>
        </w:rPr>
        <w:t>2</w:t>
      </w:r>
      <w:r>
        <w:rPr>
          <w:color w:val="000000"/>
        </w:rPr>
        <w:fldChar w:fldCharType="end"/>
      </w:r>
      <w:r>
        <w:rPr>
          <w:color w:val="000000"/>
        </w:rPr>
        <w:t xml:space="preserve"> of </w:t>
      </w:r>
      <w:r>
        <w:rPr>
          <w:color w:val="000000"/>
        </w:rPr>
        <w:fldChar w:fldCharType="begin"/>
      </w:r>
      <w:r>
        <w:rPr>
          <w:i w:val="0"/>
          <w:color w:val="000000"/>
          <w:highlight w:val="lightGray"/>
          <w:u w:val="none"/>
        </w:rPr>
        <w:instrText>REF a507599 \h \w</w:instrText>
      </w:r>
      <w:r>
        <w:rPr>
          <w:color w:val="000000"/>
        </w:rPr>
        <w:fldChar w:fldCharType="separate"/>
      </w:r>
      <w:r>
        <w:rPr>
          <w:color w:val="000000"/>
        </w:rPr>
        <w:t>Schedule 1</w:t>
      </w:r>
      <w:r>
        <w:rPr>
          <w:color w:val="000000"/>
        </w:rPr>
        <w:fldChar w:fldCharType="end"/>
      </w:r>
      <w:r>
        <w:rPr>
          <w:color w:val="000000"/>
        </w:rPr>
        <w:t xml:space="preserve"> and, if such additional User Subscriptions are purchased by the Customer part way through the Initial Subscription Term or any Renewal Period (as applicable), such fees shall be pro-rated from the date of activation by the Supplier for the remainder of the Initial Subscription Term or then current Renewal Period (as applicable).</w:t>
      </w:r>
      <w:bookmarkEnd w:id="73"/>
    </w:p>
    <w:p w:rsidR="00F7717A" w:rsidP="00222613">
      <w:pPr>
        <w:pStyle w:val="TitleClause"/>
        <w:shd w:val="clear" w:color="auto" w:fill="auto"/>
        <w:rPr>
          <w:color w:val="000000"/>
        </w:rPr>
      </w:pPr>
      <w:r>
        <w:rPr>
          <w:color w:val="000000"/>
        </w:rPr>
        <w:fldChar w:fldCharType="begin"/>
      </w:r>
      <w:r>
        <w:rPr>
          <w:color w:val="000000"/>
        </w:rPr>
        <w:instrText>TC "4. Services" \l 1</w:instrText>
      </w:r>
      <w:r>
        <w:rPr>
          <w:color w:val="000000"/>
        </w:rPr>
        <w:fldChar w:fldCharType="end"/>
      </w:r>
      <w:bookmarkStart w:id="74" w:name="a341100"/>
      <w:bookmarkStart w:id="75" w:name="_Toc256000003"/>
      <w:r>
        <w:rPr>
          <w:color w:val="000000"/>
        </w:rPr>
        <w:t>Services</w:t>
      </w:r>
      <w:bookmarkEnd w:id="75"/>
      <w:bookmarkEnd w:id="74"/>
    </w:p>
    <w:p w:rsidR="00F7717A" w:rsidP="00222613">
      <w:pPr>
        <w:pStyle w:val="Untitledsubclause1"/>
        <w:shd w:val="clear" w:color="auto" w:fill="auto"/>
        <w:rPr>
          <w:color w:val="000000"/>
        </w:rPr>
      </w:pPr>
      <w:bookmarkStart w:id="76" w:name="a353651"/>
      <w:r>
        <w:rPr>
          <w:color w:val="000000"/>
        </w:rPr>
        <w:t>The Supplier shall, during the Subscription Term, provide the Services and make available the Documentation to the Customer on and subject to the terms of this agreement.</w:t>
      </w:r>
      <w:bookmarkEnd w:id="76"/>
    </w:p>
    <w:p w:rsidR="00F7717A" w:rsidP="00222613">
      <w:pPr>
        <w:pStyle w:val="Untitledsubclause1"/>
        <w:shd w:val="clear" w:color="auto" w:fill="auto"/>
        <w:rPr>
          <w:color w:val="000000"/>
        </w:rPr>
      </w:pPr>
      <w:bookmarkStart w:id="77" w:name="a695492"/>
      <w:r>
        <w:rPr>
          <w:color w:val="000000"/>
        </w:rPr>
        <w:t>The Supplier shall use commercially reasonable efforts to make the Services available 24 hours a day, seven days a week, except for:</w:t>
      </w:r>
      <w:bookmarkEnd w:id="77"/>
    </w:p>
    <w:p w:rsidR="00F7717A" w:rsidP="00222613">
      <w:pPr>
        <w:pStyle w:val="Untitledsubclause2"/>
        <w:shd w:val="clear" w:color="auto" w:fill="auto"/>
        <w:rPr>
          <w:color w:val="000000"/>
        </w:rPr>
      </w:pPr>
      <w:bookmarkStart w:id="78" w:name="a735681"/>
      <w:r>
        <w:rPr>
          <w:color w:val="000000"/>
        </w:rPr>
        <w:t>planned maintenance carried out during the maintenance window of [10.00 pm to 2.00 am UK time]; and</w:t>
      </w:r>
      <w:bookmarkEnd w:id="78"/>
    </w:p>
    <w:p w:rsidR="00F7717A" w:rsidP="00222613">
      <w:pPr>
        <w:pStyle w:val="Untitledsubclause2"/>
        <w:shd w:val="clear" w:color="auto" w:fill="auto"/>
        <w:rPr>
          <w:color w:val="000000"/>
        </w:rPr>
      </w:pPr>
      <w:bookmarkStart w:id="79" w:name="a618247"/>
      <w:r>
        <w:rPr>
          <w:color w:val="000000"/>
        </w:rPr>
        <w:t>unscheduled maintenance performed outside Normal Business Hours, provided that the Supplier has used reasonable endeavours to give the Customer at least [[6] Normal Business Hours'] notice in advance.</w:t>
      </w:r>
      <w:bookmarkEnd w:id="79"/>
    </w:p>
    <w:p w:rsidR="00F7717A" w:rsidP="00222613">
      <w:pPr>
        <w:pStyle w:val="Parasubclause1"/>
        <w:shd w:val="clear" w:color="auto" w:fill="auto"/>
        <w:rPr>
          <w:color w:val="000000"/>
        </w:rPr>
      </w:pPr>
      <w:r>
        <w:rPr>
          <w:color w:val="000000"/>
        </w:rPr>
        <w:t xml:space="preserve">If the Services availability drops below 99.5% per [month </w:t>
      </w:r>
      <w:r>
        <w:rPr>
          <w:b/>
          <w:color w:val="000000"/>
        </w:rPr>
        <w:t>OR</w:t>
      </w:r>
      <w:r>
        <w:rPr>
          <w:color w:val="000000"/>
        </w:rPr>
        <w:t xml:space="preserve"> quarter], the Supplier shall pay to the Customer service credits in the amounts set out in </w:t>
      </w:r>
      <w:r>
        <w:rPr>
          <w:color w:val="000000"/>
        </w:rPr>
        <w:fldChar w:fldCharType="begin"/>
      </w:r>
      <w:r>
        <w:rPr>
          <w:i w:val="0"/>
          <w:color w:val="000000"/>
          <w:highlight w:val="lightGray"/>
          <w:u w:val="none"/>
        </w:rPr>
        <w:instrText>REF a507599 \h \w</w:instrText>
      </w:r>
      <w:r>
        <w:rPr>
          <w:color w:val="000000"/>
        </w:rPr>
        <w:fldChar w:fldCharType="separate"/>
      </w:r>
      <w:r>
        <w:rPr>
          <w:color w:val="000000"/>
        </w:rPr>
        <w:t>Schedule 1</w:t>
      </w:r>
      <w:r>
        <w:rPr>
          <w:color w:val="000000"/>
        </w:rPr>
        <w:fldChar w:fldCharType="end"/>
      </w:r>
      <w:r>
        <w:rPr>
          <w:color w:val="000000"/>
        </w:rPr>
        <w:t>. If the Services availability drops below 99.5% during three consecutive calendar months/quarters, Customer may terminate this agreement on notice in writing to the Supplier.</w:t>
      </w:r>
    </w:p>
    <w:p w:rsidR="00F7717A" w:rsidP="00222613">
      <w:pPr>
        <w:pStyle w:val="Untitledsubclause1"/>
        <w:shd w:val="clear" w:color="auto" w:fill="auto"/>
        <w:rPr>
          <w:color w:val="000000"/>
        </w:rPr>
      </w:pPr>
      <w:bookmarkStart w:id="80" w:name="a284897"/>
      <w:r>
        <w:rPr>
          <w:color w:val="000000"/>
        </w:rPr>
        <w:t>The Supplier will, as part of the Services and at no additional cost to the Customer, provide the Customer with the Supplier's standard customer support services during Normal Business Hours in accordance with the Supplier's Support Services Policy in effect at the time that the Services are provided. The Supplier may amend the Support Services Policy on no less than ninety (90) days' notice in writing to the Customer and shall ensure that any amendment to the Support Services Policy does not adversely affect, reduce, or change the Support Services. If the Customer does not agree to the Supplier's updated Support Services Policy, the Customer may terminate this agreement on no less than thirty (30) days' prior written notice to the Supplier.</w:t>
      </w:r>
      <w:bookmarkEnd w:id="80"/>
    </w:p>
    <w:p w:rsidR="00F7717A" w:rsidP="00222613">
      <w:pPr>
        <w:pStyle w:val="TitleClause"/>
        <w:shd w:val="clear" w:color="auto" w:fill="auto"/>
        <w:rPr>
          <w:color w:val="000000"/>
        </w:rPr>
      </w:pPr>
      <w:r>
        <w:rPr>
          <w:color w:val="000000"/>
        </w:rPr>
        <w:fldChar w:fldCharType="begin"/>
      </w:r>
      <w:r>
        <w:rPr>
          <w:color w:val="000000"/>
        </w:rPr>
        <w:instrText>TC "5. Data protection" \l 1</w:instrText>
      </w:r>
      <w:r>
        <w:rPr>
          <w:color w:val="000000"/>
        </w:rPr>
        <w:fldChar w:fldCharType="end"/>
      </w:r>
      <w:bookmarkStart w:id="81" w:name="a111385"/>
      <w:bookmarkStart w:id="82" w:name="_Toc256000004"/>
      <w:r>
        <w:rPr>
          <w:color w:val="000000"/>
        </w:rPr>
        <w:t>Data protection</w:t>
      </w:r>
      <w:bookmarkEnd w:id="82"/>
      <w:bookmarkEnd w:id="81"/>
    </w:p>
    <w:p w:rsidR="00F7717A" w:rsidRPr="00AE0E9E" w:rsidP="00222613">
      <w:pPr>
        <w:pStyle w:val="Untitledsubclause1"/>
        <w:shd w:val="clear" w:color="auto" w:fill="auto"/>
        <w:rPr>
          <w:color w:val="000000"/>
        </w:rPr>
      </w:pPr>
      <w:bookmarkStart w:id="83" w:name="a773527"/>
      <w:r>
        <w:rPr>
          <w:color w:val="000000"/>
        </w:rPr>
        <w:t>[INSERT APPROPRIATE DATA PROTECTION CLAUSES].</w:t>
      </w:r>
      <w:bookmarkEnd w:id="83"/>
    </w:p>
    <w:p w:rsidR="00F7717A" w:rsidP="00222613">
      <w:pPr>
        <w:pStyle w:val="TitleClause"/>
        <w:shd w:val="clear" w:color="auto" w:fill="auto"/>
        <w:rPr>
          <w:color w:val="000000"/>
        </w:rPr>
      </w:pPr>
      <w:r>
        <w:rPr>
          <w:color w:val="000000"/>
        </w:rPr>
        <w:fldChar w:fldCharType="begin"/>
      </w:r>
      <w:r>
        <w:rPr>
          <w:color w:val="000000"/>
        </w:rPr>
        <w:instrText>TC "6. Supplier's obligations" \l 1</w:instrText>
      </w:r>
      <w:r>
        <w:rPr>
          <w:color w:val="000000"/>
        </w:rPr>
        <w:fldChar w:fldCharType="end"/>
      </w:r>
      <w:bookmarkStart w:id="84" w:name="a100209"/>
      <w:bookmarkStart w:id="85" w:name="_Toc256000005"/>
      <w:r>
        <w:rPr>
          <w:color w:val="000000"/>
        </w:rPr>
        <w:t>Supplier's obligations</w:t>
      </w:r>
      <w:bookmarkEnd w:id="85"/>
      <w:bookmarkEnd w:id="84"/>
    </w:p>
    <w:p w:rsidR="00F7717A" w:rsidP="00222613">
      <w:pPr>
        <w:pStyle w:val="Untitledsubclause1"/>
        <w:shd w:val="clear" w:color="auto" w:fill="auto"/>
        <w:rPr>
          <w:color w:val="000000"/>
        </w:rPr>
      </w:pPr>
      <w:bookmarkStart w:id="86" w:name="a232664"/>
      <w:r>
        <w:rPr>
          <w:color w:val="000000"/>
        </w:rPr>
        <w:t>The Supplier shall perform the Services in accordance with the Documentation and with reasonable skill and care in accordance with Good Industry Practice.</w:t>
      </w:r>
      <w:bookmarkEnd w:id="86"/>
    </w:p>
    <w:p w:rsidR="00F7717A" w:rsidP="00222613">
      <w:pPr>
        <w:pStyle w:val="Untitledsubclause1"/>
        <w:shd w:val="clear" w:color="auto" w:fill="auto"/>
        <w:rPr>
          <w:color w:val="000000"/>
        </w:rPr>
      </w:pPr>
      <w:bookmarkStart w:id="87" w:name="a468399"/>
      <w:r>
        <w:rPr>
          <w:color w:val="000000"/>
        </w:rPr>
        <w:t xml:space="preserve">The Supplier's obligations at </w:t>
      </w:r>
      <w:r>
        <w:rPr>
          <w:color w:val="000000"/>
        </w:rPr>
        <w:fldChar w:fldCharType="begin"/>
      </w:r>
      <w:r>
        <w:rPr>
          <w:color w:val="000000"/>
        </w:rPr>
        <w:instrText>PAGEREF a232664\#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a232664 \h \w</w:instrText>
      </w:r>
      <w:r>
        <w:rPr>
          <w:color w:val="000000"/>
        </w:rPr>
        <w:fldChar w:fldCharType="separate"/>
      </w:r>
      <w:r>
        <w:rPr>
          <w:color w:val="000000"/>
        </w:rPr>
        <w:t>6.1</w:t>
      </w:r>
      <w:r>
        <w:rPr>
          <w:color w:val="000000"/>
        </w:rPr>
        <w:fldChar w:fldCharType="end"/>
      </w:r>
      <w:r>
        <w:rPr>
          <w:color w:val="000000"/>
        </w:rPr>
        <w:t xml:space="preserve"> shall not apply to the extent of any non-conformance which is caused by use of the Services contrary to the Supplier's instructions, or modification or alteration of the Services by any party other than the Supplier or the Supplier's duly authorised contractors or agents. If the Services do not conform with the terms of clause 7.1, Supplier will, at its expense, and without prejudice to customer's other rights or remedies, correct any such non-conformance promptly. </w:t>
      </w:r>
      <w:bookmarkEnd w:id="87"/>
    </w:p>
    <w:p w:rsidR="00F7717A" w:rsidP="00222613">
      <w:pPr>
        <w:pStyle w:val="Untitledsubclause1"/>
        <w:shd w:val="clear" w:color="auto" w:fill="auto"/>
        <w:rPr>
          <w:color w:val="000000"/>
        </w:rPr>
      </w:pPr>
      <w:bookmarkStart w:id="88" w:name="a332781"/>
      <w:r>
        <w:rPr>
          <w:color w:val="000000"/>
        </w:rPr>
        <w:t>This agreement shall not prevent the Supplier from entering into similar agreements with third parties, or from independently developing, using, selling or licensing documentation, products and/or services which are similar to those provided under this agreement.</w:t>
      </w:r>
      <w:bookmarkEnd w:id="88"/>
    </w:p>
    <w:p w:rsidR="00F7717A" w:rsidP="00222613">
      <w:pPr>
        <w:pStyle w:val="Untitledsubclause1"/>
        <w:shd w:val="clear" w:color="auto" w:fill="auto"/>
        <w:rPr>
          <w:color w:val="000000"/>
        </w:rPr>
      </w:pPr>
      <w:bookmarkStart w:id="89" w:name="a411010"/>
      <w:r>
        <w:rPr>
          <w:color w:val="000000"/>
        </w:rPr>
        <w:t>[</w:t>
      </w:r>
      <w:r>
        <w:rPr>
          <w:color w:val="000000"/>
        </w:rPr>
        <w:t>The Supplier:</w:t>
      </w:r>
      <w:r>
        <w:rPr>
          <w:color w:val="000000"/>
        </w:rPr>
        <w:fldChar w:fldCharType="begin"/>
      </w:r>
      <w:r>
        <w:rPr>
          <w:color w:val="000000"/>
        </w:rPr>
        <w:instrText>MACROBUTTON optional</w:instrText>
      </w:r>
      <w:r>
        <w:rPr>
          <w:color w:val="000000"/>
        </w:rPr>
        <w:fldChar w:fldCharType="end"/>
      </w:r>
      <w:bookmarkEnd w:id="89"/>
    </w:p>
    <w:p w:rsidR="00F7717A" w:rsidP="00222613">
      <w:pPr>
        <w:pStyle w:val="Untitledsubclause2"/>
        <w:shd w:val="clear" w:color="auto" w:fill="auto"/>
        <w:rPr>
          <w:color w:val="000000"/>
        </w:rPr>
      </w:pPr>
      <w:bookmarkStart w:id="90" w:name="a302418"/>
      <w:r>
        <w:rPr>
          <w:color w:val="000000"/>
        </w:rPr>
        <w:t>[</w:t>
      </w:r>
      <w:r>
        <w:rPr>
          <w:color w:val="000000"/>
        </w:rPr>
        <w:t xml:space="preserve">does not warrant that the Customer's use of the Services will be uninterrupted or error-free; </w:t>
      </w:r>
      <w:r>
        <w:rPr>
          <w:color w:val="000000"/>
        </w:rPr>
        <w:fldChar w:fldCharType="begin"/>
      </w:r>
      <w:r>
        <w:rPr>
          <w:color w:val="000000"/>
        </w:rPr>
        <w:fldChar w:fldCharType="end"/>
      </w:r>
      <w:r>
        <w:rPr>
          <w:color w:val="000000"/>
        </w:rPr>
        <w:t>]</w:t>
      </w:r>
      <w:bookmarkEnd w:id="90"/>
    </w:p>
    <w:p w:rsidR="00F7717A" w:rsidP="00222613">
      <w:pPr>
        <w:pStyle w:val="Untitledsubclause2"/>
        <w:numPr>
          <w:ilvl w:val="0"/>
          <w:numId w:val="0"/>
        </w:numPr>
        <w:shd w:val="clear" w:color="auto" w:fill="auto"/>
        <w:ind w:left="1555"/>
        <w:rPr>
          <w:color w:val="000000"/>
        </w:rPr>
      </w:pPr>
      <w:bookmarkStart w:id="91" w:name="a511894"/>
      <w:r>
        <w:rPr>
          <w:b/>
          <w:color w:val="000000"/>
        </w:rPr>
        <w:t>OR</w:t>
      </w:r>
      <w:bookmarkEnd w:id="91"/>
    </w:p>
    <w:p w:rsidR="00F7717A" w:rsidP="00222613">
      <w:pPr>
        <w:pStyle w:val="Untitledsubclause2"/>
        <w:shd w:val="clear" w:color="auto" w:fill="auto"/>
        <w:rPr>
          <w:color w:val="000000"/>
        </w:rPr>
      </w:pPr>
      <w:bookmarkStart w:id="92" w:name="a587661"/>
      <w:r>
        <w:rPr>
          <w:color w:val="000000"/>
        </w:rPr>
        <w:t>[</w:t>
      </w:r>
      <w:r>
        <w:rPr>
          <w:color w:val="000000"/>
        </w:rPr>
        <w:t>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facilities.</w:t>
      </w:r>
      <w:r>
        <w:rPr>
          <w:color w:val="000000"/>
        </w:rPr>
        <w:fldChar w:fldCharType="begin"/>
      </w:r>
      <w:r>
        <w:rPr>
          <w:color w:val="000000"/>
        </w:rPr>
        <w:fldChar w:fldCharType="end"/>
      </w:r>
      <w:r>
        <w:rPr>
          <w:color w:val="000000"/>
        </w:rPr>
        <w:t>]</w:t>
      </w:r>
      <w:bookmarkEnd w:id="92"/>
    </w:p>
    <w:p w:rsidR="00F7717A" w:rsidP="00222613">
      <w:pPr>
        <w:pStyle w:val="Untitledsubclause1"/>
        <w:shd w:val="clear" w:color="auto" w:fill="auto"/>
        <w:rPr>
          <w:color w:val="000000"/>
        </w:rPr>
      </w:pPr>
      <w:bookmarkStart w:id="93" w:name="a193245"/>
      <w:r>
        <w:rPr>
          <w:color w:val="000000"/>
        </w:rPr>
        <w:t xml:space="preserve">The Supplier warrants and undertakes that: </w:t>
      </w:r>
      <w:bookmarkEnd w:id="93"/>
    </w:p>
    <w:p w:rsidR="00F7717A" w:rsidP="00222613">
      <w:pPr>
        <w:pStyle w:val="Untitledsubclause2"/>
        <w:shd w:val="clear" w:color="auto" w:fill="auto"/>
        <w:rPr>
          <w:color w:val="000000"/>
        </w:rPr>
      </w:pPr>
      <w:bookmarkStart w:id="94" w:name="a617407"/>
      <w:r>
        <w:rPr>
          <w:color w:val="000000"/>
        </w:rPr>
        <w:t xml:space="preserve">it has and will maintain all necessary licences, consents, and permissions necessary for the performance of its obligations under this agreement; </w:t>
      </w:r>
      <w:bookmarkEnd w:id="94"/>
    </w:p>
    <w:p w:rsidR="00F7717A" w:rsidP="00222613">
      <w:pPr>
        <w:pStyle w:val="Untitledsubclause2"/>
        <w:shd w:val="clear" w:color="auto" w:fill="auto"/>
        <w:rPr>
          <w:color w:val="000000"/>
        </w:rPr>
      </w:pPr>
      <w:bookmarkStart w:id="95" w:name="a964832"/>
      <w:r>
        <w:rPr>
          <w:color w:val="000000"/>
        </w:rPr>
        <w:t>it will comply with all applicable laws and regulations with respect to its obligations under this agreement [including the Mandatory Policies and the Cybersecurity Requirements];</w:t>
      </w:r>
      <w:bookmarkEnd w:id="95"/>
    </w:p>
    <w:p w:rsidR="00F7717A" w:rsidP="00222613">
      <w:pPr>
        <w:pStyle w:val="Untitledsubclause2"/>
        <w:numPr>
          <w:ilvl w:val="0"/>
          <w:numId w:val="0"/>
        </w:numPr>
        <w:shd w:val="clear" w:color="auto" w:fill="auto"/>
        <w:ind w:left="1555"/>
        <w:rPr>
          <w:color w:val="000000"/>
        </w:rPr>
      </w:pPr>
    </w:p>
    <w:p w:rsidR="00F7717A" w:rsidP="00222613">
      <w:pPr>
        <w:pStyle w:val="Untitledsubclause2"/>
        <w:shd w:val="clear" w:color="auto" w:fill="auto"/>
        <w:rPr>
          <w:color w:val="000000"/>
        </w:rPr>
      </w:pPr>
      <w:bookmarkStart w:id="96" w:name="a416709"/>
      <w:r>
        <w:rPr>
          <w:color w:val="000000"/>
        </w:rPr>
        <w:t xml:space="preserve">it will co-operate with the Customer in all matters relating to the Services and comply with the Customer's instructions; </w:t>
      </w:r>
      <w:bookmarkEnd w:id="96"/>
    </w:p>
    <w:p w:rsidR="00F7717A" w:rsidP="00222613">
      <w:pPr>
        <w:pStyle w:val="Untitledsubclause2"/>
        <w:shd w:val="clear" w:color="auto" w:fill="auto"/>
        <w:rPr>
          <w:color w:val="000000"/>
        </w:rPr>
      </w:pPr>
      <w:bookmarkStart w:id="97" w:name="a959275"/>
      <w:r>
        <w:rPr>
          <w:color w:val="000000"/>
        </w:rPr>
        <w:t xml:space="preserve">it will not do or omit to do anything which may cause the Customer to lose any licence, authority, consent or permission on which it relies for the purposes of conducting its business; and </w:t>
      </w:r>
      <w:bookmarkEnd w:id="97"/>
    </w:p>
    <w:p w:rsidR="00F7717A" w:rsidP="00222613">
      <w:pPr>
        <w:pStyle w:val="Untitledsubclause2"/>
        <w:shd w:val="clear" w:color="auto" w:fill="auto"/>
        <w:rPr>
          <w:color w:val="000000"/>
        </w:rPr>
      </w:pPr>
      <w:bookmarkStart w:id="98" w:name="a192514"/>
      <w:r>
        <w:rPr>
          <w:color w:val="000000"/>
        </w:rPr>
        <w:t>it will notify the Customer in writing immediately upon the occurrence of a change of control of the Supplier.</w:t>
      </w:r>
      <w:bookmarkEnd w:id="98"/>
    </w:p>
    <w:p w:rsidR="00F7717A" w:rsidP="00222613">
      <w:pPr>
        <w:pStyle w:val="Untitledsubclause1"/>
        <w:shd w:val="clear" w:color="auto" w:fill="auto"/>
        <w:rPr>
          <w:color w:val="000000"/>
        </w:rPr>
      </w:pPr>
      <w:bookmarkStart w:id="99" w:name="a437229"/>
      <w:r>
        <w:rPr>
          <w:color w:val="000000"/>
        </w:rPr>
        <w:t>The Supplier:</w:t>
      </w:r>
      <w:bookmarkEnd w:id="99"/>
    </w:p>
    <w:p w:rsidR="00F7717A" w:rsidP="00222613">
      <w:pPr>
        <w:pStyle w:val="Untitledsubclause2"/>
        <w:shd w:val="clear" w:color="auto" w:fill="auto"/>
        <w:rPr>
          <w:color w:val="000000"/>
        </w:rPr>
      </w:pPr>
      <w:bookmarkStart w:id="100" w:name="a182801"/>
      <w:r>
        <w:rPr>
          <w:color w:val="000000"/>
        </w:rPr>
        <w:t xml:space="preserve">warrants that the Services are [ISO/IEC 27001 accredited; [SSAE [16][18] SOC 2 certified; and ISAE 3402 certified;] </w:t>
      </w:r>
      <w:bookmarkEnd w:id="100"/>
    </w:p>
    <w:p w:rsidR="00F7717A" w:rsidP="00222613">
      <w:pPr>
        <w:pStyle w:val="Untitledsubclause2"/>
        <w:shd w:val="clear" w:color="auto" w:fill="auto"/>
        <w:rPr>
          <w:color w:val="000000"/>
        </w:rPr>
      </w:pPr>
      <w:bookmarkStart w:id="101" w:name="a165111"/>
      <w:r>
        <w:rPr>
          <w:color w:val="000000"/>
        </w:rPr>
        <w:t>in relation to the Software and the Services shall maintain such accreditation(s) and certifications throughout the term of this agreement;</w:t>
      </w:r>
      <w:bookmarkEnd w:id="101"/>
    </w:p>
    <w:p w:rsidR="00F7717A" w:rsidP="00222613">
      <w:pPr>
        <w:pStyle w:val="Untitledsubclause2"/>
        <w:shd w:val="clear" w:color="auto" w:fill="auto"/>
        <w:rPr>
          <w:color w:val="000000"/>
        </w:rPr>
      </w:pPr>
      <w:bookmarkStart w:id="102" w:name="a641701"/>
      <w:r>
        <w:rPr>
          <w:color w:val="000000"/>
        </w:rPr>
        <w:t>shall provide to the Customer with a complete copy of the summary of each audit or other report received by the Supplier in connection with such accreditation(s) and certification(s) within 10 Business Days after the Supplier's receipt of such report; and</w:t>
      </w:r>
      <w:bookmarkEnd w:id="102"/>
    </w:p>
    <w:p w:rsidR="00F7717A" w:rsidP="00222613">
      <w:pPr>
        <w:pStyle w:val="Untitledsubclause2"/>
        <w:shd w:val="clear" w:color="auto" w:fill="auto"/>
        <w:rPr>
          <w:color w:val="000000"/>
        </w:rPr>
      </w:pPr>
      <w:bookmarkStart w:id="103" w:name="a229474"/>
      <w:r>
        <w:rPr>
          <w:color w:val="000000"/>
        </w:rPr>
        <w:t>shall [take all reasonable steps] not [to] introduce any Viruses [or Known Vulnerabilities or Latent] Vulnerabilities] into the Customer's network and information systems via the Services or Software or otherwise.</w:t>
      </w:r>
      <w:bookmarkEnd w:id="103"/>
    </w:p>
    <w:p w:rsidR="00F7717A" w:rsidP="00222613">
      <w:pPr>
        <w:pStyle w:val="Untitledsubclause1"/>
        <w:shd w:val="clear" w:color="auto" w:fill="auto"/>
        <w:rPr>
          <w:color w:val="000000"/>
        </w:rPr>
      </w:pPr>
      <w:bookmarkStart w:id="104" w:name="a292022"/>
      <w:r>
        <w:rPr>
          <w:color w:val="000000"/>
        </w:rPr>
        <w:t>The Supplier shall, in providing the Services, comply with Customer's information security, confidentiality and data protection policies relating to the privacy and security of the Customer Data available at [WEB ADDRESS] or such other website address as may be notified by the Customer from time to time, as such document may be amended from time to time by the Customer in its sole discretion.</w:t>
      </w:r>
      <w:bookmarkEnd w:id="104"/>
    </w:p>
    <w:p w:rsidR="00F7717A" w:rsidP="00222613">
      <w:pPr>
        <w:pStyle w:val="TitleClause"/>
        <w:shd w:val="clear" w:color="auto" w:fill="auto"/>
        <w:rPr>
          <w:color w:val="000000"/>
        </w:rPr>
      </w:pPr>
      <w:r>
        <w:rPr>
          <w:color w:val="000000"/>
        </w:rPr>
        <w:fldChar w:fldCharType="begin"/>
      </w:r>
      <w:r>
        <w:rPr>
          <w:color w:val="000000"/>
        </w:rPr>
        <w:instrText>TC "7. Customer's obligations" \l 1</w:instrText>
      </w:r>
      <w:r>
        <w:rPr>
          <w:color w:val="000000"/>
        </w:rPr>
        <w:fldChar w:fldCharType="end"/>
      </w:r>
      <w:bookmarkStart w:id="105" w:name="a851972"/>
      <w:bookmarkStart w:id="106" w:name="_Toc256000006"/>
      <w:r>
        <w:rPr>
          <w:color w:val="000000"/>
        </w:rPr>
        <w:t>Customer's obligations</w:t>
      </w:r>
      <w:bookmarkEnd w:id="106"/>
      <w:bookmarkEnd w:id="105"/>
    </w:p>
    <w:p w:rsidR="00F7717A" w:rsidP="00222613">
      <w:pPr>
        <w:pStyle w:val="Untitledsubclause1"/>
        <w:shd w:val="clear" w:color="auto" w:fill="auto"/>
        <w:rPr>
          <w:color w:val="000000"/>
        </w:rPr>
      </w:pPr>
      <w:bookmarkStart w:id="107" w:name="a171702"/>
      <w:r>
        <w:rPr>
          <w:color w:val="000000"/>
        </w:rPr>
        <w:t>The Customer shall:</w:t>
      </w:r>
      <w:bookmarkEnd w:id="107"/>
    </w:p>
    <w:p w:rsidR="00F7717A" w:rsidP="00222613">
      <w:pPr>
        <w:pStyle w:val="Untitledsubclause2"/>
        <w:shd w:val="clear" w:color="auto" w:fill="auto"/>
        <w:rPr>
          <w:color w:val="000000"/>
        </w:rPr>
      </w:pPr>
      <w:bookmarkStart w:id="108" w:name="a471548"/>
      <w:r>
        <w:rPr>
          <w:color w:val="000000"/>
        </w:rPr>
        <w:t>provide the Supplier with:</w:t>
      </w:r>
      <w:bookmarkEnd w:id="108"/>
    </w:p>
    <w:p w:rsidR="00F7717A" w:rsidP="00222613">
      <w:pPr>
        <w:pStyle w:val="Untitledsubclause3"/>
        <w:shd w:val="clear" w:color="auto" w:fill="auto"/>
        <w:rPr>
          <w:color w:val="000000"/>
        </w:rPr>
      </w:pPr>
      <w:bookmarkStart w:id="109" w:name="a80385"/>
      <w:r>
        <w:rPr>
          <w:color w:val="000000"/>
        </w:rPr>
        <w:t>all necessary co-operation in relation to this agreement; and</w:t>
      </w:r>
      <w:bookmarkEnd w:id="109"/>
    </w:p>
    <w:p w:rsidR="00F7717A" w:rsidP="00222613">
      <w:pPr>
        <w:pStyle w:val="Untitledsubclause3"/>
        <w:shd w:val="clear" w:color="auto" w:fill="auto"/>
        <w:rPr>
          <w:color w:val="000000"/>
        </w:rPr>
      </w:pPr>
      <w:bookmarkStart w:id="110" w:name="a253877"/>
      <w:r>
        <w:rPr>
          <w:color w:val="000000"/>
        </w:rPr>
        <w:t>all necessary access to such information as may be required by the Supplier;</w:t>
      </w:r>
      <w:bookmarkEnd w:id="110"/>
    </w:p>
    <w:p w:rsidR="00F7717A" w:rsidP="00222613">
      <w:pPr>
        <w:pStyle w:val="Parasubclause2"/>
        <w:shd w:val="clear" w:color="auto" w:fill="auto"/>
        <w:rPr>
          <w:color w:val="000000"/>
        </w:rPr>
      </w:pPr>
      <w:r>
        <w:rPr>
          <w:color w:val="000000"/>
        </w:rPr>
        <w:t>in order to provide the Services, including but not limited to Customer Data, security access information and configuration services;</w:t>
      </w:r>
    </w:p>
    <w:p w:rsidR="00F7717A" w:rsidP="00222613">
      <w:pPr>
        <w:pStyle w:val="Untitledsubclause2"/>
        <w:shd w:val="clear" w:color="auto" w:fill="auto"/>
        <w:rPr>
          <w:color w:val="000000"/>
        </w:rPr>
      </w:pPr>
      <w:bookmarkStart w:id="111" w:name="a264558"/>
      <w:r>
        <w:rPr>
          <w:color w:val="000000"/>
        </w:rPr>
        <w:t>without affecting its other obligations under this agreement, comply with all applicable laws and regulations with respect to its activities under this agreement; and</w:t>
      </w:r>
      <w:bookmarkEnd w:id="111"/>
    </w:p>
    <w:p w:rsidR="00F7717A" w:rsidP="00222613">
      <w:pPr>
        <w:pStyle w:val="Untitledsubclause2"/>
        <w:shd w:val="clear" w:color="auto" w:fill="auto"/>
        <w:rPr>
          <w:color w:val="000000"/>
        </w:rPr>
      </w:pPr>
      <w:bookmarkStart w:id="112" w:name="a905437"/>
      <w:r>
        <w:rPr>
          <w:color w:val="000000"/>
        </w:rPr>
        <w:t>ensure that its network and systems comply with the relevant specifications provided by the Supplier from time to time.</w:t>
      </w:r>
      <w:bookmarkEnd w:id="112"/>
    </w:p>
    <w:p w:rsidR="00F7717A" w:rsidP="00222613">
      <w:pPr>
        <w:pStyle w:val="Untitledsubclause1"/>
        <w:shd w:val="clear" w:color="auto" w:fill="auto"/>
        <w:rPr>
          <w:color w:val="000000"/>
        </w:rPr>
      </w:pPr>
      <w:bookmarkStart w:id="113" w:name="a763012"/>
      <w:r>
        <w:rPr>
          <w:color w:val="000000"/>
        </w:rPr>
        <w:t>The Customer shall own all right, title and interest in and to all of the Customer Data that is not personal data and shall have sole responsibility for the legality, reliability, integrity, accuracy and quality of all such Customer Data.</w:t>
      </w:r>
      <w:bookmarkEnd w:id="113"/>
    </w:p>
    <w:p w:rsidR="00F7717A" w:rsidP="00222613">
      <w:pPr>
        <w:pStyle w:val="TitleClause"/>
        <w:shd w:val="clear" w:color="auto" w:fill="auto"/>
        <w:rPr>
          <w:color w:val="000000"/>
        </w:rPr>
      </w:pPr>
      <w:r>
        <w:rPr>
          <w:color w:val="000000"/>
        </w:rPr>
        <w:fldChar w:fldCharType="begin"/>
      </w:r>
      <w:r>
        <w:rPr>
          <w:color w:val="000000"/>
        </w:rPr>
        <w:instrText>TC "8. Charges and payment" \l 1</w:instrText>
      </w:r>
      <w:r>
        <w:rPr>
          <w:color w:val="000000"/>
        </w:rPr>
        <w:fldChar w:fldCharType="end"/>
      </w:r>
      <w:bookmarkStart w:id="114" w:name="a316380"/>
      <w:bookmarkStart w:id="115" w:name="_Toc256000007"/>
      <w:r>
        <w:rPr>
          <w:color w:val="000000"/>
        </w:rPr>
        <w:t>Charges and payment</w:t>
      </w:r>
      <w:bookmarkEnd w:id="115"/>
      <w:bookmarkEnd w:id="114"/>
    </w:p>
    <w:p w:rsidR="00F7717A" w:rsidP="00222613">
      <w:pPr>
        <w:pStyle w:val="Untitledsubclause1"/>
        <w:shd w:val="clear" w:color="auto" w:fill="auto"/>
        <w:rPr>
          <w:color w:val="000000"/>
        </w:rPr>
      </w:pPr>
      <w:bookmarkStart w:id="116" w:name="a188518"/>
      <w:r>
        <w:rPr>
          <w:color w:val="000000"/>
        </w:rPr>
        <w:t xml:space="preserve">The Customer shall pay the Subscription Fees to the Supplier for the User Subscriptions in accordance with this </w:t>
      </w:r>
      <w:r>
        <w:rPr>
          <w:color w:val="000000"/>
        </w:rPr>
        <w:fldChar w:fldCharType="begin"/>
      </w:r>
      <w:r>
        <w:rPr>
          <w:color w:val="000000"/>
        </w:rPr>
        <w:instrText>PAGEREF a316380\#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a316380 \h \w</w:instrText>
      </w:r>
      <w:r>
        <w:rPr>
          <w:color w:val="000000"/>
        </w:rPr>
        <w:fldChar w:fldCharType="separate"/>
      </w:r>
      <w:r>
        <w:rPr>
          <w:color w:val="000000"/>
        </w:rPr>
        <w:t>8</w:t>
      </w:r>
      <w:r>
        <w:rPr>
          <w:color w:val="000000"/>
        </w:rPr>
        <w:fldChar w:fldCharType="end"/>
      </w:r>
      <w:r>
        <w:rPr>
          <w:color w:val="000000"/>
        </w:rPr>
        <w:t xml:space="preserve"> and </w:t>
      </w:r>
      <w:r>
        <w:rPr>
          <w:color w:val="000000"/>
        </w:rPr>
        <w:fldChar w:fldCharType="begin"/>
      </w:r>
      <w:r>
        <w:rPr>
          <w:i w:val="0"/>
          <w:color w:val="000000"/>
          <w:highlight w:val="lightGray"/>
          <w:u w:val="none"/>
        </w:rPr>
        <w:instrText>REF a507599 \h \w</w:instrText>
      </w:r>
      <w:r>
        <w:rPr>
          <w:color w:val="000000"/>
        </w:rPr>
        <w:fldChar w:fldCharType="separate"/>
      </w:r>
      <w:r>
        <w:rPr>
          <w:color w:val="000000"/>
        </w:rPr>
        <w:t>Schedule 1</w:t>
      </w:r>
      <w:r>
        <w:rPr>
          <w:color w:val="000000"/>
        </w:rPr>
        <w:fldChar w:fldCharType="end"/>
      </w:r>
      <w:r>
        <w:rPr>
          <w:color w:val="000000"/>
        </w:rPr>
        <w:t xml:space="preserve"> [and the support fees in accordance with </w:t>
      </w:r>
      <w:r>
        <w:rPr>
          <w:color w:val="000000"/>
        </w:rPr>
        <w:fldChar w:fldCharType="begin"/>
      </w:r>
      <w:r>
        <w:rPr>
          <w:color w:val="000000"/>
        </w:rPr>
        <w:instrText>PAGEREF a284897\#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a284897 \h \w</w:instrText>
      </w:r>
      <w:r>
        <w:rPr>
          <w:color w:val="000000"/>
        </w:rPr>
        <w:fldChar w:fldCharType="separate"/>
      </w:r>
      <w:r>
        <w:rPr>
          <w:color w:val="000000"/>
        </w:rPr>
        <w:t>4.3</w:t>
      </w:r>
      <w:r>
        <w:rPr>
          <w:color w:val="000000"/>
        </w:rPr>
        <w:fldChar w:fldCharType="end"/>
      </w:r>
      <w:r>
        <w:rPr>
          <w:color w:val="000000"/>
        </w:rPr>
        <w:t xml:space="preserve"> and </w:t>
      </w:r>
      <w:r>
        <w:rPr>
          <w:color w:val="000000"/>
        </w:rPr>
        <w:fldChar w:fldCharType="begin"/>
      </w:r>
      <w:r>
        <w:rPr>
          <w:i w:val="0"/>
          <w:color w:val="000000"/>
          <w:highlight w:val="lightGray"/>
          <w:u w:val="none"/>
        </w:rPr>
        <w:instrText>REF a507599 \h \w</w:instrText>
      </w:r>
      <w:r>
        <w:rPr>
          <w:color w:val="000000"/>
        </w:rPr>
        <w:fldChar w:fldCharType="separate"/>
      </w:r>
      <w:r>
        <w:rPr>
          <w:color w:val="000000"/>
        </w:rPr>
        <w:t>Schedule 1</w:t>
      </w:r>
      <w:r>
        <w:rPr>
          <w:color w:val="000000"/>
        </w:rPr>
        <w:fldChar w:fldCharType="end"/>
      </w:r>
      <w:r>
        <w:rPr>
          <w:color w:val="000000"/>
        </w:rPr>
        <w:t>]. The Supplier shall not increase the Subscription Fees during the Initial Term and any increases during any renewal term shall not exceed [NUMBER] %.</w:t>
      </w:r>
      <w:bookmarkEnd w:id="116"/>
    </w:p>
    <w:p w:rsidR="00F7717A" w:rsidP="00222613">
      <w:pPr>
        <w:pStyle w:val="Untitledsubclause1"/>
        <w:shd w:val="clear" w:color="auto" w:fill="auto"/>
        <w:rPr>
          <w:color w:val="000000"/>
        </w:rPr>
      </w:pPr>
      <w:bookmarkStart w:id="117" w:name="a862712"/>
      <w:r>
        <w:rPr>
          <w:color w:val="000000"/>
        </w:rPr>
        <w:t>The Customer shall on the Effective Date provide to the Supplier valid, up-to-date and complete credit card details or approved purchase order information acceptable to the Supplier and any other relevant valid, up-to-date and complete contact and billing details and, if the Customer provides:</w:t>
      </w:r>
      <w:bookmarkEnd w:id="117"/>
    </w:p>
    <w:p w:rsidR="00F7717A" w:rsidP="00222613">
      <w:pPr>
        <w:pStyle w:val="Untitledsubclause2"/>
        <w:shd w:val="clear" w:color="auto" w:fill="auto"/>
        <w:rPr>
          <w:color w:val="000000"/>
        </w:rPr>
      </w:pPr>
      <w:bookmarkStart w:id="118" w:name="a172471"/>
      <w:r>
        <w:rPr>
          <w:color w:val="000000"/>
        </w:rPr>
        <w:t>its credit card details to the Supplier, the Customer hereby authorises the Supplier to bill such credit card:</w:t>
      </w:r>
      <w:bookmarkEnd w:id="118"/>
    </w:p>
    <w:p w:rsidR="00F7717A" w:rsidP="00222613">
      <w:pPr>
        <w:pStyle w:val="Untitledsubclause3"/>
        <w:shd w:val="clear" w:color="auto" w:fill="auto"/>
        <w:rPr>
          <w:color w:val="000000"/>
        </w:rPr>
      </w:pPr>
      <w:bookmarkStart w:id="119" w:name="a243196"/>
      <w:r>
        <w:rPr>
          <w:color w:val="000000"/>
        </w:rPr>
        <w:t>on the Effective Date for the Subscription Fees payable in respect of the Initial Subscription Term; and</w:t>
      </w:r>
      <w:bookmarkEnd w:id="119"/>
    </w:p>
    <w:p w:rsidR="00F7717A" w:rsidP="00222613">
      <w:pPr>
        <w:pStyle w:val="Untitledsubclause3"/>
        <w:shd w:val="clear" w:color="auto" w:fill="auto"/>
        <w:rPr>
          <w:color w:val="000000"/>
        </w:rPr>
      </w:pPr>
      <w:bookmarkStart w:id="120" w:name="a296602"/>
      <w:r>
        <w:rPr>
          <w:color w:val="000000"/>
        </w:rPr>
        <w:t xml:space="preserve">subject to </w:t>
      </w:r>
      <w:r>
        <w:rPr>
          <w:color w:val="000000"/>
        </w:rPr>
        <w:fldChar w:fldCharType="begin"/>
      </w:r>
      <w:r>
        <w:rPr>
          <w:color w:val="000000"/>
        </w:rPr>
        <w:instrText>PAGEREF a889878\#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a889878 \h \w</w:instrText>
      </w:r>
      <w:r>
        <w:rPr>
          <w:color w:val="000000"/>
        </w:rPr>
        <w:fldChar w:fldCharType="separate"/>
      </w:r>
      <w:r>
        <w:rPr>
          <w:color w:val="000000"/>
        </w:rPr>
        <w:t>14.1</w:t>
      </w:r>
      <w:r>
        <w:rPr>
          <w:color w:val="000000"/>
        </w:rPr>
        <w:fldChar w:fldCharType="end"/>
      </w:r>
      <w:r>
        <w:rPr>
          <w:color w:val="000000"/>
        </w:rPr>
        <w:t>, on each anniversary of the Effective Date for the Subscription Fees payable in respect of the next Renewal Period;</w:t>
      </w:r>
      <w:bookmarkEnd w:id="120"/>
    </w:p>
    <w:p w:rsidR="00F7717A" w:rsidP="00222613">
      <w:pPr>
        <w:pStyle w:val="Untitledsubclause2"/>
        <w:shd w:val="clear" w:color="auto" w:fill="auto"/>
        <w:rPr>
          <w:color w:val="000000"/>
        </w:rPr>
      </w:pPr>
      <w:bookmarkStart w:id="121" w:name="a136382"/>
      <w:r>
        <w:rPr>
          <w:color w:val="000000"/>
        </w:rPr>
        <w:t>its approved purchase order information to the Supplier, the Supplier shall invoice the Customer:</w:t>
      </w:r>
      <w:bookmarkEnd w:id="121"/>
    </w:p>
    <w:p w:rsidR="00F7717A" w:rsidP="00222613">
      <w:pPr>
        <w:pStyle w:val="Untitledsubclause3"/>
        <w:shd w:val="clear" w:color="auto" w:fill="auto"/>
        <w:rPr>
          <w:color w:val="000000"/>
        </w:rPr>
      </w:pPr>
      <w:bookmarkStart w:id="122" w:name="a617042"/>
      <w:r>
        <w:rPr>
          <w:color w:val="000000"/>
        </w:rPr>
        <w:t>on the Effective Date for the Subscription Fees payable in respect of the Initial Subscription Term; and</w:t>
      </w:r>
      <w:bookmarkEnd w:id="122"/>
    </w:p>
    <w:p w:rsidR="00F7717A" w:rsidP="00222613">
      <w:pPr>
        <w:pStyle w:val="Untitledsubclause3"/>
        <w:shd w:val="clear" w:color="auto" w:fill="auto"/>
        <w:rPr>
          <w:color w:val="000000"/>
        </w:rPr>
      </w:pPr>
      <w:bookmarkStart w:id="123" w:name="a909483"/>
      <w:r>
        <w:rPr>
          <w:color w:val="000000"/>
        </w:rPr>
        <w:t xml:space="preserve">subject to </w:t>
      </w:r>
      <w:r>
        <w:rPr>
          <w:color w:val="000000"/>
        </w:rPr>
        <w:fldChar w:fldCharType="begin"/>
      </w:r>
      <w:r>
        <w:rPr>
          <w:color w:val="000000"/>
        </w:rPr>
        <w:instrText>PAGEREF a889878\#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a889878 \h \w</w:instrText>
      </w:r>
      <w:r>
        <w:rPr>
          <w:color w:val="000000"/>
        </w:rPr>
        <w:fldChar w:fldCharType="separate"/>
      </w:r>
      <w:r>
        <w:rPr>
          <w:color w:val="000000"/>
        </w:rPr>
        <w:t>14.1</w:t>
      </w:r>
      <w:r>
        <w:rPr>
          <w:color w:val="000000"/>
        </w:rPr>
        <w:fldChar w:fldCharType="end"/>
      </w:r>
      <w:r>
        <w:rPr>
          <w:color w:val="000000"/>
        </w:rPr>
        <w:t>, at least 30 days prior to each anniversary of the Effective Date for the Subscription Fees payable in respect of the next Renewal Period;</w:t>
      </w:r>
      <w:bookmarkEnd w:id="123"/>
    </w:p>
    <w:p w:rsidR="00F7717A" w:rsidP="00222613">
      <w:pPr>
        <w:pStyle w:val="Parasubclause2"/>
        <w:shd w:val="clear" w:color="auto" w:fill="auto"/>
        <w:rPr>
          <w:color w:val="000000"/>
        </w:rPr>
      </w:pPr>
      <w:r>
        <w:rPr>
          <w:color w:val="000000"/>
        </w:rPr>
        <w:t>and the Customer shall pay each invoice within 30 days after the date of such invoice.</w:t>
      </w:r>
    </w:p>
    <w:p w:rsidR="00F7717A" w:rsidP="00222613">
      <w:pPr>
        <w:pStyle w:val="Untitledsubclause1"/>
        <w:shd w:val="clear" w:color="auto" w:fill="auto"/>
        <w:rPr>
          <w:color w:val="000000"/>
        </w:rPr>
      </w:pPr>
      <w:bookmarkStart w:id="124" w:name="a210298"/>
      <w:r>
        <w:rPr>
          <w:color w:val="000000"/>
        </w:rPr>
        <w:t>If the Supplier has not received payment within [30 days] after the due date, and as the Supplier's sole remedy, interest shall accrue on a daily basis on such due amounts at an annual rate equal to [3]% over the then current base lending rate of [the Supplier's bankers in the UK] from time to time, commencing on the due date and continuing until fully paid, whether before or after judgment.</w:t>
      </w:r>
      <w:bookmarkEnd w:id="124"/>
    </w:p>
    <w:p w:rsidR="00F7717A" w:rsidP="00222613">
      <w:pPr>
        <w:pStyle w:val="Untitledsubclause1"/>
        <w:shd w:val="clear" w:color="auto" w:fill="auto"/>
        <w:rPr>
          <w:color w:val="000000"/>
        </w:rPr>
      </w:pPr>
      <w:bookmarkStart w:id="125" w:name="a157745"/>
      <w:r>
        <w:rPr>
          <w:color w:val="000000"/>
        </w:rPr>
        <w:t>All amounts and fees stated or referred to in this agreement:</w:t>
      </w:r>
      <w:bookmarkEnd w:id="125"/>
    </w:p>
    <w:p w:rsidR="00F7717A" w:rsidP="00222613">
      <w:pPr>
        <w:pStyle w:val="Untitledsubclause2"/>
        <w:shd w:val="clear" w:color="auto" w:fill="auto"/>
        <w:rPr>
          <w:color w:val="000000"/>
        </w:rPr>
      </w:pPr>
      <w:bookmarkStart w:id="126" w:name="a366003"/>
      <w:r>
        <w:rPr>
          <w:color w:val="000000"/>
        </w:rPr>
        <w:t>shall be payable in [pounds sterling];</w:t>
      </w:r>
      <w:bookmarkEnd w:id="126"/>
    </w:p>
    <w:p w:rsidR="00F7717A" w:rsidP="00222613">
      <w:pPr>
        <w:pStyle w:val="Untitledsubclause2"/>
        <w:shd w:val="clear" w:color="auto" w:fill="auto"/>
        <w:rPr>
          <w:color w:val="000000"/>
        </w:rPr>
      </w:pPr>
      <w:bookmarkStart w:id="127" w:name="a1002837"/>
      <w:r>
        <w:rPr>
          <w:color w:val="000000"/>
        </w:rPr>
        <w:t>are exclusive of value added tax, which shall be added to the Supplier's invoice(s) at the appropriate rate.</w:t>
      </w:r>
      <w:bookmarkEnd w:id="127"/>
    </w:p>
    <w:p w:rsidR="00F7717A" w:rsidP="00222613">
      <w:pPr>
        <w:pStyle w:val="Untitledsubclause1"/>
        <w:shd w:val="clear" w:color="auto" w:fill="auto"/>
        <w:rPr>
          <w:color w:val="000000"/>
        </w:rPr>
      </w:pPr>
      <w:bookmarkStart w:id="128" w:name="a269871"/>
      <w:r>
        <w:rPr>
          <w:color w:val="000000"/>
        </w:rPr>
        <w:t xml:space="preserve">If, at any time whilst using the Services, the Customer exceeds the amount of data storage specified in the Documentation, the Supplier shall charge the Customer, and the Customer shall pay, the Supplier's then current excess data storage fees. The Supplier's excess data storage fees current as at the Effective Date are set out in </w:t>
      </w:r>
      <w:r>
        <w:rPr>
          <w:color w:val="000000"/>
        </w:rPr>
        <w:fldChar w:fldCharType="begin"/>
      </w:r>
      <w:r>
        <w:rPr>
          <w:i w:val="0"/>
          <w:color w:val="000000"/>
          <w:highlight w:val="lightGray"/>
          <w:u w:val="none"/>
        </w:rPr>
        <w:instrText>REF a507599 \h \w</w:instrText>
      </w:r>
      <w:r>
        <w:rPr>
          <w:color w:val="000000"/>
        </w:rPr>
        <w:fldChar w:fldCharType="separate"/>
      </w:r>
      <w:r>
        <w:rPr>
          <w:color w:val="000000"/>
        </w:rPr>
        <w:t>Schedule 1</w:t>
      </w:r>
      <w:r>
        <w:rPr>
          <w:color w:val="000000"/>
        </w:rPr>
        <w:fldChar w:fldCharType="end"/>
      </w:r>
      <w:r>
        <w:rPr>
          <w:color w:val="000000"/>
        </w:rPr>
        <w:t>.</w:t>
      </w:r>
      <w:bookmarkEnd w:id="128"/>
    </w:p>
    <w:p w:rsidR="00F7717A" w:rsidP="00222613">
      <w:pPr>
        <w:pStyle w:val="Untitledsubclause1"/>
        <w:shd w:val="clear" w:color="auto" w:fill="auto"/>
        <w:rPr>
          <w:color w:val="000000"/>
        </w:rPr>
      </w:pPr>
      <w:bookmarkStart w:id="129" w:name="a468771"/>
      <w:r>
        <w:rPr>
          <w:color w:val="000000"/>
        </w:rPr>
        <w:t xml:space="preserve">The Supplier shall be entitled to increase the Subscription Fees, the fees payable in respect of the additional User Subscriptions purchased pursuant to </w:t>
      </w:r>
      <w:r>
        <w:rPr>
          <w:color w:val="000000"/>
        </w:rPr>
        <w:fldChar w:fldCharType="begin"/>
      </w:r>
      <w:r>
        <w:rPr>
          <w:color w:val="000000"/>
        </w:rPr>
        <w:instrText>PAGEREF a771932\#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a771932 \h \w</w:instrText>
      </w:r>
      <w:r>
        <w:rPr>
          <w:color w:val="000000"/>
        </w:rPr>
        <w:fldChar w:fldCharType="separate"/>
      </w:r>
      <w:r>
        <w:rPr>
          <w:color w:val="000000"/>
        </w:rPr>
        <w:t>3.3</w:t>
      </w:r>
      <w:r>
        <w:rPr>
          <w:color w:val="000000"/>
        </w:rPr>
        <w:fldChar w:fldCharType="end"/>
      </w:r>
      <w:r>
        <w:rPr>
          <w:color w:val="000000"/>
        </w:rPr>
        <w:t xml:space="preserve">, the support fees payable pursuant to </w:t>
      </w:r>
      <w:r>
        <w:rPr>
          <w:color w:val="000000"/>
        </w:rPr>
        <w:fldChar w:fldCharType="begin"/>
      </w:r>
      <w:r>
        <w:rPr>
          <w:color w:val="000000"/>
        </w:rPr>
        <w:instrText>PAGEREF a284897\#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a284897 \h \w</w:instrText>
      </w:r>
      <w:r>
        <w:rPr>
          <w:color w:val="000000"/>
        </w:rPr>
        <w:fldChar w:fldCharType="separate"/>
      </w:r>
      <w:r>
        <w:rPr>
          <w:color w:val="000000"/>
        </w:rPr>
        <w:t>4.3</w:t>
      </w:r>
      <w:r>
        <w:rPr>
          <w:color w:val="000000"/>
        </w:rPr>
        <w:fldChar w:fldCharType="end"/>
      </w:r>
      <w:r>
        <w:rPr>
          <w:color w:val="000000"/>
        </w:rPr>
        <w:t xml:space="preserve"> and/or the excess storage fees payable pursuant to </w:t>
      </w:r>
      <w:r>
        <w:rPr>
          <w:color w:val="000000"/>
        </w:rPr>
        <w:fldChar w:fldCharType="begin"/>
      </w:r>
      <w:r>
        <w:rPr>
          <w:color w:val="000000"/>
        </w:rPr>
        <w:instrText>PAGEREF a269871\#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a269871 \h \w</w:instrText>
      </w:r>
      <w:r>
        <w:rPr>
          <w:color w:val="000000"/>
        </w:rPr>
        <w:fldChar w:fldCharType="separate"/>
      </w:r>
      <w:r>
        <w:rPr>
          <w:color w:val="000000"/>
        </w:rPr>
        <w:t>8.5</w:t>
      </w:r>
      <w:r>
        <w:rPr>
          <w:color w:val="000000"/>
        </w:rPr>
        <w:fldChar w:fldCharType="end"/>
      </w:r>
      <w:r>
        <w:rPr>
          <w:color w:val="000000"/>
        </w:rPr>
        <w:t xml:space="preserve"> at the start of each Renewal Period upon 90 days' prior notice to the Customer and </w:t>
      </w:r>
      <w:r>
        <w:rPr>
          <w:color w:val="000000"/>
        </w:rPr>
        <w:fldChar w:fldCharType="begin"/>
      </w:r>
      <w:r>
        <w:rPr>
          <w:i w:val="0"/>
          <w:color w:val="000000"/>
          <w:highlight w:val="lightGray"/>
          <w:u w:val="none"/>
        </w:rPr>
        <w:instrText>REF a507599 \h \w</w:instrText>
      </w:r>
      <w:r>
        <w:rPr>
          <w:color w:val="000000"/>
        </w:rPr>
        <w:fldChar w:fldCharType="separate"/>
      </w:r>
      <w:r>
        <w:rPr>
          <w:color w:val="000000"/>
        </w:rPr>
        <w:t>Schedule 1</w:t>
      </w:r>
      <w:r>
        <w:rPr>
          <w:color w:val="000000"/>
        </w:rPr>
        <w:fldChar w:fldCharType="end"/>
      </w:r>
      <w:r>
        <w:rPr>
          <w:color w:val="000000"/>
        </w:rPr>
        <w:t xml:space="preserve"> shall be deemed to have been amended accordingly.</w:t>
      </w:r>
      <w:bookmarkEnd w:id="129"/>
    </w:p>
    <w:p w:rsidR="00F7717A" w:rsidP="00222613">
      <w:pPr>
        <w:pStyle w:val="TitleClause"/>
        <w:shd w:val="clear" w:color="auto" w:fill="auto"/>
        <w:rPr>
          <w:color w:val="000000"/>
        </w:rPr>
      </w:pPr>
      <w:r>
        <w:rPr>
          <w:color w:val="000000"/>
        </w:rPr>
        <w:fldChar w:fldCharType="begin"/>
      </w:r>
      <w:r>
        <w:rPr>
          <w:color w:val="000000"/>
        </w:rPr>
        <w:instrText>TC "9. Proprietary rights" \l 1</w:instrText>
      </w:r>
      <w:r>
        <w:rPr>
          <w:color w:val="000000"/>
        </w:rPr>
        <w:fldChar w:fldCharType="end"/>
      </w:r>
      <w:bookmarkStart w:id="130" w:name="a818988"/>
      <w:bookmarkStart w:id="131" w:name="_Toc256000008"/>
      <w:r>
        <w:rPr>
          <w:color w:val="000000"/>
        </w:rPr>
        <w:t>Proprietary rights</w:t>
      </w:r>
      <w:bookmarkEnd w:id="131"/>
      <w:bookmarkEnd w:id="130"/>
    </w:p>
    <w:p w:rsidR="00F7717A" w:rsidRPr="00794C43" w:rsidP="00222613">
      <w:pPr>
        <w:pStyle w:val="Untitledsubclause1"/>
        <w:shd w:val="clear" w:color="auto" w:fill="auto"/>
        <w:rPr>
          <w:color w:val="000000"/>
        </w:rPr>
      </w:pPr>
      <w:bookmarkStart w:id="132" w:name="a797415"/>
      <w:r>
        <w:rPr>
          <w:color w:val="000000"/>
        </w:rPr>
        <w:t>The Customer acknowledges and agrees that the Supplier and/or its licensors own all intellectual property rights in the Services and the Documentation. Except as expressly stated in this agreement, this agreement does not grant the Customer any rights to, under or in, any patents, copyright, database right, trade secrets, trade names, trade marks (whether registered or unregistered), or any other rights or licences in respect of the Services or the Documentation.</w:t>
      </w:r>
      <w:bookmarkEnd w:id="132"/>
    </w:p>
    <w:p w:rsidR="00F7717A" w:rsidP="00222613">
      <w:pPr>
        <w:pStyle w:val="Untitledsubclause1"/>
        <w:shd w:val="clear" w:color="auto" w:fill="auto"/>
        <w:rPr>
          <w:color w:val="000000"/>
        </w:rPr>
      </w:pPr>
      <w:bookmarkStart w:id="133" w:name="a669537"/>
      <w:r>
        <w:rPr>
          <w:color w:val="000000"/>
        </w:rPr>
        <w:t>The Supplier confirms that it has all the rights in relation to the Services and the Documentation that are necessary to grant all the rights it purports to grant under, and in accordance with, the terms of this agreement.</w:t>
      </w:r>
      <w:bookmarkEnd w:id="133"/>
    </w:p>
    <w:p w:rsidR="00F7717A" w:rsidRPr="00794C43" w:rsidP="00222613">
      <w:pPr>
        <w:pStyle w:val="TitleClause"/>
        <w:shd w:val="clear" w:color="auto" w:fill="auto"/>
        <w:rPr>
          <w:color w:val="000000"/>
        </w:rPr>
      </w:pPr>
      <w:r>
        <w:rPr>
          <w:color w:val="000000"/>
        </w:rPr>
        <w:fldChar w:fldCharType="begin"/>
      </w:r>
      <w:r>
        <w:rPr>
          <w:color w:val="000000"/>
        </w:rPr>
        <w:instrText>TC "10. Confidentiality" \l 1</w:instrText>
      </w:r>
      <w:r>
        <w:rPr>
          <w:color w:val="000000"/>
        </w:rPr>
        <w:fldChar w:fldCharType="end"/>
      </w:r>
      <w:bookmarkStart w:id="134" w:name="a163422"/>
      <w:bookmarkStart w:id="135" w:name="_Toc256000009"/>
      <w:r>
        <w:rPr>
          <w:color w:val="000000"/>
        </w:rPr>
        <w:t>Confidentiality</w:t>
      </w:r>
      <w:bookmarkEnd w:id="135"/>
      <w:bookmarkEnd w:id="134"/>
    </w:p>
    <w:p w:rsidR="00F7717A" w:rsidRPr="00C108AB" w:rsidP="00222613">
      <w:pPr>
        <w:pStyle w:val="Untitledsubclause1"/>
        <w:numPr>
          <w:ilvl w:val="1"/>
          <w:numId w:val="23"/>
        </w:numPr>
        <w:shd w:val="clear" w:color="auto" w:fill="auto"/>
        <w:rPr>
          <w:b/>
          <w:bCs/>
          <w:color w:val="000000"/>
        </w:rPr>
      </w:pPr>
      <w:bookmarkStart w:id="136" w:name="a535566"/>
      <w:r>
        <w:rPr>
          <w:rStyle w:val="DefTerm"/>
          <w:color w:val="000000"/>
        </w:rPr>
        <w:t>Confidential Information</w:t>
      </w:r>
      <w:r>
        <w:rPr>
          <w:color w:val="000000"/>
        </w:rPr>
        <w:t xml:space="preserve">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w:t>
      </w:r>
      <w:bookmarkEnd w:id="136"/>
    </w:p>
    <w:p w:rsidR="00F7717A" w:rsidP="00222613">
      <w:pPr>
        <w:pStyle w:val="Untitledsubclause2"/>
        <w:numPr>
          <w:ilvl w:val="2"/>
          <w:numId w:val="23"/>
        </w:numPr>
        <w:shd w:val="clear" w:color="auto" w:fill="auto"/>
        <w:rPr>
          <w:color w:val="000000"/>
        </w:rPr>
      </w:pPr>
      <w:r>
        <w:rPr>
          <w:color w:val="000000"/>
        </w:rPr>
        <w:fldChar w:fldCharType="begin"/>
      </w:r>
      <w:r>
        <w:rPr>
          <w:color w:val="000000"/>
        </w:rPr>
        <w:fldChar w:fldCharType="end"/>
      </w:r>
      <w:bookmarkStart w:id="137" w:name="a432058"/>
      <w:r>
        <w:rPr>
          <w:color w:val="000000"/>
        </w:rPr>
        <w:t>[</w:t>
      </w:r>
      <w:r>
        <w:rPr>
          <w:color w:val="000000"/>
        </w:rPr>
        <w:t>the [existence and] terms of this agreement [or any agreement entered into in connection with this agreement];</w:t>
      </w:r>
      <w:r>
        <w:rPr>
          <w:color w:val="000000"/>
        </w:rPr>
        <w:t>]</w:t>
      </w:r>
      <w:bookmarkEnd w:id="137"/>
    </w:p>
    <w:p w:rsidR="00F7717A" w:rsidP="00222613">
      <w:pPr>
        <w:pStyle w:val="Untitledsubclause2"/>
        <w:numPr>
          <w:ilvl w:val="2"/>
          <w:numId w:val="23"/>
        </w:numPr>
        <w:shd w:val="clear" w:color="auto" w:fill="auto"/>
        <w:rPr>
          <w:color w:val="000000"/>
        </w:rPr>
      </w:pPr>
      <w:bookmarkStart w:id="138" w:name="a159289"/>
      <w:r>
        <w:rPr>
          <w:color w:val="000000"/>
        </w:rPr>
        <w:t>any information that would be regarded as confidential by a reasonable business person relating to:</w:t>
      </w:r>
      <w:bookmarkEnd w:id="138"/>
    </w:p>
    <w:p w:rsidR="00F7717A" w:rsidP="00222613">
      <w:pPr>
        <w:pStyle w:val="Untitledsubclause3"/>
        <w:numPr>
          <w:ilvl w:val="3"/>
          <w:numId w:val="23"/>
        </w:numPr>
        <w:shd w:val="clear" w:color="auto" w:fill="auto"/>
        <w:rPr>
          <w:color w:val="000000"/>
        </w:rPr>
      </w:pPr>
      <w:bookmarkStart w:id="139" w:name="a941556"/>
      <w:r>
        <w:rPr>
          <w:color w:val="000000"/>
        </w:rPr>
        <w:t>the business, assets, affairs, customers, clients, suppliers, [or] plans [, intentions, or market opportunities] of the disclosing party [(or of any member of the group of companies to which the disclosing party belongs)]; and</w:t>
      </w:r>
      <w:bookmarkEnd w:id="139"/>
    </w:p>
    <w:p w:rsidR="00F7717A" w:rsidP="00222613">
      <w:pPr>
        <w:pStyle w:val="Untitledsubclause3"/>
        <w:numPr>
          <w:ilvl w:val="3"/>
          <w:numId w:val="23"/>
        </w:numPr>
        <w:shd w:val="clear" w:color="auto" w:fill="auto"/>
        <w:rPr>
          <w:color w:val="000000"/>
        </w:rPr>
      </w:pPr>
      <w:bookmarkStart w:id="140" w:name="a854244"/>
      <w:r>
        <w:rPr>
          <w:color w:val="000000"/>
        </w:rPr>
        <w:t>the operations, processes, product information, know-how, designs, trade secrets or software of the disclosing party [(or of any member of the group of companies to which the disclosing party belongs)];</w:t>
      </w:r>
      <w:bookmarkEnd w:id="140"/>
    </w:p>
    <w:p w:rsidR="00F7717A" w:rsidP="00222613">
      <w:pPr>
        <w:pStyle w:val="Untitledsubclause2"/>
        <w:numPr>
          <w:ilvl w:val="2"/>
          <w:numId w:val="23"/>
        </w:numPr>
        <w:shd w:val="clear" w:color="auto" w:fill="auto"/>
        <w:rPr>
          <w:color w:val="000000"/>
        </w:rPr>
      </w:pPr>
      <w:bookmarkStart w:id="141" w:name="a218376"/>
      <w:r>
        <w:rPr>
          <w:color w:val="000000"/>
        </w:rPr>
        <w:t xml:space="preserve">any information developed by the parties in the course of carrying out this agreement; and </w:t>
      </w:r>
      <w:bookmarkEnd w:id="141"/>
    </w:p>
    <w:p w:rsidR="00F7717A" w:rsidRPr="00DE00E9" w:rsidP="00222613">
      <w:pPr>
        <w:pStyle w:val="Untitledsubclause2"/>
        <w:numPr>
          <w:ilvl w:val="2"/>
          <w:numId w:val="23"/>
        </w:numPr>
        <w:shd w:val="clear" w:color="auto" w:fill="auto"/>
        <w:rPr>
          <w:color w:val="000000"/>
        </w:rPr>
      </w:pPr>
      <w:bookmarkStart w:id="142" w:name="a458681"/>
      <w:r>
        <w:rPr>
          <w:color w:val="000000"/>
        </w:rPr>
        <w:t>any information detailed in Schedule [NUMBER].</w:t>
      </w:r>
      <w:bookmarkEnd w:id="142"/>
    </w:p>
    <w:p w:rsidR="00F7717A" w:rsidP="00222613">
      <w:pPr>
        <w:pStyle w:val="Parasubclause1"/>
        <w:shd w:val="clear" w:color="auto" w:fill="auto"/>
        <w:rPr>
          <w:color w:val="000000"/>
        </w:rPr>
      </w:pPr>
      <w:r>
        <w:rPr>
          <w:b/>
          <w:color w:val="000000"/>
        </w:rPr>
        <w:t>Representatives</w:t>
      </w:r>
      <w:r>
        <w:rPr>
          <w:color w:val="000000"/>
        </w:rPr>
        <w:t xml:space="preserve"> means, in relation to a party, its employees, officers, contractors, subcontractors, representatives and advisers. </w:t>
      </w:r>
    </w:p>
    <w:p w:rsidR="00F7717A" w:rsidP="00222613">
      <w:pPr>
        <w:pStyle w:val="Untitledsubclause1"/>
        <w:numPr>
          <w:ilvl w:val="1"/>
          <w:numId w:val="23"/>
        </w:numPr>
        <w:shd w:val="clear" w:color="auto" w:fill="auto"/>
        <w:rPr>
          <w:color w:val="000000"/>
        </w:rPr>
      </w:pPr>
      <w:bookmarkStart w:id="143" w:name="a561058"/>
      <w:r>
        <w:rPr>
          <w:color w:val="000000"/>
        </w:rPr>
        <w:t xml:space="preserve">The provisions of this clause shall not apply to any Confidential Information that: </w:t>
      </w:r>
      <w:bookmarkEnd w:id="143"/>
    </w:p>
    <w:p w:rsidR="00F7717A" w:rsidP="00222613">
      <w:pPr>
        <w:pStyle w:val="Untitledsubclause2"/>
        <w:numPr>
          <w:ilvl w:val="2"/>
          <w:numId w:val="23"/>
        </w:numPr>
        <w:shd w:val="clear" w:color="auto" w:fill="auto"/>
        <w:rPr>
          <w:color w:val="000000"/>
        </w:rPr>
      </w:pPr>
      <w:bookmarkStart w:id="144" w:name="a454891"/>
      <w:r>
        <w:rPr>
          <w:color w:val="000000"/>
        </w:rPr>
        <w:t>is or becomes generally available to the public (other than as a result of its disclosure by the receiving party or its Representatives in breach of this clause);</w:t>
      </w:r>
      <w:bookmarkEnd w:id="144"/>
    </w:p>
    <w:p w:rsidR="00F7717A" w:rsidP="00222613">
      <w:pPr>
        <w:pStyle w:val="Untitledsubclause2"/>
        <w:numPr>
          <w:ilvl w:val="2"/>
          <w:numId w:val="23"/>
        </w:numPr>
        <w:shd w:val="clear" w:color="auto" w:fill="auto"/>
        <w:rPr>
          <w:color w:val="000000"/>
        </w:rPr>
      </w:pPr>
      <w:bookmarkStart w:id="145" w:name="a194401"/>
      <w:r>
        <w:rPr>
          <w:color w:val="000000"/>
        </w:rPr>
        <w:t>was available to the receiving party on a non-confidential basis before disclosure by the disclosing party;</w:t>
      </w:r>
      <w:bookmarkEnd w:id="145"/>
    </w:p>
    <w:p w:rsidR="00F7717A" w:rsidP="00222613">
      <w:pPr>
        <w:pStyle w:val="Untitledsubclause2"/>
        <w:numPr>
          <w:ilvl w:val="2"/>
          <w:numId w:val="23"/>
        </w:numPr>
        <w:shd w:val="clear" w:color="auto" w:fill="auto"/>
        <w:rPr>
          <w:color w:val="000000"/>
        </w:rPr>
      </w:pPr>
      <w:bookmarkStart w:id="146" w:name="a653003"/>
      <w:r>
        <w:rPr>
          <w:color w:val="000000"/>
        </w:rPr>
        <w: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w:t>
      </w:r>
      <w:bookmarkEnd w:id="146"/>
    </w:p>
    <w:p w:rsidR="00F7717A" w:rsidP="00222613">
      <w:pPr>
        <w:pStyle w:val="Untitledsubclause2"/>
        <w:numPr>
          <w:ilvl w:val="2"/>
          <w:numId w:val="23"/>
        </w:numPr>
        <w:shd w:val="clear" w:color="auto" w:fill="auto"/>
        <w:rPr>
          <w:color w:val="000000"/>
        </w:rPr>
      </w:pPr>
      <w:bookmarkStart w:id="147" w:name="a164390"/>
      <w:r>
        <w:rPr>
          <w:color w:val="000000"/>
        </w:rPr>
        <w:t>the parties agree in writing is not confidential or may be disclosed[; or]</w:t>
      </w:r>
      <w:bookmarkEnd w:id="147"/>
    </w:p>
    <w:p w:rsidR="00F7717A" w:rsidP="00222613">
      <w:pPr>
        <w:pStyle w:val="Untitledsubclause2"/>
        <w:numPr>
          <w:ilvl w:val="2"/>
          <w:numId w:val="23"/>
        </w:numPr>
        <w:shd w:val="clear" w:color="auto" w:fill="auto"/>
        <w:rPr>
          <w:color w:val="000000"/>
        </w:rPr>
      </w:pPr>
      <w:r>
        <w:rPr>
          <w:color w:val="000000"/>
        </w:rPr>
        <w:fldChar w:fldCharType="begin"/>
      </w:r>
      <w:r>
        <w:rPr>
          <w:color w:val="000000"/>
        </w:rPr>
        <w:fldChar w:fldCharType="end"/>
      </w:r>
      <w:bookmarkStart w:id="148" w:name="a278554"/>
      <w:r>
        <w:rPr>
          <w:color w:val="000000"/>
        </w:rPr>
        <w:t>[</w:t>
      </w:r>
      <w:r>
        <w:rPr>
          <w:color w:val="000000"/>
        </w:rPr>
        <w:t>is developed by or for the receiving party independently of the information disclosed by the disclosing party.</w:t>
      </w:r>
      <w:r>
        <w:rPr>
          <w:color w:val="000000"/>
        </w:rPr>
        <w:t>]</w:t>
      </w:r>
      <w:bookmarkEnd w:id="148"/>
    </w:p>
    <w:p w:rsidR="00F7717A" w:rsidP="00222613">
      <w:pPr>
        <w:pStyle w:val="Untitledsubclause1"/>
        <w:numPr>
          <w:ilvl w:val="1"/>
          <w:numId w:val="23"/>
        </w:numPr>
        <w:shd w:val="clear" w:color="auto" w:fill="auto"/>
        <w:rPr>
          <w:color w:val="000000"/>
        </w:rPr>
      </w:pPr>
      <w:bookmarkStart w:id="149" w:name="a233525"/>
      <w:r>
        <w:rPr>
          <w:color w:val="000000"/>
        </w:rPr>
        <w:t>Each party shall keep the other party's Confidential Information secret and confidential and shall not:</w:t>
      </w:r>
      <w:bookmarkEnd w:id="149"/>
    </w:p>
    <w:p w:rsidR="00F7717A" w:rsidP="00222613">
      <w:pPr>
        <w:pStyle w:val="Untitledsubclause2"/>
        <w:numPr>
          <w:ilvl w:val="2"/>
          <w:numId w:val="23"/>
        </w:numPr>
        <w:shd w:val="clear" w:color="auto" w:fill="auto"/>
        <w:rPr>
          <w:color w:val="000000"/>
        </w:rPr>
      </w:pPr>
      <w:bookmarkStart w:id="150" w:name="a793364"/>
      <w:r>
        <w:rPr>
          <w:color w:val="000000"/>
        </w:rPr>
        <w:t xml:space="preserve">use such Confidential Information except for [the purpose of exercising or performing its rights and obligations under or in connection with this agreement </w:t>
      </w:r>
      <w:r>
        <w:rPr>
          <w:b/>
          <w:bCs/>
          <w:color w:val="000000"/>
        </w:rPr>
        <w:t>OR</w:t>
      </w:r>
      <w:r>
        <w:rPr>
          <w:color w:val="000000"/>
        </w:rPr>
        <w:t xml:space="preserve"> [SPECIFY PURPOSE]] (</w:t>
      </w:r>
      <w:r>
        <w:rPr>
          <w:rStyle w:val="DefTerm"/>
          <w:color w:val="000000"/>
        </w:rPr>
        <w:t>Permitted Purpose</w:t>
      </w:r>
      <w:r>
        <w:rPr>
          <w:color w:val="000000"/>
        </w:rPr>
        <w:t>); or</w:t>
      </w:r>
      <w:bookmarkEnd w:id="150"/>
    </w:p>
    <w:p w:rsidR="00F7717A" w:rsidP="00222613">
      <w:pPr>
        <w:pStyle w:val="Untitledsubclause2"/>
        <w:numPr>
          <w:ilvl w:val="2"/>
          <w:numId w:val="23"/>
        </w:numPr>
        <w:shd w:val="clear" w:color="auto" w:fill="auto"/>
        <w:rPr>
          <w:color w:val="000000"/>
        </w:rPr>
      </w:pPr>
      <w:bookmarkStart w:id="151" w:name="a528766"/>
      <w:r>
        <w:rPr>
          <w:color w:val="000000"/>
        </w:rPr>
        <w:t>disclose such Confidential Information in whole or in part to any third party, except as expressly permitted by this clause 10.</w:t>
      </w:r>
      <w:bookmarkEnd w:id="151"/>
    </w:p>
    <w:p w:rsidR="00F7717A" w:rsidP="00222613">
      <w:pPr>
        <w:pStyle w:val="Untitledsubclause1"/>
        <w:numPr>
          <w:ilvl w:val="1"/>
          <w:numId w:val="23"/>
        </w:numPr>
        <w:shd w:val="clear" w:color="auto" w:fill="auto"/>
        <w:rPr>
          <w:color w:val="000000"/>
        </w:rPr>
      </w:pPr>
      <w:bookmarkStart w:id="152" w:name="a506429"/>
      <w:r>
        <w:rPr>
          <w:color w:val="000000"/>
        </w:rPr>
        <w:t>A party may disclose the other party's Confidential Information to those of its Representatives who need to know such Confidential Information for the Permitted Purpose, provided that:</w:t>
      </w:r>
      <w:bookmarkEnd w:id="152"/>
    </w:p>
    <w:p w:rsidR="00F7717A" w:rsidP="00222613">
      <w:pPr>
        <w:pStyle w:val="Untitledsubclause2"/>
        <w:numPr>
          <w:ilvl w:val="2"/>
          <w:numId w:val="23"/>
        </w:numPr>
        <w:shd w:val="clear" w:color="auto" w:fill="auto"/>
        <w:rPr>
          <w:color w:val="000000"/>
        </w:rPr>
      </w:pPr>
      <w:bookmarkStart w:id="153" w:name="a957272"/>
      <w:r>
        <w:rPr>
          <w:color w:val="000000"/>
        </w:rPr>
        <w:t>it informs such Representatives of the confidential nature of the Confidential Information before disclosure; and</w:t>
      </w:r>
      <w:bookmarkEnd w:id="153"/>
    </w:p>
    <w:p w:rsidR="00F7717A" w:rsidP="00222613">
      <w:pPr>
        <w:pStyle w:val="Untitledsubclause2"/>
        <w:numPr>
          <w:ilvl w:val="2"/>
          <w:numId w:val="23"/>
        </w:numPr>
        <w:shd w:val="clear" w:color="auto" w:fill="auto"/>
        <w:rPr>
          <w:color w:val="000000"/>
        </w:rPr>
      </w:pPr>
      <w:bookmarkStart w:id="154" w:name="a618722"/>
      <w:r>
        <w:rPr>
          <w:color w:val="000000"/>
        </w:rPr>
        <w:t>at all times, it is responsible for such Representatives' compliance with the confidentiality obligations set out in this clause.</w:t>
      </w:r>
      <w:bookmarkEnd w:id="154"/>
    </w:p>
    <w:p w:rsidR="00F7717A" w:rsidP="00222613">
      <w:pPr>
        <w:pStyle w:val="Untitledsubclause1"/>
        <w:numPr>
          <w:ilvl w:val="1"/>
          <w:numId w:val="23"/>
        </w:numPr>
        <w:shd w:val="clear" w:color="auto" w:fill="auto"/>
        <w:rPr>
          <w:color w:val="000000"/>
        </w:rPr>
      </w:pPr>
      <w:bookmarkStart w:id="155" w:name="a542957"/>
      <w:r>
        <w:rPr>
          <w:color w:val="000000"/>
        </w:rPr>
        <w: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the disclosure as possible [and, where notice of disclosure is not prohibited and is given in accordance with this clause 10.5, it takes into account the reasonable requests of the other party in relation to the content of such disclosure].</w:t>
      </w:r>
      <w:bookmarkEnd w:id="155"/>
    </w:p>
    <w:p w:rsidR="00F7717A" w:rsidP="00222613">
      <w:pPr>
        <w:pStyle w:val="Untitledsubclause1"/>
        <w:numPr>
          <w:ilvl w:val="1"/>
          <w:numId w:val="23"/>
        </w:numPr>
        <w:shd w:val="clear" w:color="auto" w:fill="auto"/>
        <w:rPr>
          <w:color w:val="000000"/>
        </w:rPr>
      </w:pPr>
      <w:bookmarkStart w:id="156" w:name="a412416"/>
      <w:r>
        <w:rPr>
          <w:color w:val="000000"/>
        </w:rPr>
        <w: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w:t>
      </w:r>
      <w:bookmarkEnd w:id="156"/>
    </w:p>
    <w:p w:rsidR="00F7717A" w:rsidP="00222613">
      <w:pPr>
        <w:pStyle w:val="Untitledsubclause1"/>
        <w:numPr>
          <w:ilvl w:val="1"/>
          <w:numId w:val="23"/>
        </w:numPr>
        <w:shd w:val="clear" w:color="auto" w:fill="auto"/>
        <w:rPr>
          <w:color w:val="000000"/>
        </w:rPr>
      </w:pPr>
      <w:bookmarkStart w:id="157" w:name="a523431"/>
      <w:r>
        <w:rPr>
          <w:color w:val="000000"/>
        </w:rPr>
        <w:t xml:space="preserve">Each party reserves all rights in its Confidential Information. No rights or obligations in respect of a party's Confidential Information other than those expressly stated in this [clause </w:t>
      </w:r>
      <w:r>
        <w:rPr>
          <w:b/>
          <w:bCs/>
          <w:color w:val="000000"/>
        </w:rPr>
        <w:t>OR</w:t>
      </w:r>
      <w:r>
        <w:rPr>
          <w:color w:val="000000"/>
        </w:rPr>
        <w:t xml:space="preserve"> agreement] are granted to the other party, or to be implied from this agreement.</w:t>
      </w:r>
      <w:bookmarkEnd w:id="157"/>
    </w:p>
    <w:p w:rsidR="00F7717A" w:rsidP="00222613">
      <w:pPr>
        <w:pStyle w:val="Untitledsubclause1"/>
        <w:numPr>
          <w:ilvl w:val="1"/>
          <w:numId w:val="23"/>
        </w:numPr>
        <w:shd w:val="clear" w:color="auto" w:fill="auto"/>
        <w:rPr>
          <w:color w:val="000000"/>
        </w:rPr>
      </w:pPr>
      <w:bookmarkStart w:id="158" w:name="a786382"/>
      <w:r>
        <w:rPr>
          <w:color w:val="000000"/>
        </w:rPr>
        <w:t>On termination [or expiry] of this agreement, each party shall:</w:t>
      </w:r>
      <w:bookmarkEnd w:id="158"/>
    </w:p>
    <w:p w:rsidR="00F7717A" w:rsidP="00222613">
      <w:pPr>
        <w:pStyle w:val="Untitledsubclause2"/>
        <w:numPr>
          <w:ilvl w:val="2"/>
          <w:numId w:val="23"/>
        </w:numPr>
        <w:shd w:val="clear" w:color="auto" w:fill="auto"/>
        <w:rPr>
          <w:color w:val="000000"/>
        </w:rPr>
      </w:pPr>
      <w:bookmarkStart w:id="159" w:name="a821165"/>
      <w:r>
        <w:rPr>
          <w:color w:val="000000"/>
        </w:rPr>
        <w:t>destroy or return to the other party all documents and materials (and any copies) containing, reflecting, incorporating or based on the other party's Confidential Information;</w:t>
      </w:r>
      <w:bookmarkEnd w:id="159"/>
    </w:p>
    <w:p w:rsidR="00F7717A" w:rsidP="00222613">
      <w:pPr>
        <w:pStyle w:val="Untitledsubclause2"/>
        <w:numPr>
          <w:ilvl w:val="2"/>
          <w:numId w:val="23"/>
        </w:numPr>
        <w:shd w:val="clear" w:color="auto" w:fill="auto"/>
        <w:rPr>
          <w:color w:val="000000"/>
        </w:rPr>
      </w:pPr>
      <w:bookmarkStart w:id="160" w:name="a709830"/>
      <w:r>
        <w:rPr>
          <w:color w:val="000000"/>
        </w:rPr>
        <w:t>erase all the other party's Confidential Information from computer and communications systems and devices used by it, including such systems and data storage services provided by third parties (to the extent technically and legally practicable); and</w:t>
      </w:r>
      <w:bookmarkEnd w:id="160"/>
    </w:p>
    <w:p w:rsidR="00F7717A" w:rsidP="00222613">
      <w:pPr>
        <w:pStyle w:val="Untitledsubclause2"/>
        <w:numPr>
          <w:ilvl w:val="2"/>
          <w:numId w:val="23"/>
        </w:numPr>
        <w:shd w:val="clear" w:color="auto" w:fill="auto"/>
        <w:rPr>
          <w:color w:val="000000"/>
        </w:rPr>
      </w:pPr>
      <w:bookmarkStart w:id="161" w:name="a414410"/>
      <w:r>
        <w:rPr>
          <w:color w:val="000000"/>
        </w:rPr>
        <w: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w:t>
      </w:r>
      <w:bookmarkEnd w:id="161"/>
    </w:p>
    <w:p w:rsidR="00F7717A" w:rsidRPr="00794C43" w:rsidP="00222613">
      <w:pPr>
        <w:pStyle w:val="Untitledsubclause1"/>
        <w:shd w:val="clear" w:color="auto" w:fill="auto"/>
        <w:rPr>
          <w:color w:val="000000"/>
        </w:rPr>
      </w:pPr>
      <w:bookmarkStart w:id="162" w:name="a394319"/>
      <w:r>
        <w:rPr>
          <w:color w:val="000000"/>
        </w:rPr>
        <w: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w:t>
      </w:r>
      <w:bookmarkEnd w:id="162"/>
    </w:p>
    <w:p w:rsidR="00F7717A" w:rsidP="00222613">
      <w:pPr>
        <w:pStyle w:val="Untitledsubclause1"/>
        <w:shd w:val="clear" w:color="auto" w:fill="auto"/>
        <w:rPr>
          <w:color w:val="000000"/>
        </w:rPr>
      </w:pPr>
      <w:bookmarkStart w:id="163" w:name="a418770"/>
      <w:r>
        <w:rPr>
          <w:color w:val="000000"/>
        </w:rPr>
        <w:t>Except as expressly stated in this agreement, no party makes any express or implied warranty or representation concerning its Confidential Information.</w:t>
      </w:r>
      <w:bookmarkEnd w:id="163"/>
    </w:p>
    <w:p w:rsidR="00F7717A" w:rsidP="00222613">
      <w:pPr>
        <w:pStyle w:val="Untitledsubclause1"/>
        <w:shd w:val="clear" w:color="auto" w:fill="auto"/>
        <w:rPr>
          <w:color w:val="000000"/>
        </w:rPr>
      </w:pPr>
      <w:bookmarkStart w:id="164" w:name="a531640"/>
      <w:r>
        <w:rPr>
          <w:color w:val="000000"/>
        </w:rPr>
        <w:t xml:space="preserve">The above provisions of this </w:t>
      </w:r>
      <w:r>
        <w:rPr>
          <w:color w:val="000000"/>
        </w:rPr>
        <w:fldChar w:fldCharType="begin"/>
      </w:r>
      <w:r>
        <w:rPr>
          <w:color w:val="000000"/>
        </w:rPr>
        <w:instrText>PAGEREF a163422\#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a163422 \h \w</w:instrText>
      </w:r>
      <w:r>
        <w:rPr>
          <w:color w:val="000000"/>
        </w:rPr>
        <w:fldChar w:fldCharType="separate"/>
      </w:r>
      <w:r>
        <w:rPr>
          <w:color w:val="000000"/>
        </w:rPr>
        <w:t>10</w:t>
      </w:r>
      <w:r>
        <w:rPr>
          <w:color w:val="000000"/>
        </w:rPr>
        <w:fldChar w:fldCharType="end"/>
      </w:r>
      <w:r>
        <w:rPr>
          <w:color w:val="000000"/>
        </w:rPr>
        <w:t xml:space="preserve"> shall [continue to apply after termination [or expiry] of this agreement OR survive for a period of [five] years from termination [or expiry] of this agreement]. </w:t>
      </w:r>
      <w:bookmarkEnd w:id="164"/>
    </w:p>
    <w:p w:rsidR="00F7717A" w:rsidP="00222613">
      <w:pPr>
        <w:pStyle w:val="TitleClause"/>
        <w:shd w:val="clear" w:color="auto" w:fill="auto"/>
        <w:rPr>
          <w:color w:val="000000"/>
        </w:rPr>
      </w:pPr>
      <w:r>
        <w:rPr>
          <w:color w:val="000000"/>
        </w:rPr>
        <w:fldChar w:fldCharType="begin"/>
      </w:r>
      <w:r>
        <w:rPr>
          <w:color w:val="000000"/>
        </w:rPr>
        <w:instrText>TC "11. Security of network and information systems" \l 1</w:instrText>
      </w:r>
      <w:r>
        <w:rPr>
          <w:color w:val="000000"/>
        </w:rPr>
        <w:fldChar w:fldCharType="end"/>
      </w:r>
      <w:bookmarkStart w:id="165" w:name="a733638"/>
      <w:bookmarkStart w:id="166" w:name="_Toc256000010"/>
      <w:r>
        <w:rPr>
          <w:color w:val="000000"/>
        </w:rPr>
        <w:t>[</w:t>
      </w:r>
      <w:r>
        <w:rPr>
          <w:color w:val="000000"/>
        </w:rPr>
        <w:t>Security of network and information systems</w:t>
      </w:r>
      <w:bookmarkEnd w:id="166"/>
      <w:r>
        <w:rPr>
          <w:color w:val="000000"/>
        </w:rPr>
        <w:fldChar w:fldCharType="begin"/>
      </w:r>
      <w:r>
        <w:rPr>
          <w:color w:val="000000"/>
        </w:rPr>
        <w:instrText>MACROBUTTON optional</w:instrText>
      </w:r>
      <w:r>
        <w:rPr>
          <w:color w:val="000000"/>
        </w:rPr>
        <w:fldChar w:fldCharType="end"/>
      </w:r>
      <w:bookmarkEnd w:id="165"/>
    </w:p>
    <w:p w:rsidR="00F7717A" w:rsidP="00222613">
      <w:pPr>
        <w:pStyle w:val="Untitledsubclause1"/>
        <w:shd w:val="clear" w:color="auto" w:fill="auto"/>
        <w:rPr>
          <w:color w:val="000000"/>
        </w:rPr>
      </w:pPr>
      <w:bookmarkStart w:id="167" w:name="a572580"/>
      <w:r>
        <w:rPr>
          <w:color w:val="000000"/>
        </w:rPr>
        <w:t xml:space="preserve">The Supplier warrants that the information in </w:t>
      </w:r>
      <w:r>
        <w:rPr>
          <w:color w:val="000000"/>
        </w:rPr>
        <w:fldChar w:fldCharType="begin"/>
      </w:r>
      <w:r>
        <w:rPr>
          <w:i w:val="0"/>
          <w:color w:val="000000"/>
          <w:highlight w:val="lightGray"/>
          <w:u w:val="none"/>
        </w:rPr>
        <w:instrText>REF a169492 \h \w</w:instrText>
      </w:r>
      <w:r>
        <w:rPr>
          <w:color w:val="000000"/>
        </w:rPr>
        <w:fldChar w:fldCharType="separate"/>
      </w:r>
      <w:r>
        <w:rPr>
          <w:color w:val="000000"/>
        </w:rPr>
        <w:t>Schedule 4</w:t>
      </w:r>
      <w:r>
        <w:rPr>
          <w:color w:val="000000"/>
        </w:rPr>
        <w:fldChar w:fldCharType="end"/>
      </w:r>
      <w:r>
        <w:rPr>
          <w:color w:val="000000"/>
        </w:rPr>
        <w:t xml:space="preserve"> on the security of its network and information systems is up to date and accurate and that it will update the Customer immediately if there are any changes to such information.</w:t>
      </w:r>
      <w:bookmarkEnd w:id="167"/>
    </w:p>
    <w:p w:rsidR="00F7717A" w:rsidP="00222613">
      <w:pPr>
        <w:pStyle w:val="Untitledsubclause1"/>
        <w:shd w:val="clear" w:color="auto" w:fill="auto"/>
        <w:rPr>
          <w:color w:val="000000"/>
        </w:rPr>
      </w:pPr>
      <w:bookmarkStart w:id="168" w:name="a275231"/>
      <w:r>
        <w:rPr>
          <w:color w:val="000000"/>
        </w:rPr>
        <w:t>The Supplier shall notify the Customer immediately it becomes aware of any Incident, and respond without delay to all queries and requests for information from the Customer about any Incident, whether discovered by the Supplier or the Customer, in particular bearing in mind the extent of any reporting obligations the Customer may have under the Network and Information Systems Regulations 2018 (NIS Regulations) and Data Protection Legislation and that the Customer may be required to comply with statutory or other regulatory timescales.</w:t>
      </w:r>
      <w:bookmarkEnd w:id="168"/>
    </w:p>
    <w:p w:rsidR="00F7717A" w:rsidP="00222613">
      <w:pPr>
        <w:pStyle w:val="Untitledsubclause1"/>
        <w:shd w:val="clear" w:color="auto" w:fill="auto"/>
        <w:rPr>
          <w:color w:val="000000"/>
        </w:rPr>
      </w:pPr>
      <w:bookmarkStart w:id="169" w:name="a306498"/>
      <w:r>
        <w:rPr>
          <w:color w:val="000000"/>
        </w:rPr>
        <w:t xml:space="preserve">The Supplier will [use its best endeavours to] ensure the continuity of the Services at all times in accordance with the information on business continuity management set out in </w:t>
      </w:r>
      <w:r>
        <w:rPr>
          <w:color w:val="000000"/>
        </w:rPr>
        <w:fldChar w:fldCharType="begin"/>
      </w:r>
      <w:r>
        <w:rPr>
          <w:i w:val="0"/>
          <w:color w:val="000000"/>
          <w:highlight w:val="lightGray"/>
          <w:u w:val="none"/>
        </w:rPr>
        <w:instrText>REF a169492 \h \w</w:instrText>
      </w:r>
      <w:r>
        <w:rPr>
          <w:color w:val="000000"/>
        </w:rPr>
        <w:fldChar w:fldCharType="separate"/>
      </w:r>
      <w:r>
        <w:rPr>
          <w:color w:val="000000"/>
        </w:rPr>
        <w:t>Schedule 4</w:t>
      </w:r>
      <w:r>
        <w:rPr>
          <w:color w:val="000000"/>
        </w:rPr>
        <w:fldChar w:fldCharType="end"/>
      </w:r>
      <w:r>
        <w:rPr>
          <w:color w:val="000000"/>
        </w:rPr>
        <w:t xml:space="preserve"> and any relevant policies referred to in clause 11.5(a), with a view to ensuring the continuity of any services to be provided by the Customer that rely on the Services or Software.</w:t>
      </w:r>
      <w:bookmarkEnd w:id="169"/>
    </w:p>
    <w:p w:rsidR="00F7717A" w:rsidRPr="00282E51" w:rsidP="00222613">
      <w:pPr>
        <w:pStyle w:val="Untitledsubclause1"/>
        <w:shd w:val="clear" w:color="auto" w:fill="auto"/>
        <w:rPr>
          <w:color w:val="000000"/>
        </w:rPr>
      </w:pPr>
      <w:bookmarkStart w:id="170" w:name="a533641"/>
      <w:r>
        <w:rPr>
          <w:color w:val="000000"/>
        </w:rPr>
        <w:t>The Supplier agrees to co-operate with the Customer in relation to:</w:t>
      </w:r>
      <w:bookmarkEnd w:id="170"/>
    </w:p>
    <w:p w:rsidR="00F7717A" w:rsidRPr="00282E51" w:rsidP="00222613">
      <w:pPr>
        <w:pStyle w:val="Untitledsubclause2"/>
        <w:shd w:val="clear" w:color="auto" w:fill="auto"/>
        <w:rPr>
          <w:color w:val="000000"/>
        </w:rPr>
      </w:pPr>
      <w:bookmarkStart w:id="171" w:name="a686315"/>
      <w:r>
        <w:rPr>
          <w:color w:val="000000"/>
        </w:rPr>
        <w:t>all aspects of its compliance with the NIS Regulations (if applicable);</w:t>
      </w:r>
      <w:bookmarkEnd w:id="171"/>
    </w:p>
    <w:p w:rsidR="00F7717A" w:rsidRPr="00282E51" w:rsidP="00222613">
      <w:pPr>
        <w:pStyle w:val="Untitledsubclause2"/>
        <w:shd w:val="clear" w:color="auto" w:fill="auto"/>
        <w:rPr>
          <w:color w:val="000000"/>
        </w:rPr>
      </w:pPr>
      <w:bookmarkStart w:id="172" w:name="a251764"/>
      <w:r>
        <w:rPr>
          <w:color w:val="000000"/>
        </w:rPr>
        <w:t>any requests for information, or inspection, made by any regulator (including in connection with the NIS Regulations);</w:t>
      </w:r>
      <w:bookmarkEnd w:id="172"/>
    </w:p>
    <w:p w:rsidR="00F7717A" w:rsidRPr="00282E51" w:rsidP="00222613">
      <w:pPr>
        <w:pStyle w:val="Untitledsubclause2"/>
        <w:shd w:val="clear" w:color="auto" w:fill="auto"/>
        <w:rPr>
          <w:color w:val="000000"/>
        </w:rPr>
      </w:pPr>
      <w:bookmarkStart w:id="173" w:name="a272659"/>
      <w:r>
        <w:rPr>
          <w:color w:val="000000"/>
        </w:rPr>
        <w:t xml:space="preserve">any request for information made in respect of any of the information provided in </w:t>
      </w:r>
      <w:r>
        <w:rPr>
          <w:color w:val="000000"/>
        </w:rPr>
        <w:fldChar w:fldCharType="begin"/>
      </w:r>
      <w:r>
        <w:rPr>
          <w:i w:val="0"/>
          <w:color w:val="000000"/>
          <w:highlight w:val="lightGray"/>
          <w:u w:val="none"/>
        </w:rPr>
        <w:instrText>REF a169492 \h \w</w:instrText>
      </w:r>
      <w:r>
        <w:rPr>
          <w:color w:val="000000"/>
        </w:rPr>
        <w:fldChar w:fldCharType="separate"/>
      </w:r>
      <w:r>
        <w:rPr>
          <w:color w:val="000000"/>
        </w:rPr>
        <w:t>Schedule 4</w:t>
      </w:r>
      <w:r>
        <w:rPr>
          <w:color w:val="000000"/>
        </w:rPr>
        <w:fldChar w:fldCharType="end"/>
      </w:r>
      <w:r>
        <w:rPr>
          <w:color w:val="000000"/>
        </w:rPr>
        <w:t xml:space="preserve"> or any of the policies referred to in clause 11.5(a); and</w:t>
      </w:r>
      <w:bookmarkEnd w:id="173"/>
    </w:p>
    <w:p w:rsidR="00F7717A" w:rsidP="00222613">
      <w:pPr>
        <w:pStyle w:val="Untitledsubclause2"/>
        <w:shd w:val="clear" w:color="auto" w:fill="auto"/>
        <w:rPr>
          <w:color w:val="000000"/>
        </w:rPr>
      </w:pPr>
      <w:bookmarkStart w:id="174" w:name="a303522"/>
      <w:r>
        <w:rPr>
          <w:color w:val="000000"/>
        </w:rPr>
        <w:t>any Incident.</w:t>
      </w:r>
      <w:bookmarkEnd w:id="174"/>
    </w:p>
    <w:p w:rsidR="00F7717A" w:rsidRPr="00966337" w:rsidP="00222613">
      <w:pPr>
        <w:pStyle w:val="Untitledsubclause1"/>
        <w:shd w:val="clear" w:color="auto" w:fill="auto"/>
        <w:rPr>
          <w:color w:val="000000"/>
        </w:rPr>
      </w:pPr>
      <w:bookmarkStart w:id="175" w:name="a419530"/>
      <w:r>
        <w:rPr>
          <w:color w:val="000000"/>
        </w:rPr>
        <w:t xml:space="preserve">The Supplier shall (and warrants and represents that it shall) at all times in accordance with Good Industry Practice: </w:t>
      </w:r>
      <w:bookmarkEnd w:id="175"/>
    </w:p>
    <w:p w:rsidR="00F7717A" w:rsidRPr="00966337" w:rsidP="00222613">
      <w:pPr>
        <w:pStyle w:val="Untitledsubclause2"/>
        <w:shd w:val="clear" w:color="auto" w:fill="auto"/>
        <w:rPr>
          <w:color w:val="000000"/>
        </w:rPr>
      </w:pPr>
      <w:bookmarkStart w:id="176" w:name="a332802"/>
      <w:r>
        <w:rPr>
          <w:color w:val="000000"/>
        </w:rPr>
        <w:t xml:space="preserve">implement, operate, maintain, and adhere to, appropriate policies to cover the issues specified in </w:t>
      </w:r>
      <w:r>
        <w:rPr>
          <w:color w:val="000000"/>
        </w:rPr>
        <w:fldChar w:fldCharType="begin"/>
      </w:r>
      <w:r>
        <w:rPr>
          <w:i w:val="0"/>
          <w:color w:val="000000"/>
          <w:highlight w:val="lightGray"/>
          <w:u w:val="none"/>
        </w:rPr>
        <w:instrText>REF a169492 \h \w</w:instrText>
      </w:r>
      <w:r>
        <w:rPr>
          <w:color w:val="000000"/>
        </w:rPr>
        <w:fldChar w:fldCharType="separate"/>
      </w:r>
      <w:r>
        <w:rPr>
          <w:color w:val="000000"/>
        </w:rPr>
        <w:t>Schedule 4</w:t>
      </w:r>
      <w:r>
        <w:rPr>
          <w:color w:val="000000"/>
        </w:rPr>
        <w:fldChar w:fldCharType="end"/>
      </w:r>
      <w:r>
        <w:rPr>
          <w:color w:val="000000"/>
        </w:rPr>
        <w:t xml:space="preserve">, including an incident management process which shall enable the Supplier, as a minimum, to discover and assess Incidents, and to prioritise those Incidents, sufficient to meet its reporting obligations under </w:t>
      </w:r>
      <w:r>
        <w:rPr>
          <w:color w:val="000000"/>
        </w:rPr>
        <w:fldChar w:fldCharType="begin"/>
      </w:r>
      <w:r>
        <w:rPr>
          <w:color w:val="000000"/>
        </w:rPr>
        <w:instrText>PAGEREF a275231\#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a275231 \h \w</w:instrText>
      </w:r>
      <w:r>
        <w:rPr>
          <w:color w:val="000000"/>
        </w:rPr>
        <w:fldChar w:fldCharType="separate"/>
      </w:r>
      <w:r>
        <w:rPr>
          <w:color w:val="000000"/>
        </w:rPr>
        <w:t>11.2</w:t>
      </w:r>
      <w:r>
        <w:rPr>
          <w:color w:val="000000"/>
        </w:rPr>
        <w:fldChar w:fldCharType="end"/>
      </w:r>
      <w:r>
        <w:rPr>
          <w:color w:val="000000"/>
        </w:rPr>
        <w:t>; and</w:t>
      </w:r>
      <w:bookmarkEnd w:id="176"/>
    </w:p>
    <w:p w:rsidR="00F7717A" w:rsidP="00222613">
      <w:pPr>
        <w:pStyle w:val="Untitledsubclause2"/>
        <w:shd w:val="clear" w:color="auto" w:fill="auto"/>
        <w:rPr>
          <w:color w:val="000000"/>
        </w:rPr>
      </w:pPr>
      <w:bookmarkStart w:id="177" w:name="a768542"/>
      <w:r>
        <w:rPr>
          <w:color w:val="000000"/>
        </w:rPr>
        <w:t>Mitigate against all Incidents.</w:t>
      </w:r>
      <w:bookmarkEnd w:id="177"/>
    </w:p>
    <w:p w:rsidR="00F7717A" w:rsidRPr="004432F7" w:rsidP="00222613">
      <w:pPr>
        <w:pStyle w:val="Untitledsubclause1"/>
        <w:shd w:val="clear" w:color="auto" w:fill="auto"/>
        <w:rPr>
          <w:color w:val="000000"/>
        </w:rPr>
      </w:pPr>
      <w:bookmarkStart w:id="178" w:name="a679724"/>
      <w:r>
        <w:rPr>
          <w:color w:val="000000"/>
        </w:rPr>
        <w:t xml:space="preserve">The Supplier shall provide copies of the policies referred to in </w:t>
      </w:r>
      <w:r>
        <w:rPr>
          <w:color w:val="000000"/>
        </w:rPr>
        <w:fldChar w:fldCharType="begin"/>
      </w:r>
      <w:r>
        <w:rPr>
          <w:color w:val="000000"/>
        </w:rPr>
        <w:instrText>PAGEREF a332802\#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a332802 \h \w</w:instrText>
      </w:r>
      <w:r>
        <w:rPr>
          <w:color w:val="000000"/>
        </w:rPr>
        <w:fldChar w:fldCharType="separate"/>
      </w:r>
      <w:r>
        <w:rPr>
          <w:color w:val="000000"/>
        </w:rPr>
        <w:t>11.5(a)</w:t>
      </w:r>
      <w:r>
        <w:rPr>
          <w:color w:val="000000"/>
        </w:rPr>
        <w:fldChar w:fldCharType="end"/>
      </w:r>
      <w:r>
        <w:rPr>
          <w:color w:val="000000"/>
        </w:rPr>
        <w:t xml:space="preserve"> promptly on request by the Customer.</w:t>
      </w:r>
      <w:bookmarkEnd w:id="178"/>
    </w:p>
    <w:p w:rsidR="00F7717A" w:rsidP="00222613">
      <w:pPr>
        <w:pStyle w:val="Untitledsubclause1"/>
        <w:shd w:val="clear" w:color="auto" w:fill="auto"/>
        <w:rPr>
          <w:color w:val="000000"/>
        </w:rPr>
      </w:pPr>
      <w:bookmarkStart w:id="179" w:name="a617781"/>
      <w:r>
        <w:rPr>
          <w:color w:val="000000"/>
        </w:rPr>
        <w:t>The Supplier shall indemnify the Customer against any loss or damage suffered by the Customer in relation to any breach by the Supplier of its obligations under this agreement, which cause the Customer to breach any Cybersecurity Requirements.</w:t>
      </w:r>
      <w:r>
        <w:rPr>
          <w:color w:val="000000"/>
        </w:rPr>
        <w:t>]</w:t>
      </w:r>
      <w:bookmarkEnd w:id="179"/>
    </w:p>
    <w:p w:rsidR="00F7717A" w:rsidP="00222613">
      <w:pPr>
        <w:pStyle w:val="TitleClause"/>
        <w:shd w:val="clear" w:color="auto" w:fill="auto"/>
        <w:rPr>
          <w:color w:val="000000"/>
        </w:rPr>
      </w:pPr>
      <w:r>
        <w:rPr>
          <w:color w:val="000000"/>
        </w:rPr>
        <w:fldChar w:fldCharType="begin"/>
      </w:r>
      <w:r>
        <w:rPr>
          <w:color w:val="000000"/>
        </w:rPr>
        <w:instrText>TC "12. Indemnity" \l 1</w:instrText>
      </w:r>
      <w:r>
        <w:rPr>
          <w:color w:val="000000"/>
        </w:rPr>
        <w:fldChar w:fldCharType="end"/>
      </w:r>
      <w:bookmarkStart w:id="180" w:name="a932179"/>
      <w:bookmarkStart w:id="181" w:name="_Toc256000011"/>
      <w:r>
        <w:rPr>
          <w:color w:val="000000"/>
        </w:rPr>
        <w:t>Indemnity</w:t>
      </w:r>
      <w:bookmarkEnd w:id="181"/>
      <w:bookmarkEnd w:id="180"/>
    </w:p>
    <w:p w:rsidR="00F7717A" w:rsidP="00222613">
      <w:pPr>
        <w:pStyle w:val="Untitledsubclause1"/>
        <w:shd w:val="clear" w:color="auto" w:fill="auto"/>
        <w:rPr>
          <w:color w:val="000000"/>
        </w:rPr>
      </w:pPr>
      <w:bookmarkStart w:id="182" w:name="a636520"/>
      <w:r>
        <w:rPr>
          <w:color w:val="000000"/>
        </w:rPr>
        <w:t>The Supplier shall defend the Customer, the Authorised Users, its affiliates and subsidiaries and its and their officers, directors and employees against any and all liabilities, costs, expenses, damages and losses (including but not limited to any direct, indirect or consequential losses, loss of profit, loss of reputation and all interest, penalties and legal costs (calculated on a full indemnity basis) and all other reasonable professional costs and expenses) suffered or incurred or paid by the Customer arising out of or in connection with any claim brought against the Customer in connection with its use of the Services for actual or alleged infringement of a third party's intellectual property rights in any jurisdiction.</w:t>
      </w:r>
      <w:bookmarkEnd w:id="182"/>
    </w:p>
    <w:p w:rsidR="00F7717A" w:rsidP="00222613">
      <w:pPr>
        <w:pStyle w:val="Untitledsubclause1"/>
        <w:shd w:val="clear" w:color="auto" w:fill="auto"/>
        <w:rPr>
          <w:color w:val="000000"/>
        </w:rPr>
      </w:pPr>
      <w:bookmarkStart w:id="183" w:name="a199451"/>
      <w:r>
        <w:rPr>
          <w:color w:val="000000"/>
        </w:rPr>
        <w:t>If the Supplier is required to indemnify the Customer under this Clause 12, the Customer shall:</w:t>
      </w:r>
      <w:bookmarkEnd w:id="183"/>
    </w:p>
    <w:p w:rsidR="00F7717A" w:rsidP="00222613">
      <w:pPr>
        <w:pStyle w:val="Untitledsubclause2"/>
        <w:shd w:val="clear" w:color="auto" w:fill="auto"/>
        <w:rPr>
          <w:color w:val="000000"/>
        </w:rPr>
      </w:pPr>
      <w:bookmarkStart w:id="184" w:name="a203868"/>
      <w:r>
        <w:rPr>
          <w:color w:val="000000"/>
        </w:rPr>
        <w:t>notify the Supplier in writing of any claim against it in respect of which it wishes to rely on the indemnity at Clause 12.1) (</w:t>
      </w:r>
      <w:r>
        <w:rPr>
          <w:rStyle w:val="DefTerm"/>
          <w:color w:val="000000"/>
        </w:rPr>
        <w:t>IPR Claim</w:t>
      </w:r>
      <w:r>
        <w:rPr>
          <w:color w:val="000000"/>
        </w:rPr>
        <w:t>);</w:t>
      </w:r>
      <w:bookmarkEnd w:id="184"/>
    </w:p>
    <w:p w:rsidR="00F7717A" w:rsidP="00222613">
      <w:pPr>
        <w:pStyle w:val="Untitledsubclause2"/>
        <w:shd w:val="clear" w:color="auto" w:fill="auto"/>
        <w:rPr>
          <w:color w:val="000000"/>
        </w:rPr>
      </w:pPr>
      <w:bookmarkStart w:id="185" w:name="a839110"/>
      <w:r>
        <w:rPr>
          <w:color w:val="000000"/>
        </w:rPr>
        <w:t>allow the Supplier, at its own cost, to conduct all negotiations and proceedings and to settle the IPR Claim, always provided that the Supplier shall obtain the Customer's prior approval of any settlement terms, such approval not to be unreasonably withheld;</w:t>
      </w:r>
      <w:bookmarkEnd w:id="185"/>
    </w:p>
    <w:p w:rsidR="00F7717A" w:rsidP="00222613">
      <w:pPr>
        <w:pStyle w:val="Untitledsubclause2"/>
        <w:shd w:val="clear" w:color="auto" w:fill="auto"/>
        <w:rPr>
          <w:color w:val="000000"/>
        </w:rPr>
      </w:pPr>
      <w:bookmarkStart w:id="186" w:name="a700803"/>
      <w:r>
        <w:rPr>
          <w:color w:val="000000"/>
        </w:rPr>
        <w:t>provide the Supplier with such reasonable assistance regarding the IPR Claim as is required by the Supplier, subject to reimbursement by the Supplier of the Customer's costs so incurred; and</w:t>
      </w:r>
      <w:bookmarkEnd w:id="186"/>
    </w:p>
    <w:p w:rsidR="00F7717A" w:rsidP="00222613">
      <w:pPr>
        <w:pStyle w:val="Untitledsubclause2"/>
        <w:shd w:val="clear" w:color="auto" w:fill="auto"/>
        <w:rPr>
          <w:color w:val="000000"/>
        </w:rPr>
      </w:pPr>
      <w:bookmarkStart w:id="187" w:name="a615294"/>
      <w:r>
        <w:rPr>
          <w:color w:val="000000"/>
        </w:rPr>
        <w:t>not, without prior consultation with the Supplier, make any admission relating to the IPR Claim or attempt to settle it, provided that the Supplier considers and defends any IPR Claim diligently, using competent counsel and in such a way as not to bring the reputation of the Customer into disrepute.</w:t>
      </w:r>
      <w:bookmarkEnd w:id="187"/>
    </w:p>
    <w:p w:rsidR="00F7717A" w:rsidP="00222613">
      <w:pPr>
        <w:pStyle w:val="Untitledsubclause1"/>
        <w:shd w:val="clear" w:color="auto" w:fill="auto"/>
        <w:rPr>
          <w:color w:val="000000"/>
        </w:rPr>
      </w:pPr>
      <w:bookmarkStart w:id="188" w:name="a454721"/>
      <w:r>
        <w:rPr>
          <w:color w:val="000000"/>
        </w:rPr>
        <w:t>In the defence or settlement of any claim, the Supplier may procure the right for the Customer to continue using the Services, replace or modify the Services without a reduction or alteration in functionality so that they become non-infringing.</w:t>
      </w:r>
      <w:bookmarkEnd w:id="188"/>
    </w:p>
    <w:p w:rsidR="00F7717A" w:rsidP="00222613">
      <w:pPr>
        <w:pStyle w:val="Untitledsubclause1"/>
        <w:shd w:val="clear" w:color="auto" w:fill="auto"/>
        <w:rPr>
          <w:color w:val="000000"/>
        </w:rPr>
      </w:pPr>
      <w:bookmarkStart w:id="189" w:name="a278782"/>
      <w:r>
        <w:rPr>
          <w:color w:val="000000"/>
        </w:rPr>
        <w:t>In no event shall the Supplier, its employees, agents and sub-contractors be liable to the Customer to the extent that the alleged infringement is based on:</w:t>
      </w:r>
      <w:bookmarkEnd w:id="189"/>
    </w:p>
    <w:p w:rsidR="00F7717A" w:rsidP="00222613">
      <w:pPr>
        <w:pStyle w:val="Untitledsubclause2"/>
        <w:shd w:val="clear" w:color="auto" w:fill="auto"/>
        <w:rPr>
          <w:color w:val="000000"/>
        </w:rPr>
      </w:pPr>
      <w:bookmarkStart w:id="190" w:name="a324063"/>
      <w:r>
        <w:rPr>
          <w:color w:val="000000"/>
        </w:rPr>
        <w:t>a modification of the Services or Documentation by anyone other than the Supplier or its agents, subcontractors or partners or with the Supplier's consent or approval; or</w:t>
      </w:r>
      <w:bookmarkEnd w:id="190"/>
    </w:p>
    <w:p w:rsidR="00F7717A" w:rsidP="00222613">
      <w:pPr>
        <w:pStyle w:val="Untitledsubclause2"/>
        <w:shd w:val="clear" w:color="auto" w:fill="auto"/>
        <w:rPr>
          <w:color w:val="000000"/>
        </w:rPr>
      </w:pPr>
      <w:bookmarkStart w:id="191" w:name="a671269"/>
      <w:r>
        <w:rPr>
          <w:color w:val="000000"/>
        </w:rPr>
        <w:t>the Customer's use of the Services or Documentation otherwise than in accordance with the Documentation; or</w:t>
      </w:r>
      <w:bookmarkEnd w:id="191"/>
    </w:p>
    <w:p w:rsidR="00F7717A" w:rsidP="00222613">
      <w:pPr>
        <w:pStyle w:val="Untitledsubclause2"/>
        <w:shd w:val="clear" w:color="auto" w:fill="auto"/>
        <w:rPr>
          <w:color w:val="000000"/>
        </w:rPr>
      </w:pPr>
      <w:bookmarkStart w:id="192" w:name="a252791"/>
      <w:r>
        <w:rPr>
          <w:color w:val="000000"/>
        </w:rPr>
        <w:t>the Customer's use of the Services or Documentation after notice of the alleged or actual infringement from the Supplier or any appropriate authority; or</w:t>
      </w:r>
      <w:bookmarkEnd w:id="192"/>
    </w:p>
    <w:p w:rsidR="00F7717A" w:rsidP="00222613">
      <w:pPr>
        <w:pStyle w:val="Untitledsubclause2"/>
        <w:shd w:val="clear" w:color="auto" w:fill="auto"/>
        <w:rPr>
          <w:color w:val="000000"/>
        </w:rPr>
      </w:pPr>
      <w:bookmarkStart w:id="193" w:name="a577129"/>
      <w:r>
        <w:rPr>
          <w:color w:val="000000"/>
        </w:rPr>
        <w:t>Customer Data; or</w:t>
      </w:r>
      <w:bookmarkEnd w:id="193"/>
    </w:p>
    <w:p w:rsidR="00F7717A" w:rsidP="00222613">
      <w:pPr>
        <w:pStyle w:val="Untitledsubclause2"/>
        <w:shd w:val="clear" w:color="auto" w:fill="auto"/>
        <w:rPr>
          <w:color w:val="000000"/>
        </w:rPr>
      </w:pPr>
      <w:bookmarkStart w:id="194" w:name="a129896"/>
      <w:r>
        <w:rPr>
          <w:color w:val="000000"/>
        </w:rPr>
        <w:t>the Customer's breach of this agreement.</w:t>
      </w:r>
      <w:bookmarkEnd w:id="194"/>
    </w:p>
    <w:p w:rsidR="00F7717A" w:rsidP="00222613">
      <w:pPr>
        <w:pStyle w:val="TitleClause"/>
        <w:shd w:val="clear" w:color="auto" w:fill="auto"/>
        <w:rPr>
          <w:color w:val="000000"/>
        </w:rPr>
      </w:pPr>
      <w:r>
        <w:rPr>
          <w:color w:val="000000"/>
        </w:rPr>
        <w:fldChar w:fldCharType="begin"/>
      </w:r>
      <w:r>
        <w:rPr>
          <w:color w:val="000000"/>
        </w:rPr>
        <w:instrText>TC "13. Limitation of liability" \l 1</w:instrText>
      </w:r>
      <w:r>
        <w:rPr>
          <w:color w:val="000000"/>
        </w:rPr>
        <w:fldChar w:fldCharType="end"/>
      </w:r>
      <w:bookmarkStart w:id="195" w:name="a422902"/>
      <w:bookmarkStart w:id="196" w:name="_Toc256000012"/>
      <w:r>
        <w:rPr>
          <w:color w:val="000000"/>
        </w:rPr>
        <w:t>Limitation of liability</w:t>
      </w:r>
      <w:bookmarkEnd w:id="196"/>
      <w:bookmarkEnd w:id="195"/>
    </w:p>
    <w:p w:rsidR="00F7717A" w:rsidRPr="00BE35AD" w:rsidP="00222613">
      <w:pPr>
        <w:pStyle w:val="NoNumUntitledClause"/>
        <w:shd w:val="clear" w:color="auto" w:fill="auto"/>
        <w:rPr>
          <w:b/>
          <w:color w:val="000000"/>
        </w:rPr>
      </w:pPr>
      <w:bookmarkStart w:id="197" w:name="a647931"/>
      <w:r>
        <w:rPr>
          <w:b/>
          <w:color w:val="000000"/>
        </w:rPr>
        <w:t xml:space="preserve">WARNING: you are strongly advised to read the </w:t>
      </w:r>
      <w:r>
        <w:rPr>
          <w:color w:val="000000"/>
        </w:rPr>
        <w:fldChar w:fldCharType="begin"/>
      </w:r>
      <w:r>
        <w:rPr>
          <w:color w:val="000000"/>
        </w:rPr>
        <w:instrText>PAGEREF a570126\# "'Drafting note, Limitation of '"  \h</w:instrText>
      </w:r>
      <w:r>
        <w:rPr>
          <w:color w:val="000000"/>
        </w:rPr>
        <w:fldChar w:fldCharType="separate"/>
      </w:r>
      <w:r>
        <w:rPr>
          <w:b/>
          <w:color w:val="000000"/>
        </w:rPr>
        <w:t>Error! Bookmark not defined.</w:t>
      </w:r>
      <w:r>
        <w:rPr>
          <w:color w:val="000000"/>
        </w:rPr>
        <w:fldChar w:fldCharType="end"/>
      </w:r>
      <w:r>
        <w:rPr>
          <w:color w:val="000000"/>
        </w:rPr>
        <w:fldChar w:fldCharType="begin"/>
      </w:r>
      <w:r>
        <w:rPr>
          <w:i w:val="0"/>
          <w:color w:val="000000"/>
          <w:highlight w:val="lightGray"/>
          <w:u w:val="none"/>
        </w:rPr>
        <w:instrText>REF a570126 \h \w</w:instrText>
      </w:r>
      <w:r>
        <w:rPr>
          <w:color w:val="000000"/>
        </w:rPr>
        <w:fldChar w:fldCharType="separate"/>
      </w:r>
      <w:r>
        <w:rPr>
          <w:color w:val="000000"/>
        </w:rPr>
        <w:t>liability</w:t>
      </w:r>
      <w:r>
        <w:rPr>
          <w:color w:val="000000"/>
        </w:rPr>
        <w:fldChar w:fldCharType="end"/>
      </w:r>
      <w:r>
        <w:rPr>
          <w:b/>
          <w:color w:val="000000"/>
        </w:rPr>
        <w:t xml:space="preserve"> on this clause.</w:t>
      </w:r>
      <w:bookmarkEnd w:id="197"/>
    </w:p>
    <w:p w:rsidR="00F7717A" w:rsidP="00222613">
      <w:pPr>
        <w:pStyle w:val="Untitledsubclause1"/>
        <w:shd w:val="clear" w:color="auto" w:fill="auto"/>
        <w:rPr>
          <w:color w:val="000000"/>
        </w:rPr>
      </w:pPr>
      <w:bookmarkStart w:id="198" w:name="a716579"/>
      <w:r>
        <w:rPr>
          <w:color w:val="000000"/>
        </w:rPr>
        <w:t>The following definitions apply in this clause 13:</w:t>
      </w:r>
      <w:bookmarkEnd w:id="198"/>
    </w:p>
    <w:p w:rsidR="00F7717A" w:rsidP="00222613">
      <w:pPr>
        <w:pStyle w:val="Untitledsubclause2"/>
        <w:shd w:val="clear" w:color="auto" w:fill="auto"/>
        <w:rPr>
          <w:color w:val="000000"/>
        </w:rPr>
      </w:pPr>
      <w:bookmarkStart w:id="199" w:name="a948889"/>
      <w:r>
        <w:rPr>
          <w:color w:val="000000"/>
        </w:rPr>
        <w:t>liability: every kind of liability arising under or in connection with this agreement including but not limited to liability in contract, tort (including negligence), misrepresentation, restitution or otherwise; and</w:t>
      </w:r>
      <w:bookmarkEnd w:id="199"/>
    </w:p>
    <w:p w:rsidR="00F7717A" w:rsidP="00222613">
      <w:pPr>
        <w:pStyle w:val="Untitledsubclause2"/>
        <w:shd w:val="clear" w:color="auto" w:fill="auto"/>
        <w:rPr>
          <w:color w:val="000000"/>
        </w:rPr>
      </w:pPr>
      <w:bookmarkStart w:id="200" w:name="a390968"/>
      <w:r>
        <w:rPr>
          <w:color w:val="000000"/>
        </w:rPr>
        <w:t>default: any act or omission resulting in one party incurring liability to the other.</w:t>
      </w:r>
      <w:bookmarkEnd w:id="200"/>
    </w:p>
    <w:p w:rsidR="00F7717A" w:rsidRPr="00CA3050" w:rsidP="00222613">
      <w:pPr>
        <w:pStyle w:val="Untitledsubclause1"/>
        <w:shd w:val="clear" w:color="auto" w:fill="auto"/>
        <w:rPr>
          <w:color w:val="000000"/>
        </w:rPr>
      </w:pPr>
      <w:bookmarkStart w:id="201" w:name="a219938"/>
      <w:r>
        <w:rPr>
          <w:color w:val="000000"/>
        </w:rPr>
        <w:t>Except as expressly and specifically provided in this agreement, the Customer assumes sole responsibility for results obtained from the use of the Services and the Documentation by the Customer, and for conclusions drawn from such use.</w:t>
      </w:r>
      <w:bookmarkEnd w:id="201"/>
    </w:p>
    <w:p w:rsidR="00F7717A" w:rsidP="00222613">
      <w:pPr>
        <w:pStyle w:val="Untitledsubclause1"/>
        <w:shd w:val="clear" w:color="auto" w:fill="auto"/>
        <w:rPr>
          <w:color w:val="000000"/>
        </w:rPr>
      </w:pPr>
      <w:bookmarkStart w:id="202" w:name="a590788"/>
      <w:r>
        <w:rPr>
          <w:color w:val="000000"/>
        </w:rPr>
        <w:t>Nothing in this agreement excludes the liability of the Supplier:</w:t>
      </w:r>
      <w:bookmarkEnd w:id="202"/>
    </w:p>
    <w:p w:rsidR="00F7717A" w:rsidP="00222613">
      <w:pPr>
        <w:pStyle w:val="Untitledsubclause2"/>
        <w:shd w:val="clear" w:color="auto" w:fill="auto"/>
        <w:rPr>
          <w:color w:val="000000"/>
        </w:rPr>
      </w:pPr>
      <w:bookmarkStart w:id="203" w:name="a643128"/>
      <w:r>
        <w:rPr>
          <w:color w:val="000000"/>
        </w:rPr>
        <w:t>for death or personal injury caused by the Supplier's negligence; or</w:t>
      </w:r>
      <w:bookmarkEnd w:id="203"/>
    </w:p>
    <w:p w:rsidR="00F7717A" w:rsidP="00222613">
      <w:pPr>
        <w:pStyle w:val="Untitledsubclause2"/>
        <w:shd w:val="clear" w:color="auto" w:fill="auto"/>
        <w:rPr>
          <w:color w:val="000000"/>
        </w:rPr>
      </w:pPr>
      <w:bookmarkStart w:id="204" w:name="a688105"/>
      <w:r>
        <w:rPr>
          <w:color w:val="000000"/>
        </w:rPr>
        <w:t>for fraud or fraudulent misrepresentation; or</w:t>
      </w:r>
      <w:bookmarkEnd w:id="204"/>
    </w:p>
    <w:p w:rsidR="00F7717A" w:rsidP="00222613">
      <w:pPr>
        <w:pStyle w:val="Untitledsubclause2"/>
        <w:shd w:val="clear" w:color="auto" w:fill="auto"/>
        <w:rPr>
          <w:color w:val="000000"/>
        </w:rPr>
      </w:pPr>
      <w:bookmarkStart w:id="205" w:name="a410310"/>
      <w:r>
        <w:rPr>
          <w:color w:val="000000"/>
        </w:rPr>
        <w:t xml:space="preserve">under </w:t>
      </w:r>
      <w:r>
        <w:rPr>
          <w:color w:val="000000"/>
        </w:rPr>
        <w:fldChar w:fldCharType="begin"/>
      </w:r>
      <w:r>
        <w:rPr>
          <w:color w:val="000000"/>
        </w:rPr>
        <w:instrText>PAGEREF a111385\#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a111385 \h \w</w:instrText>
      </w:r>
      <w:r>
        <w:rPr>
          <w:color w:val="000000"/>
        </w:rPr>
        <w:fldChar w:fldCharType="separate"/>
      </w:r>
      <w:r>
        <w:rPr>
          <w:color w:val="000000"/>
        </w:rPr>
        <w:t>5</w:t>
      </w:r>
      <w:r>
        <w:rPr>
          <w:color w:val="000000"/>
        </w:rPr>
        <w:fldChar w:fldCharType="end"/>
      </w:r>
      <w:r>
        <w:rPr>
          <w:color w:val="000000"/>
        </w:rPr>
        <w:t xml:space="preserve">, </w:t>
      </w:r>
      <w:r>
        <w:rPr>
          <w:color w:val="000000"/>
        </w:rPr>
        <w:fldChar w:fldCharType="begin"/>
      </w:r>
      <w:r>
        <w:rPr>
          <w:color w:val="000000"/>
        </w:rPr>
        <w:instrText>PAGEREF a193245\#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a193245 \h \w</w:instrText>
      </w:r>
      <w:r>
        <w:rPr>
          <w:color w:val="000000"/>
        </w:rPr>
        <w:fldChar w:fldCharType="separate"/>
      </w:r>
      <w:r>
        <w:rPr>
          <w:color w:val="000000"/>
        </w:rPr>
        <w:t>6.5</w:t>
      </w:r>
      <w:r>
        <w:rPr>
          <w:color w:val="000000"/>
        </w:rPr>
        <w:fldChar w:fldCharType="end"/>
      </w:r>
      <w:r>
        <w:rPr>
          <w:color w:val="000000"/>
        </w:rPr>
        <w:t xml:space="preserve">, </w:t>
      </w:r>
      <w:r>
        <w:rPr>
          <w:color w:val="000000"/>
        </w:rPr>
        <w:fldChar w:fldCharType="begin"/>
      </w:r>
      <w:r>
        <w:rPr>
          <w:color w:val="000000"/>
        </w:rPr>
        <w:instrText>PAGEREF a163422\#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a163422 \h \w</w:instrText>
      </w:r>
      <w:r>
        <w:rPr>
          <w:color w:val="000000"/>
        </w:rPr>
        <w:fldChar w:fldCharType="separate"/>
      </w:r>
      <w:r>
        <w:rPr>
          <w:color w:val="000000"/>
        </w:rPr>
        <w:t>10</w:t>
      </w:r>
      <w:r>
        <w:rPr>
          <w:color w:val="000000"/>
        </w:rPr>
        <w:fldChar w:fldCharType="end"/>
      </w:r>
      <w:r>
        <w:rPr>
          <w:color w:val="000000"/>
        </w:rPr>
        <w:t xml:space="preserve">, </w:t>
      </w:r>
      <w:r>
        <w:rPr>
          <w:color w:val="000000"/>
        </w:rPr>
        <w:fldChar w:fldCharType="begin"/>
      </w:r>
      <w:r>
        <w:rPr>
          <w:color w:val="000000"/>
        </w:rPr>
        <w:instrText>PAGEREF a733638\#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a733638 \h \w</w:instrText>
      </w:r>
      <w:r>
        <w:rPr>
          <w:color w:val="000000"/>
        </w:rPr>
        <w:fldChar w:fldCharType="separate"/>
      </w:r>
      <w:r>
        <w:rPr>
          <w:color w:val="000000"/>
        </w:rPr>
        <w:t>11</w:t>
      </w:r>
      <w:r>
        <w:rPr>
          <w:color w:val="000000"/>
        </w:rPr>
        <w:fldChar w:fldCharType="end"/>
      </w:r>
      <w:r>
        <w:rPr>
          <w:color w:val="000000"/>
        </w:rPr>
        <w:t xml:space="preserve"> or </w:t>
      </w:r>
      <w:r>
        <w:rPr>
          <w:color w:val="000000"/>
        </w:rPr>
        <w:fldChar w:fldCharType="begin"/>
      </w:r>
      <w:r>
        <w:rPr>
          <w:color w:val="000000"/>
        </w:rPr>
        <w:instrText>PAGEREF a932179\#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a932179 \h \w</w:instrText>
      </w:r>
      <w:r>
        <w:rPr>
          <w:color w:val="000000"/>
        </w:rPr>
        <w:fldChar w:fldCharType="separate"/>
      </w:r>
      <w:r>
        <w:rPr>
          <w:color w:val="000000"/>
        </w:rPr>
        <w:t>12</w:t>
      </w:r>
      <w:r>
        <w:rPr>
          <w:color w:val="000000"/>
        </w:rPr>
        <w:fldChar w:fldCharType="end"/>
      </w:r>
      <w:r>
        <w:rPr>
          <w:color w:val="000000"/>
        </w:rPr>
        <w:t xml:space="preserve">. </w:t>
      </w:r>
      <w:bookmarkEnd w:id="205"/>
    </w:p>
    <w:p w:rsidR="00F7717A" w:rsidP="00222613">
      <w:pPr>
        <w:pStyle w:val="Untitledsubclause1"/>
        <w:shd w:val="clear" w:color="auto" w:fill="auto"/>
        <w:rPr>
          <w:color w:val="000000"/>
        </w:rPr>
      </w:pPr>
      <w:bookmarkStart w:id="206" w:name="a142799"/>
      <w:r>
        <w:rPr>
          <w:color w:val="000000"/>
        </w:rPr>
        <w:t xml:space="preserve">Subject to </w:t>
      </w:r>
      <w:r>
        <w:rPr>
          <w:color w:val="000000"/>
        </w:rPr>
        <w:fldChar w:fldCharType="begin"/>
      </w:r>
      <w:r>
        <w:rPr>
          <w:color w:val="000000"/>
        </w:rPr>
        <w:instrText>PAGEREF a219938\#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a219938 \h \w</w:instrText>
      </w:r>
      <w:r>
        <w:rPr>
          <w:color w:val="000000"/>
        </w:rPr>
        <w:fldChar w:fldCharType="separate"/>
      </w:r>
      <w:r>
        <w:rPr>
          <w:color w:val="000000"/>
        </w:rPr>
        <w:t>13.2</w:t>
      </w:r>
      <w:r>
        <w:rPr>
          <w:color w:val="000000"/>
        </w:rPr>
        <w:fldChar w:fldCharType="end"/>
      </w:r>
      <w:r>
        <w:rPr>
          <w:color w:val="000000"/>
        </w:rPr>
        <w:t xml:space="preserve"> and </w:t>
      </w:r>
      <w:r>
        <w:rPr>
          <w:color w:val="000000"/>
        </w:rPr>
        <w:fldChar w:fldCharType="begin"/>
      </w:r>
      <w:r>
        <w:rPr>
          <w:color w:val="000000"/>
        </w:rPr>
        <w:instrText>PAGEREF a590788\#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a590788 \h \w</w:instrText>
      </w:r>
      <w:r>
        <w:rPr>
          <w:color w:val="000000"/>
        </w:rPr>
        <w:fldChar w:fldCharType="separate"/>
      </w:r>
      <w:r>
        <w:rPr>
          <w:color w:val="000000"/>
        </w:rPr>
        <w:t>13.3</w:t>
      </w:r>
      <w:r>
        <w:rPr>
          <w:color w:val="000000"/>
        </w:rPr>
        <w:fldChar w:fldCharType="end"/>
      </w:r>
      <w:r>
        <w:rPr>
          <w:color w:val="000000"/>
        </w:rPr>
        <w:t>:</w:t>
      </w:r>
      <w:bookmarkEnd w:id="206"/>
    </w:p>
    <w:p w:rsidR="00F7717A" w:rsidP="00222613">
      <w:pPr>
        <w:pStyle w:val="Untitledsubclause2"/>
        <w:shd w:val="clear" w:color="auto" w:fill="auto"/>
        <w:rPr>
          <w:color w:val="000000"/>
        </w:rPr>
      </w:pPr>
      <w:bookmarkStart w:id="207" w:name="a825121"/>
      <w:r>
        <w:rPr>
          <w:color w:val="000000"/>
        </w:rPr>
        <w:t xml:space="preserve">the Supplier shall have no liability for any special, indirect or consequential loss, costs, damages, charges or expenses; and </w:t>
      </w:r>
      <w:bookmarkEnd w:id="207"/>
    </w:p>
    <w:p w:rsidR="00F7717A" w:rsidP="00222613">
      <w:pPr>
        <w:pStyle w:val="Untitledsubclause2"/>
        <w:shd w:val="clear" w:color="auto" w:fill="auto"/>
        <w:rPr>
          <w:color w:val="000000"/>
        </w:rPr>
      </w:pPr>
      <w:bookmarkStart w:id="208" w:name="a413674"/>
      <w:r>
        <w:rPr>
          <w:color w:val="000000"/>
        </w:rPr>
        <w:t xml:space="preserve">the losses for which the Supplier assumes liability and which shall (subject to </w:t>
      </w:r>
      <w:r>
        <w:rPr>
          <w:color w:val="000000"/>
        </w:rPr>
        <w:fldChar w:fldCharType="begin"/>
      </w:r>
      <w:r>
        <w:rPr>
          <w:color w:val="000000"/>
        </w:rPr>
        <w:instrText>PAGEREF a325636\#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a325636 \h \w</w:instrText>
      </w:r>
      <w:r>
        <w:rPr>
          <w:color w:val="000000"/>
        </w:rPr>
        <w:fldChar w:fldCharType="separate"/>
      </w:r>
      <w:r>
        <w:rPr>
          <w:color w:val="000000"/>
        </w:rPr>
        <w:t>13.4(c)</w:t>
      </w:r>
      <w:r>
        <w:rPr>
          <w:color w:val="000000"/>
        </w:rPr>
        <w:fldChar w:fldCharType="end"/>
      </w:r>
      <w:r>
        <w:rPr>
          <w:color w:val="000000"/>
        </w:rPr>
        <w:t xml:space="preserve">) be recoverable by the Customer include: </w:t>
      </w:r>
      <w:bookmarkEnd w:id="208"/>
    </w:p>
    <w:p w:rsidR="00F7717A" w:rsidP="00222613">
      <w:pPr>
        <w:pStyle w:val="Untitledsubclause3"/>
        <w:shd w:val="clear" w:color="auto" w:fill="auto"/>
        <w:rPr>
          <w:color w:val="000000"/>
        </w:rPr>
      </w:pPr>
      <w:bookmarkStart w:id="209" w:name="a917359"/>
      <w:r>
        <w:rPr>
          <w:color w:val="000000"/>
        </w:rPr>
        <w:t xml:space="preserve">sums paid by the Customer to the Supplier pursuant to this agreement; </w:t>
      </w:r>
      <w:bookmarkEnd w:id="209"/>
    </w:p>
    <w:p w:rsidR="00F7717A" w:rsidP="00222613">
      <w:pPr>
        <w:pStyle w:val="Untitledsubclause3"/>
        <w:shd w:val="clear" w:color="auto" w:fill="auto"/>
        <w:rPr>
          <w:color w:val="000000"/>
        </w:rPr>
      </w:pPr>
      <w:bookmarkStart w:id="210" w:name="a535364"/>
      <w:r>
        <w:rPr>
          <w:color w:val="000000"/>
        </w:rPr>
        <w:t xml:space="preserve">wasted expenditure; </w:t>
      </w:r>
      <w:bookmarkEnd w:id="210"/>
    </w:p>
    <w:p w:rsidR="00F7717A" w:rsidP="00222613">
      <w:pPr>
        <w:pStyle w:val="Untitledsubclause3"/>
        <w:shd w:val="clear" w:color="auto" w:fill="auto"/>
        <w:rPr>
          <w:color w:val="000000"/>
        </w:rPr>
      </w:pPr>
      <w:bookmarkStart w:id="211" w:name="a523706"/>
      <w:r>
        <w:rPr>
          <w:color w:val="000000"/>
        </w:rPr>
        <w:t>additional costs of procuring and implementing replacements for, or alternatives to, the Services, including consultancy costs, additional costs of management time and other personnel costs and costs of equipment and materials;</w:t>
      </w:r>
      <w:bookmarkEnd w:id="211"/>
    </w:p>
    <w:p w:rsidR="00F7717A" w:rsidP="00222613">
      <w:pPr>
        <w:pStyle w:val="Untitledsubclause3"/>
        <w:shd w:val="clear" w:color="auto" w:fill="auto"/>
        <w:rPr>
          <w:color w:val="000000"/>
        </w:rPr>
      </w:pPr>
      <w:bookmarkStart w:id="212" w:name="a553984"/>
      <w:r>
        <w:rPr>
          <w:color w:val="000000"/>
        </w:rPr>
        <w:t xml:space="preserve">losses incurred by the Customer arising out of or in connection with any claim, demand, fine, penalty, action, investigation or proceeding by any third party (including any subcontractor, Supplier personnel, regulator or customer of the Customer) against the Customer caused by the act or omission of the Supplier; </w:t>
      </w:r>
      <w:bookmarkEnd w:id="212"/>
    </w:p>
    <w:p w:rsidR="00F7717A" w:rsidP="00222613">
      <w:pPr>
        <w:pStyle w:val="Untitledsubclause3"/>
        <w:shd w:val="clear" w:color="auto" w:fill="auto"/>
        <w:rPr>
          <w:color w:val="000000"/>
        </w:rPr>
      </w:pPr>
      <w:bookmarkStart w:id="213" w:name="a256457"/>
      <w:r>
        <w:rPr>
          <w:color w:val="000000"/>
        </w:rPr>
        <w:t xml:space="preserve">anticipated savings; and </w:t>
      </w:r>
      <w:bookmarkEnd w:id="213"/>
    </w:p>
    <w:p w:rsidR="00F7717A" w:rsidP="00222613">
      <w:pPr>
        <w:pStyle w:val="Untitledsubclause3"/>
        <w:shd w:val="clear" w:color="auto" w:fill="auto"/>
        <w:rPr>
          <w:color w:val="000000"/>
        </w:rPr>
      </w:pPr>
      <w:bookmarkStart w:id="214" w:name="a533523"/>
      <w:r>
        <w:rPr>
          <w:color w:val="000000"/>
        </w:rPr>
        <w:t xml:space="preserve">loss of, corruption or damage to, data; [and] </w:t>
      </w:r>
      <w:bookmarkEnd w:id="214"/>
    </w:p>
    <w:p w:rsidR="00F7717A" w:rsidP="00222613">
      <w:pPr>
        <w:pStyle w:val="Untitledsubclause3"/>
        <w:shd w:val="clear" w:color="auto" w:fill="auto"/>
        <w:rPr>
          <w:color w:val="000000"/>
        </w:rPr>
      </w:pPr>
      <w:bookmarkStart w:id="215" w:name="a108975"/>
      <w:r>
        <w:rPr>
          <w:color w:val="000000"/>
        </w:rPr>
        <w:t xml:space="preserve"> [ANY OTHER HEADS OF LOSSES THE CUSTOMER WISHES TO RECOVER].</w:t>
      </w:r>
      <w:bookmarkEnd w:id="215"/>
    </w:p>
    <w:p w:rsidR="00F7717A" w:rsidP="00222613">
      <w:pPr>
        <w:pStyle w:val="Untitledsubclause2"/>
        <w:shd w:val="clear" w:color="auto" w:fill="auto"/>
        <w:rPr>
          <w:color w:val="000000"/>
        </w:rPr>
      </w:pPr>
      <w:bookmarkStart w:id="216" w:name="a325636"/>
      <w:r>
        <w:rPr>
          <w:color w:val="000000"/>
        </w:rPr>
        <w:t>the Supplier's total aggregate liability in respect of all defaults shall be limited to £[AMOUNT].</w:t>
      </w:r>
      <w:bookmarkEnd w:id="216"/>
    </w:p>
    <w:p w:rsidR="00F7717A" w:rsidP="00222613">
      <w:pPr>
        <w:pStyle w:val="TitleClause"/>
        <w:shd w:val="clear" w:color="auto" w:fill="auto"/>
        <w:rPr>
          <w:color w:val="000000"/>
        </w:rPr>
      </w:pPr>
      <w:r>
        <w:rPr>
          <w:color w:val="000000"/>
        </w:rPr>
        <w:fldChar w:fldCharType="begin"/>
      </w:r>
      <w:r>
        <w:rPr>
          <w:color w:val="000000"/>
        </w:rPr>
        <w:instrText>TC "14. Term and termination" \l 1</w:instrText>
      </w:r>
      <w:r>
        <w:rPr>
          <w:color w:val="000000"/>
        </w:rPr>
        <w:fldChar w:fldCharType="end"/>
      </w:r>
      <w:bookmarkStart w:id="217" w:name="a894796"/>
      <w:bookmarkStart w:id="218" w:name="_Toc256000013"/>
      <w:r>
        <w:rPr>
          <w:color w:val="000000"/>
        </w:rPr>
        <w:t>Term and termination</w:t>
      </w:r>
      <w:bookmarkEnd w:id="218"/>
      <w:bookmarkEnd w:id="217"/>
    </w:p>
    <w:p w:rsidR="00F7717A" w:rsidRPr="003C620F" w:rsidP="00222613">
      <w:pPr>
        <w:pStyle w:val="Untitledsubclause1"/>
        <w:shd w:val="clear" w:color="auto" w:fill="auto"/>
        <w:rPr>
          <w:color w:val="000000"/>
        </w:rPr>
      </w:pPr>
      <w:bookmarkStart w:id="219" w:name="a889878"/>
      <w:r>
        <w:rPr>
          <w:color w:val="000000"/>
        </w:rPr>
        <w:t xml:space="preserve">This agreement shall, unless otherwise terminated as provided in this </w:t>
      </w:r>
      <w:r>
        <w:rPr>
          <w:color w:val="000000"/>
        </w:rPr>
        <w:fldChar w:fldCharType="begin"/>
      </w:r>
      <w:r>
        <w:rPr>
          <w:color w:val="000000"/>
        </w:rPr>
        <w:instrText>PAGEREF a889878\#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a889878 \h \w</w:instrText>
      </w:r>
      <w:r>
        <w:rPr>
          <w:color w:val="000000"/>
        </w:rPr>
        <w:fldChar w:fldCharType="separate"/>
      </w:r>
      <w:r>
        <w:rPr>
          <w:color w:val="000000"/>
        </w:rPr>
        <w:t>14.1</w:t>
      </w:r>
      <w:r>
        <w:rPr>
          <w:color w:val="000000"/>
        </w:rPr>
        <w:fldChar w:fldCharType="end"/>
      </w:r>
      <w:r>
        <w:rPr>
          <w:color w:val="000000"/>
        </w:rPr>
        <w:t xml:space="preserve">, commence on the Effective Date and shall continue for the Initial Subscription Term and, thereafter, this agreement shall be automatically renewed for successive periods of 12 months (each a </w:t>
      </w:r>
      <w:r>
        <w:rPr>
          <w:rStyle w:val="DefTerm"/>
          <w:color w:val="000000"/>
        </w:rPr>
        <w:t>Renewal Period</w:t>
      </w:r>
      <w:r>
        <w:rPr>
          <w:color w:val="000000"/>
        </w:rPr>
        <w:t xml:space="preserve">), unless: </w:t>
      </w:r>
      <w:bookmarkEnd w:id="219"/>
    </w:p>
    <w:p w:rsidR="00F7717A" w:rsidRPr="003C620F" w:rsidP="00222613">
      <w:pPr>
        <w:pStyle w:val="Untitledsubclause2"/>
        <w:shd w:val="clear" w:color="auto" w:fill="auto"/>
        <w:rPr>
          <w:color w:val="000000"/>
        </w:rPr>
      </w:pPr>
      <w:bookmarkStart w:id="220" w:name="a507835"/>
      <w:r>
        <w:rPr>
          <w:color w:val="000000"/>
        </w:rPr>
        <w:t>the Customer notifies the Supplier that it wishes to terminate the agreement, in writing, at least [60 days] before the end of the Initial Subscription Term or any Renewal Period, in which case this agreement shall terminate upon the expiry of the applicable Initial Subscription Term or Renewal Period; or</w:t>
      </w:r>
      <w:bookmarkEnd w:id="220"/>
    </w:p>
    <w:p w:rsidR="00F7717A" w:rsidRPr="003C620F" w:rsidP="00222613">
      <w:pPr>
        <w:pStyle w:val="Untitledsubclause2"/>
        <w:shd w:val="clear" w:color="auto" w:fill="auto"/>
        <w:rPr>
          <w:color w:val="000000"/>
        </w:rPr>
      </w:pPr>
      <w:bookmarkStart w:id="221" w:name="a922974"/>
      <w:r>
        <w:rPr>
          <w:color w:val="000000"/>
        </w:rPr>
        <w:t>otherwise terminated in accordance with the provisions of this agreement;</w:t>
      </w:r>
      <w:bookmarkEnd w:id="221"/>
    </w:p>
    <w:p w:rsidR="00F7717A" w:rsidRPr="003C620F" w:rsidP="00222613">
      <w:pPr>
        <w:pStyle w:val="Parasubclause1"/>
        <w:shd w:val="clear" w:color="auto" w:fill="auto"/>
        <w:rPr>
          <w:color w:val="000000"/>
        </w:rPr>
      </w:pPr>
      <w:r>
        <w:rPr>
          <w:color w:val="000000"/>
        </w:rPr>
        <w:t xml:space="preserve">and the Initial Subscription Term together with any subsequent Renewal Periods shall constitute the </w:t>
      </w:r>
      <w:r>
        <w:rPr>
          <w:rStyle w:val="DefTerm"/>
          <w:color w:val="000000"/>
        </w:rPr>
        <w:t>Subscription Term</w:t>
      </w:r>
      <w:r>
        <w:rPr>
          <w:color w:val="000000"/>
        </w:rPr>
        <w:t>.</w:t>
      </w:r>
    </w:p>
    <w:p w:rsidR="00F7717A" w:rsidRPr="003C620F" w:rsidP="00222613">
      <w:pPr>
        <w:pStyle w:val="Untitledsubclause1"/>
        <w:shd w:val="clear" w:color="auto" w:fill="auto"/>
        <w:rPr>
          <w:color w:val="000000"/>
        </w:rPr>
      </w:pPr>
      <w:bookmarkStart w:id="222" w:name="a622958"/>
      <w:r>
        <w:rPr>
          <w:color w:val="000000"/>
        </w:rPr>
        <w:t xml:space="preserve">The Customer may terminate this agreement at any time on no less than 60 days prior written notice to the Supplier. The Supplier shall refund to the Customer any amounts paid in advance as at the date of termination of this agreement under this </w:t>
      </w:r>
      <w:r>
        <w:rPr>
          <w:color w:val="000000"/>
        </w:rPr>
        <w:fldChar w:fldCharType="begin"/>
      </w:r>
      <w:r>
        <w:rPr>
          <w:color w:val="000000"/>
        </w:rPr>
        <w:instrText>PAGEREF a622958\#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a622958 \h \w</w:instrText>
      </w:r>
      <w:r>
        <w:rPr>
          <w:color w:val="000000"/>
        </w:rPr>
        <w:fldChar w:fldCharType="separate"/>
      </w:r>
      <w:r>
        <w:rPr>
          <w:color w:val="000000"/>
        </w:rPr>
        <w:t>14.2</w:t>
      </w:r>
      <w:r>
        <w:rPr>
          <w:color w:val="000000"/>
        </w:rPr>
        <w:fldChar w:fldCharType="end"/>
      </w:r>
      <w:r>
        <w:rPr>
          <w:color w:val="000000"/>
        </w:rPr>
        <w:t xml:space="preserve">. </w:t>
      </w:r>
      <w:bookmarkEnd w:id="222"/>
    </w:p>
    <w:p w:rsidR="00F7717A" w:rsidP="00222613">
      <w:pPr>
        <w:pStyle w:val="Untitledsubclause1"/>
        <w:shd w:val="clear" w:color="auto" w:fill="auto"/>
        <w:rPr>
          <w:color w:val="000000"/>
        </w:rPr>
      </w:pPr>
      <w:bookmarkStart w:id="223" w:name="a913554"/>
      <w:r>
        <w:rPr>
          <w:color w:val="000000"/>
        </w:rPr>
        <w:t>Without affecting any other right or remedy available to it, either party may terminate this agreement with immediate effect by giving written notice to the other party if:</w:t>
      </w:r>
      <w:bookmarkEnd w:id="223"/>
    </w:p>
    <w:p w:rsidR="00F7717A" w:rsidP="00222613">
      <w:pPr>
        <w:pStyle w:val="Untitledsubclause2"/>
        <w:shd w:val="clear" w:color="auto" w:fill="auto"/>
        <w:rPr>
          <w:color w:val="000000"/>
        </w:rPr>
      </w:pPr>
      <w:bookmarkStart w:id="224" w:name="a176851"/>
      <w:r>
        <w:rPr>
          <w:color w:val="000000"/>
        </w:rPr>
        <w:t>the other party fails to pay any amount due under this agreement on the due date for payment and remains in default not less than [NUMBER] days after being notified in writing to make such payment;</w:t>
      </w:r>
      <w:bookmarkEnd w:id="224"/>
    </w:p>
    <w:p w:rsidR="00F7717A" w:rsidP="00222613">
      <w:pPr>
        <w:pStyle w:val="Untitledsubclause2"/>
        <w:shd w:val="clear" w:color="auto" w:fill="auto"/>
        <w:rPr>
          <w:color w:val="000000"/>
        </w:rPr>
      </w:pPr>
      <w:bookmarkStart w:id="225" w:name="a423773"/>
      <w:r>
        <w:rPr>
          <w:color w:val="000000"/>
        </w:rPr>
        <w:t>the other party commits a material breach of any other term of this agreement and (if such breach is remediable) fails to remedy that breach within a period of [NUMBER] days after being notified [in writing] to do so;</w:t>
      </w:r>
      <w:bookmarkEnd w:id="225"/>
    </w:p>
    <w:p w:rsidR="00F7717A" w:rsidP="00222613">
      <w:pPr>
        <w:pStyle w:val="Untitledsubclause2"/>
        <w:shd w:val="clear" w:color="auto" w:fill="auto"/>
        <w:rPr>
          <w:color w:val="000000"/>
        </w:rPr>
      </w:pPr>
      <w:bookmarkStart w:id="226" w:name="a550349"/>
      <w:r>
        <w:rPr>
          <w:color w:val="000000"/>
        </w:rPr>
        <w:t xml:space="preserve">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 </w:t>
      </w:r>
      <w:r>
        <w:rPr>
          <w:b/>
          <w:bCs/>
          <w:color w:val="000000"/>
        </w:rPr>
        <w:t>OR</w:t>
      </w:r>
      <w:r>
        <w:rPr>
          <w:color w:val="000000"/>
        </w:rPr>
        <w:t xml:space="preserve"> (being an individual) is deemed either unable to pay their debts or as having no reasonable prospect of doing so, in either case, within the meaning of section 268 of the Insolvency Act 1986 </w:t>
      </w:r>
      <w:r>
        <w:rPr>
          <w:b/>
          <w:bCs/>
          <w:color w:val="000000"/>
        </w:rPr>
        <w:t>OR</w:t>
      </w:r>
      <w:r>
        <w:rPr>
          <w:color w:val="000000"/>
        </w:rPr>
        <w:t xml:space="preserve"> (being a partnership) has any partner to whom any of the foregoing apply];</w:t>
      </w:r>
      <w:bookmarkEnd w:id="226"/>
    </w:p>
    <w:p w:rsidR="00F7717A" w:rsidP="00222613">
      <w:pPr>
        <w:pStyle w:val="Untitledsubclause2"/>
        <w:shd w:val="clear" w:color="auto" w:fill="auto"/>
        <w:rPr>
          <w:color w:val="000000"/>
        </w:rPr>
      </w:pPr>
      <w:bookmarkStart w:id="227" w:name="a524193"/>
      <w:r>
        <w:rPr>
          <w:color w:val="000000"/>
        </w:rPr>
        <w:t>the other party commences negotiations with all or any class of its creditors with a view to rescheduling any of its debts, or makes a proposal for or enters into any compromise or arrangement with its creditors other than for the sole purpose of a scheme for a solvent amalgamation of that other party with one or more other companies or the solvent reconstruction of that other party;</w:t>
      </w:r>
      <w:bookmarkEnd w:id="227"/>
    </w:p>
    <w:p w:rsidR="00F7717A" w:rsidP="00222613">
      <w:pPr>
        <w:pStyle w:val="Untitledsubclause2"/>
        <w:shd w:val="clear" w:color="auto" w:fill="auto"/>
        <w:rPr>
          <w:color w:val="000000"/>
        </w:rPr>
      </w:pPr>
      <w:bookmarkStart w:id="228" w:name="a684400"/>
      <w:r>
        <w:rPr>
          <w:color w:val="000000"/>
        </w:rPr>
        <w:t>the other party applies to court for, or obtains, a moratorium under Part A1 of the Insolvency Act 1986;</w:t>
      </w:r>
      <w:bookmarkEnd w:id="228"/>
    </w:p>
    <w:p w:rsidR="00F7717A" w:rsidP="00222613">
      <w:pPr>
        <w:pStyle w:val="Untitledsubclause2"/>
        <w:shd w:val="clear" w:color="auto" w:fill="auto"/>
        <w:rPr>
          <w:color w:val="000000"/>
        </w:rPr>
      </w:pPr>
      <w:bookmarkStart w:id="229" w:name="a673389"/>
      <w:r>
        <w:rPr>
          <w:color w:val="000000"/>
        </w:rPr>
        <w:t>a petition is filed, a notice is given, a resolution is passed, or an order is made, for or in connection with the winding up of that other party other than for the sole purpose of a scheme for a solvent amalgamation of that other party with one or more other companies or the solvent reconstruction of that other party;</w:t>
      </w:r>
      <w:bookmarkEnd w:id="229"/>
    </w:p>
    <w:p w:rsidR="00F7717A" w:rsidP="00222613">
      <w:pPr>
        <w:pStyle w:val="Untitledsubclause2"/>
        <w:shd w:val="clear" w:color="auto" w:fill="auto"/>
        <w:rPr>
          <w:color w:val="000000"/>
        </w:rPr>
      </w:pPr>
      <w:bookmarkStart w:id="230" w:name="a773719"/>
      <w:r>
        <w:rPr>
          <w:color w:val="000000"/>
        </w:rPr>
        <w:t>an application is made to court, or an order is made, for the appointment of an administrator, or if a notice of intention to appoint an administrator is given or if an administrator is appointed, over the other party (being a company, partnership or limited liability partnership);</w:t>
      </w:r>
      <w:bookmarkEnd w:id="230"/>
    </w:p>
    <w:p w:rsidR="00F7717A" w:rsidP="00222613">
      <w:pPr>
        <w:pStyle w:val="Untitledsubclause2"/>
        <w:shd w:val="clear" w:color="auto" w:fill="auto"/>
        <w:rPr>
          <w:color w:val="000000"/>
        </w:rPr>
      </w:pPr>
      <w:bookmarkStart w:id="231" w:name="a916405"/>
      <w:r>
        <w:rPr>
          <w:color w:val="000000"/>
        </w:rPr>
        <w:t>the holder of a qualifying floating charge over the assets of that other party (being a company or limited liability partnership) has become entitled to appoint or has appointed an administrative receiver;</w:t>
      </w:r>
      <w:bookmarkEnd w:id="231"/>
    </w:p>
    <w:p w:rsidR="00F7717A" w:rsidP="00222613">
      <w:pPr>
        <w:pStyle w:val="Untitledsubclause2"/>
        <w:shd w:val="clear" w:color="auto" w:fill="auto"/>
        <w:rPr>
          <w:color w:val="000000"/>
        </w:rPr>
      </w:pPr>
      <w:bookmarkStart w:id="232" w:name="a568156"/>
      <w:r>
        <w:rPr>
          <w:color w:val="000000"/>
        </w:rPr>
        <w:t>a person becomes entitled to appoint a receiver over the assets of the other party or a receiver is appointed over the assets of the other party;</w:t>
      </w:r>
      <w:bookmarkEnd w:id="232"/>
    </w:p>
    <w:p w:rsidR="00F7717A" w:rsidP="00222613">
      <w:pPr>
        <w:pStyle w:val="Untitledsubclause2"/>
        <w:shd w:val="clear" w:color="auto" w:fill="auto"/>
        <w:rPr>
          <w:color w:val="000000"/>
        </w:rPr>
      </w:pPr>
      <w:bookmarkStart w:id="233" w:name="a427936"/>
      <w:r>
        <w:rPr>
          <w:color w:val="000000"/>
        </w:rPr>
        <w: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w:t>
      </w:r>
      <w:bookmarkEnd w:id="233"/>
    </w:p>
    <w:p w:rsidR="00F7717A" w:rsidP="00222613">
      <w:pPr>
        <w:pStyle w:val="Untitledsubclause2"/>
        <w:shd w:val="clear" w:color="auto" w:fill="auto"/>
        <w:rPr>
          <w:color w:val="000000"/>
        </w:rPr>
      </w:pPr>
      <w:bookmarkStart w:id="234" w:name="a427589"/>
      <w:r>
        <w:rPr>
          <w:color w:val="000000"/>
        </w:rPr>
        <w:t xml:space="preserve">any event occurs, or proceeding is taken, with respect to the other party in any jurisdiction to which it is subject that has an effect equivalent or similar to any of the events mentioned in </w:t>
      </w:r>
      <w:r>
        <w:rPr>
          <w:i/>
          <w:iCs/>
          <w:color w:val="000000"/>
        </w:rPr>
        <w:t>clause 14.3(c)</w:t>
      </w:r>
      <w:r>
        <w:rPr>
          <w:color w:val="000000"/>
        </w:rPr>
        <w:t xml:space="preserve"> to </w:t>
      </w:r>
      <w:r>
        <w:rPr>
          <w:i/>
          <w:iCs/>
          <w:color w:val="000000"/>
        </w:rPr>
        <w:t>clause 14.3 (j)</w:t>
      </w:r>
      <w:r>
        <w:rPr>
          <w:color w:val="000000"/>
        </w:rPr>
        <w:t xml:space="preserve"> (inclusive);</w:t>
      </w:r>
      <w:bookmarkEnd w:id="234"/>
    </w:p>
    <w:p w:rsidR="00F7717A" w:rsidP="00222613">
      <w:pPr>
        <w:pStyle w:val="Untitledsubclause2"/>
        <w:shd w:val="clear" w:color="auto" w:fill="auto"/>
        <w:rPr>
          <w:color w:val="000000"/>
        </w:rPr>
      </w:pPr>
      <w:bookmarkStart w:id="235" w:name="a819949"/>
      <w:r>
        <w:rPr>
          <w:color w:val="000000"/>
        </w:rPr>
        <w:t>the other party suspends or ceases, or threatens to suspend or cease, carrying on all or a substantial part of its business;</w:t>
      </w:r>
      <w:bookmarkEnd w:id="235"/>
    </w:p>
    <w:p w:rsidR="00F7717A" w:rsidP="00222613">
      <w:pPr>
        <w:pStyle w:val="Untitledsubclause2"/>
        <w:shd w:val="clear" w:color="auto" w:fill="auto"/>
        <w:rPr>
          <w:color w:val="000000"/>
        </w:rPr>
      </w:pPr>
      <w:bookmarkStart w:id="236" w:name="a916096"/>
      <w:r>
        <w:rPr>
          <w:color w:val="000000"/>
        </w:rPr>
        <w:t>the other party's financial position deteriorates so far as to reasonably justify the opinion that its ability to give effect to the terms of this agreement is in jeopardy; [or]</w:t>
      </w:r>
      <w:bookmarkEnd w:id="236"/>
    </w:p>
    <w:p w:rsidR="00F7717A" w:rsidP="00222613">
      <w:pPr>
        <w:pStyle w:val="Untitledsubclause2"/>
        <w:shd w:val="clear" w:color="auto" w:fill="auto"/>
        <w:rPr>
          <w:color w:val="000000"/>
        </w:rPr>
      </w:pPr>
      <w:bookmarkStart w:id="237" w:name="a107896"/>
      <w:r>
        <w:rPr>
          <w:color w:val="000000"/>
        </w:rPr>
        <w:t>there is a change of control of the other party [(within the meaning of section 1124 of the Corporation Tax Act 2010)].</w:t>
      </w:r>
      <w:bookmarkEnd w:id="237"/>
    </w:p>
    <w:p w:rsidR="00F7717A" w:rsidRPr="003C620F" w:rsidP="00222613">
      <w:pPr>
        <w:pStyle w:val="Untitledsubclause1"/>
        <w:shd w:val="clear" w:color="auto" w:fill="auto"/>
        <w:rPr>
          <w:color w:val="000000"/>
        </w:rPr>
      </w:pPr>
      <w:bookmarkStart w:id="238" w:name="a994295"/>
      <w:r>
        <w:rPr>
          <w:color w:val="000000"/>
        </w:rPr>
        <w:t>On termination of this agreement for any reason:</w:t>
      </w:r>
      <w:bookmarkEnd w:id="238"/>
    </w:p>
    <w:p w:rsidR="00F7717A" w:rsidRPr="003C620F" w:rsidP="00222613">
      <w:pPr>
        <w:pStyle w:val="Untitledsubclause2"/>
        <w:shd w:val="clear" w:color="auto" w:fill="auto"/>
        <w:rPr>
          <w:color w:val="000000"/>
        </w:rPr>
      </w:pPr>
      <w:bookmarkStart w:id="239" w:name="a560276"/>
      <w:r>
        <w:rPr>
          <w:color w:val="000000"/>
        </w:rPr>
        <w:t xml:space="preserve">all licences granted under this agreement shall terminate [and the Customer shall cease all use of the Services and/or the Documentation] within [60 days] of the date of termination of this agreement; </w:t>
      </w:r>
      <w:bookmarkEnd w:id="239"/>
    </w:p>
    <w:p w:rsidR="00F7717A" w:rsidRPr="003C620F" w:rsidP="00222613">
      <w:pPr>
        <w:pStyle w:val="Untitledsubclause2"/>
        <w:shd w:val="clear" w:color="auto" w:fill="auto"/>
        <w:rPr>
          <w:color w:val="000000"/>
        </w:rPr>
      </w:pPr>
      <w:bookmarkStart w:id="240" w:name="a450108"/>
      <w:r>
        <w:rPr>
          <w:color w:val="000000"/>
        </w:rPr>
        <w:t>each party shall return and make no further use of any equipment, property, Documentation and other items (and all copies of them) belonging to the other party;</w:t>
      </w:r>
      <w:bookmarkEnd w:id="240"/>
    </w:p>
    <w:p w:rsidR="00F7717A" w:rsidRPr="003C620F" w:rsidP="00222613">
      <w:pPr>
        <w:pStyle w:val="Untitledsubclause2"/>
        <w:shd w:val="clear" w:color="auto" w:fill="auto"/>
        <w:rPr>
          <w:color w:val="000000"/>
        </w:rPr>
      </w:pPr>
      <w:bookmarkStart w:id="241" w:name="a820190"/>
      <w:r>
        <w:rPr>
          <w:color w:val="000000"/>
        </w:rPr>
        <w:t>the Supplier shall provide all assistance and information requested by Customer and shall co-operate with Customer and any replacement provider of the Services to facilitate a smooth transition from the Supplier; and</w:t>
      </w:r>
      <w:bookmarkEnd w:id="241"/>
    </w:p>
    <w:p w:rsidR="00F7717A" w:rsidRPr="003C620F" w:rsidP="00222613">
      <w:pPr>
        <w:pStyle w:val="Untitledsubclause2"/>
        <w:shd w:val="clear" w:color="auto" w:fill="auto"/>
        <w:rPr>
          <w:color w:val="000000"/>
        </w:rPr>
      </w:pPr>
      <w:bookmarkStart w:id="242" w:name="a389137"/>
      <w:r>
        <w:rPr>
          <w:color w:val="000000"/>
        </w:rPr>
        <w:t>any rights, remedies, obligations or liabilities of the parties that have accrued up to the date of termination, including the right to claim damages in respect of any breach of the agreement which existed at or before the date of termination shall not be affected or prejudiced.</w:t>
      </w:r>
      <w:bookmarkEnd w:id="242"/>
    </w:p>
    <w:p w:rsidR="00F7717A" w:rsidP="00222613">
      <w:pPr>
        <w:pStyle w:val="Untitledsubclause1"/>
        <w:shd w:val="clear" w:color="auto" w:fill="auto"/>
        <w:rPr>
          <w:color w:val="000000"/>
        </w:rPr>
      </w:pPr>
      <w:bookmarkStart w:id="243" w:name="a793648"/>
      <w:r>
        <w:rPr>
          <w:color w:val="000000"/>
        </w:rPr>
        <w:t>On termination of this agreement for any reason, the Supplier:</w:t>
      </w:r>
      <w:bookmarkEnd w:id="243"/>
    </w:p>
    <w:p w:rsidR="00F7717A" w:rsidRPr="003C620F" w:rsidP="00222613">
      <w:pPr>
        <w:pStyle w:val="Untitledsubclause2"/>
        <w:shd w:val="clear" w:color="auto" w:fill="auto"/>
        <w:rPr>
          <w:color w:val="000000"/>
        </w:rPr>
      </w:pPr>
      <w:bookmarkStart w:id="244" w:name="a878826"/>
      <w:r>
        <w:rPr>
          <w:color w:val="000000"/>
        </w:rPr>
        <w:t>shall make no further use of the Customer Data;</w:t>
      </w:r>
      <w:bookmarkEnd w:id="244"/>
    </w:p>
    <w:p w:rsidR="00F7717A" w:rsidRPr="003C620F" w:rsidP="00222613">
      <w:pPr>
        <w:pStyle w:val="Untitledsubclause2"/>
        <w:shd w:val="clear" w:color="auto" w:fill="auto"/>
        <w:rPr>
          <w:color w:val="000000"/>
        </w:rPr>
      </w:pPr>
      <w:bookmarkStart w:id="245" w:name="a778817"/>
      <w:r>
        <w:rPr>
          <w:color w:val="000000"/>
        </w:rPr>
        <w:t>at the written direction of the Customer, the Supplier shall destroy or return the Customer Data or, in the case of any Customer Data in electronic form, delete such Customer Data [and any electronic data shall be considered deleted, for the purpose of this clause where it has been put beyond use by the Supplier]; and</w:t>
      </w:r>
      <w:bookmarkEnd w:id="245"/>
    </w:p>
    <w:p w:rsidR="00F7717A" w:rsidP="00222613">
      <w:pPr>
        <w:pStyle w:val="Untitledsubclause2"/>
        <w:shd w:val="clear" w:color="auto" w:fill="auto"/>
        <w:rPr>
          <w:color w:val="000000"/>
        </w:rPr>
      </w:pPr>
      <w:bookmarkStart w:id="246" w:name="a612085"/>
      <w:r>
        <w:rPr>
          <w:color w:val="000000"/>
        </w:rPr>
        <w:t>the Supplier shall preserve all Customer Data in its possession until it has received any such instructions.</w:t>
      </w:r>
      <w:bookmarkEnd w:id="246"/>
    </w:p>
    <w:p w:rsidR="00F7717A" w:rsidP="00222613">
      <w:pPr>
        <w:pStyle w:val="TitleClause"/>
        <w:shd w:val="clear" w:color="auto" w:fill="auto"/>
        <w:rPr>
          <w:color w:val="000000"/>
        </w:rPr>
      </w:pPr>
      <w:r>
        <w:rPr>
          <w:color w:val="000000"/>
        </w:rPr>
        <w:fldChar w:fldCharType="begin"/>
      </w:r>
      <w:r>
        <w:rPr>
          <w:color w:val="000000"/>
        </w:rPr>
        <w:instrText>TC "15. Force majeure" \l 1</w:instrText>
      </w:r>
      <w:r>
        <w:rPr>
          <w:color w:val="000000"/>
        </w:rPr>
        <w:fldChar w:fldCharType="end"/>
      </w:r>
      <w:bookmarkStart w:id="247" w:name="a988815"/>
      <w:bookmarkStart w:id="248" w:name="_Toc256000014"/>
      <w:r>
        <w:rPr>
          <w:color w:val="000000"/>
        </w:rPr>
        <w:t>Force majeure</w:t>
      </w:r>
      <w:bookmarkEnd w:id="248"/>
      <w:bookmarkEnd w:id="247"/>
    </w:p>
    <w:p w:rsidR="00F7717A" w:rsidP="00222613">
      <w:pPr>
        <w:pStyle w:val="NoNumUntitledClause"/>
        <w:shd w:val="clear" w:color="auto" w:fill="auto"/>
        <w:rPr>
          <w:color w:val="000000"/>
        </w:rPr>
      </w:pPr>
      <w:bookmarkStart w:id="249" w:name="a410131"/>
      <w:r>
        <w:rPr>
          <w:color w:val="000000"/>
        </w:rPr>
        <w:t xml:space="preserve">Neither party shall be liable for any delay or failure in the performance of its obligations for so long as and to the extent that such delay or failure result from events, circumstances or causes beyond its reasonable control. If the period of delay or non-performance continues for [NUMBER] [days], the party not affected may terminate this </w:t>
      </w:r>
      <w:r>
        <w:rPr>
          <w:rStyle w:val="cohidesearchterm"/>
          <w:color w:val="000000"/>
        </w:rPr>
        <w:t>agreement</w:t>
      </w:r>
      <w:r>
        <w:rPr>
          <w:color w:val="000000"/>
        </w:rPr>
        <w:t xml:space="preserve"> by giving [not less than [NUMBER] days'] written notice to the affected party.</w:t>
      </w:r>
      <w:bookmarkEnd w:id="249"/>
    </w:p>
    <w:p w:rsidR="00F7717A" w:rsidP="00222613">
      <w:pPr>
        <w:pStyle w:val="TitleClause"/>
        <w:shd w:val="clear" w:color="auto" w:fill="auto"/>
        <w:rPr>
          <w:color w:val="000000"/>
        </w:rPr>
      </w:pPr>
      <w:r>
        <w:rPr>
          <w:color w:val="000000"/>
        </w:rPr>
        <w:fldChar w:fldCharType="begin"/>
      </w:r>
      <w:r>
        <w:rPr>
          <w:color w:val="000000"/>
        </w:rPr>
        <w:instrText>TC "16. Conflict" \l 1</w:instrText>
      </w:r>
      <w:r>
        <w:rPr>
          <w:color w:val="000000"/>
        </w:rPr>
        <w:fldChar w:fldCharType="end"/>
      </w:r>
      <w:bookmarkStart w:id="250" w:name="a706543"/>
      <w:bookmarkStart w:id="251" w:name="_Toc256000015"/>
      <w:r>
        <w:rPr>
          <w:color w:val="000000"/>
        </w:rPr>
        <w:t>Conflict</w:t>
      </w:r>
      <w:bookmarkEnd w:id="251"/>
      <w:bookmarkEnd w:id="250"/>
    </w:p>
    <w:p w:rsidR="00F7717A" w:rsidP="00222613">
      <w:pPr>
        <w:pStyle w:val="NoNumUntitledClause"/>
        <w:shd w:val="clear" w:color="auto" w:fill="auto"/>
        <w:rPr>
          <w:color w:val="000000"/>
        </w:rPr>
      </w:pPr>
      <w:bookmarkStart w:id="252" w:name="a432972"/>
      <w:r>
        <w:rPr>
          <w:color w:val="000000"/>
        </w:rPr>
        <w:t>If there is an inconsistency between any of the provisions in the main body of this agreement and the Schedules, the provisions in the main body of this agreement prevail.</w:t>
      </w:r>
      <w:bookmarkEnd w:id="252"/>
    </w:p>
    <w:p w:rsidR="00F7717A" w:rsidP="00222613">
      <w:pPr>
        <w:pStyle w:val="TitleClause"/>
        <w:shd w:val="clear" w:color="auto" w:fill="auto"/>
        <w:rPr>
          <w:color w:val="000000"/>
        </w:rPr>
      </w:pPr>
      <w:r>
        <w:rPr>
          <w:color w:val="000000"/>
        </w:rPr>
        <w:fldChar w:fldCharType="begin"/>
      </w:r>
      <w:r>
        <w:rPr>
          <w:color w:val="000000"/>
        </w:rPr>
        <w:instrText>TC "17. Variation" \l 1</w:instrText>
      </w:r>
      <w:r>
        <w:rPr>
          <w:color w:val="000000"/>
        </w:rPr>
        <w:fldChar w:fldCharType="end"/>
      </w:r>
      <w:bookmarkStart w:id="253" w:name="a771871"/>
      <w:bookmarkStart w:id="254" w:name="_Toc256000016"/>
      <w:r>
        <w:rPr>
          <w:color w:val="000000"/>
        </w:rPr>
        <w:t>Variation</w:t>
      </w:r>
      <w:bookmarkEnd w:id="254"/>
      <w:bookmarkEnd w:id="253"/>
    </w:p>
    <w:p w:rsidR="00F7717A" w:rsidP="00222613">
      <w:pPr>
        <w:pStyle w:val="NoNumUntitledClause"/>
        <w:shd w:val="clear" w:color="auto" w:fill="auto"/>
        <w:rPr>
          <w:color w:val="000000"/>
        </w:rPr>
      </w:pPr>
      <w:bookmarkStart w:id="255" w:name="a680246"/>
      <w:r>
        <w:rPr>
          <w:color w:val="000000"/>
        </w:rPr>
        <w:t>No variation of this agreement shall be effective unless it is in writing and signed by the parties (or their authorised representatives).</w:t>
      </w:r>
      <w:bookmarkEnd w:id="255"/>
    </w:p>
    <w:p w:rsidR="00F7717A" w:rsidP="00222613">
      <w:pPr>
        <w:pStyle w:val="TitleClause"/>
        <w:shd w:val="clear" w:color="auto" w:fill="auto"/>
        <w:rPr>
          <w:color w:val="000000"/>
        </w:rPr>
      </w:pPr>
      <w:r>
        <w:rPr>
          <w:color w:val="000000"/>
        </w:rPr>
        <w:fldChar w:fldCharType="begin"/>
      </w:r>
      <w:r>
        <w:rPr>
          <w:color w:val="000000"/>
        </w:rPr>
        <w:instrText>TC "18. Waiver" \l 1</w:instrText>
      </w:r>
      <w:r>
        <w:rPr>
          <w:color w:val="000000"/>
        </w:rPr>
        <w:fldChar w:fldCharType="end"/>
      </w:r>
      <w:bookmarkStart w:id="256" w:name="a240096"/>
      <w:bookmarkStart w:id="257" w:name="_Toc256000017"/>
      <w:r>
        <w:rPr>
          <w:color w:val="000000"/>
        </w:rPr>
        <w:t>Waiver</w:t>
      </w:r>
      <w:bookmarkEnd w:id="257"/>
      <w:bookmarkEnd w:id="256"/>
    </w:p>
    <w:p w:rsidR="00F7717A" w:rsidP="00222613">
      <w:pPr>
        <w:pStyle w:val="Untitledsubclause1"/>
        <w:shd w:val="clear" w:color="auto" w:fill="auto"/>
        <w:rPr>
          <w:color w:val="000000"/>
        </w:rPr>
      </w:pPr>
      <w:bookmarkStart w:id="258" w:name="a401323"/>
      <w:r>
        <w:rPr>
          <w:color w:val="000000"/>
        </w:rPr>
        <w:t xml:space="preserve">A waiver of any right or remedy is only effective if given in writing [and shall not be deemed a waiver of any subsequent right or remedy]. </w:t>
      </w:r>
      <w:bookmarkEnd w:id="258"/>
    </w:p>
    <w:p w:rsidR="00F7717A" w:rsidP="00222613">
      <w:pPr>
        <w:pStyle w:val="Untitledsubclause1"/>
        <w:shd w:val="clear" w:color="auto" w:fill="auto"/>
        <w:rPr>
          <w:color w:val="000000"/>
        </w:rPr>
      </w:pPr>
      <w:bookmarkStart w:id="259" w:name="a284683"/>
      <w:r>
        <w:rPr>
          <w:color w:val="000000"/>
        </w:rPr>
        <w:t>A delay or failure to exercise, or the single or partial exercise of, any right or remedy shall not waive that or any other right or remedy, nor does it prevent or restrict the further exercise of that or any other right or remedy.</w:t>
      </w:r>
      <w:bookmarkEnd w:id="259"/>
    </w:p>
    <w:p w:rsidR="00F7717A" w:rsidP="00222613">
      <w:pPr>
        <w:pStyle w:val="TitleClause"/>
        <w:shd w:val="clear" w:color="auto" w:fill="auto"/>
        <w:rPr>
          <w:color w:val="000000"/>
        </w:rPr>
      </w:pPr>
      <w:r>
        <w:rPr>
          <w:color w:val="000000"/>
        </w:rPr>
        <w:fldChar w:fldCharType="begin"/>
      </w:r>
      <w:r>
        <w:rPr>
          <w:color w:val="000000"/>
        </w:rPr>
        <w:instrText>TC "19. Rights and remedies" \l 1</w:instrText>
      </w:r>
      <w:r>
        <w:rPr>
          <w:color w:val="000000"/>
        </w:rPr>
        <w:fldChar w:fldCharType="end"/>
      </w:r>
      <w:bookmarkStart w:id="260" w:name="a596978"/>
      <w:bookmarkStart w:id="261" w:name="_Toc256000018"/>
      <w:r>
        <w:rPr>
          <w:color w:val="000000"/>
        </w:rPr>
        <w:t>Rights and remedies</w:t>
      </w:r>
      <w:bookmarkEnd w:id="261"/>
      <w:bookmarkEnd w:id="260"/>
    </w:p>
    <w:p w:rsidR="00F7717A" w:rsidP="00222613">
      <w:pPr>
        <w:pStyle w:val="NoNumUntitledClause"/>
        <w:shd w:val="clear" w:color="auto" w:fill="auto"/>
        <w:rPr>
          <w:color w:val="000000"/>
        </w:rPr>
      </w:pPr>
      <w:bookmarkStart w:id="262" w:name="a862473"/>
      <w:r>
        <w:rPr>
          <w:color w:val="000000"/>
        </w:rPr>
        <w:t xml:space="preserve"> 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w:t>
      </w:r>
      <w:bookmarkEnd w:id="262"/>
    </w:p>
    <w:p w:rsidR="00F7717A" w:rsidP="00222613">
      <w:pPr>
        <w:pStyle w:val="NoNumUntitledClause"/>
        <w:shd w:val="clear" w:color="auto" w:fill="auto"/>
        <w:rPr>
          <w:color w:val="000000"/>
        </w:rPr>
      </w:pPr>
      <w:bookmarkStart w:id="263" w:name="a729572"/>
      <w:r>
        <w:rPr>
          <w:color w:val="000000"/>
        </w:rPr>
        <w:t>Except as expressly provided in this agreement, the rights and remedies provided under this agreement are in addition to, and not exclusive of, any rights or remedies provided by law.</w:t>
      </w:r>
      <w:bookmarkEnd w:id="263"/>
    </w:p>
    <w:p w:rsidR="00F7717A" w:rsidP="00222613">
      <w:pPr>
        <w:pStyle w:val="TitleClause"/>
        <w:shd w:val="clear" w:color="auto" w:fill="auto"/>
        <w:rPr>
          <w:color w:val="000000"/>
        </w:rPr>
      </w:pPr>
      <w:r>
        <w:rPr>
          <w:color w:val="000000"/>
        </w:rPr>
        <w:fldChar w:fldCharType="begin"/>
      </w:r>
      <w:r>
        <w:rPr>
          <w:color w:val="000000"/>
        </w:rPr>
        <w:instrText>TC "20. Severance" \l 1</w:instrText>
      </w:r>
      <w:r>
        <w:rPr>
          <w:color w:val="000000"/>
        </w:rPr>
        <w:fldChar w:fldCharType="end"/>
      </w:r>
      <w:bookmarkStart w:id="264" w:name="a607729"/>
      <w:bookmarkStart w:id="265" w:name="_Toc256000019"/>
      <w:r>
        <w:rPr>
          <w:color w:val="000000"/>
        </w:rPr>
        <w:t>Severance</w:t>
      </w:r>
      <w:bookmarkEnd w:id="265"/>
      <w:bookmarkEnd w:id="264"/>
    </w:p>
    <w:p w:rsidR="00F7717A" w:rsidP="00222613">
      <w:pPr>
        <w:pStyle w:val="Untitledsubclause1"/>
        <w:numPr>
          <w:ilvl w:val="1"/>
          <w:numId w:val="23"/>
        </w:numPr>
        <w:shd w:val="clear" w:color="auto" w:fill="auto"/>
        <w:rPr>
          <w:color w:val="000000"/>
        </w:rPr>
      </w:pPr>
      <w:bookmarkStart w:id="266" w:name="a526866"/>
      <w:r>
        <w:rPr>
          <w:color w:val="000000"/>
        </w:rPr>
        <w:t>If any provision or part-provision of this agreement is or becomes invalid, illegal or unenforceable, it shall be deemed deleted, but that shall not affect the validity and enforceability of the rest of this agreement.</w:t>
      </w:r>
      <w:bookmarkEnd w:id="266"/>
    </w:p>
    <w:p w:rsidR="00F7717A" w:rsidP="00222613">
      <w:pPr>
        <w:pStyle w:val="Untitledsubclause1"/>
        <w:numPr>
          <w:ilvl w:val="1"/>
          <w:numId w:val="23"/>
        </w:numPr>
        <w:shd w:val="clear" w:color="auto" w:fill="auto"/>
        <w:rPr>
          <w:color w:val="000000"/>
        </w:rPr>
      </w:pPr>
      <w:bookmarkStart w:id="267" w:name="a196354"/>
      <w:r>
        <w:rPr>
          <w:color w:val="000000"/>
        </w:rPr>
        <w:t xml:space="preserve">If any provision or part-provision of this agreement is deemed deleted under </w:t>
      </w:r>
      <w:r>
        <w:rPr>
          <w:color w:val="000000"/>
        </w:rPr>
        <w:fldChar w:fldCharType="begin"/>
      </w:r>
      <w:r>
        <w:rPr>
          <w:color w:val="000000"/>
        </w:rPr>
        <w:instrText>PAGEREF a526866\#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a526866 \h \w</w:instrText>
      </w:r>
      <w:r>
        <w:rPr>
          <w:color w:val="000000"/>
        </w:rPr>
        <w:fldChar w:fldCharType="separate"/>
      </w:r>
      <w:r>
        <w:rPr>
          <w:color w:val="000000"/>
        </w:rPr>
        <w:t>20.1</w:t>
      </w:r>
      <w:r>
        <w:rPr>
          <w:color w:val="000000"/>
        </w:rPr>
        <w:fldChar w:fldCharType="end"/>
      </w:r>
      <w:r>
        <w:rPr>
          <w:color w:val="000000"/>
        </w:rPr>
        <w:t xml:space="preserve"> the parties shall negotiate in good faith to agree a replacement provision that, to the greatest extent possible, achieves the intended commercial result of the original provision.</w:t>
      </w:r>
      <w:bookmarkEnd w:id="267"/>
    </w:p>
    <w:p w:rsidR="00F7717A" w:rsidP="00222613">
      <w:pPr>
        <w:pStyle w:val="TitleClause"/>
        <w:shd w:val="clear" w:color="auto" w:fill="auto"/>
        <w:rPr>
          <w:color w:val="000000"/>
        </w:rPr>
      </w:pPr>
      <w:r>
        <w:rPr>
          <w:color w:val="000000"/>
        </w:rPr>
        <w:fldChar w:fldCharType="begin"/>
      </w:r>
      <w:r>
        <w:rPr>
          <w:color w:val="000000"/>
        </w:rPr>
        <w:instrText>TC "21. Entire agreement" \l 1</w:instrText>
      </w:r>
      <w:r>
        <w:rPr>
          <w:color w:val="000000"/>
        </w:rPr>
        <w:fldChar w:fldCharType="end"/>
      </w:r>
      <w:bookmarkStart w:id="268" w:name="a374470"/>
      <w:bookmarkStart w:id="269" w:name="_Toc256000020"/>
      <w:r>
        <w:rPr>
          <w:color w:val="000000"/>
        </w:rPr>
        <w:t>Entire agreement</w:t>
      </w:r>
      <w:bookmarkEnd w:id="269"/>
      <w:bookmarkEnd w:id="268"/>
    </w:p>
    <w:p w:rsidR="00F7717A" w:rsidRPr="00790EC7" w:rsidP="00222613">
      <w:pPr>
        <w:pStyle w:val="Untitledsubclause1"/>
        <w:shd w:val="clear" w:color="auto" w:fill="auto"/>
        <w:rPr>
          <w:color w:val="000000"/>
        </w:rPr>
      </w:pPr>
      <w:bookmarkStart w:id="270" w:name="a341952"/>
      <w:r>
        <w:rPr>
          <w:color w:val="000000"/>
        </w:rPr>
        <w:t>This agreement constitutes the entire agreement between the parties and supersedes and extinguishes all previous and contemporaneous agreements, promises, assurances and understandings between them, whether written or oral, relating to its subject matter.</w:t>
      </w:r>
      <w:bookmarkEnd w:id="270"/>
    </w:p>
    <w:p w:rsidR="00F7717A" w:rsidRPr="00790EC7" w:rsidP="00222613">
      <w:pPr>
        <w:pStyle w:val="Untitledsubclause1"/>
        <w:shd w:val="clear" w:color="auto" w:fill="auto"/>
        <w:rPr>
          <w:color w:val="000000"/>
        </w:rPr>
      </w:pPr>
      <w:bookmarkStart w:id="271" w:name="a419676"/>
      <w:r>
        <w:rPr>
          <w:color w:val="000000"/>
        </w:rPr>
        <w:t>Each party acknowledges that in entering into this agreement it does not rely on[, and shall have no remedies in respect of,] any statement, representation, assurance or warranty (whether made innocently or negligently) that is not set out in this agreement.</w:t>
      </w:r>
      <w:bookmarkEnd w:id="271"/>
    </w:p>
    <w:p w:rsidR="00F7717A" w:rsidRPr="00790EC7" w:rsidP="00222613">
      <w:pPr>
        <w:pStyle w:val="Untitledsubclause1"/>
        <w:shd w:val="clear" w:color="auto" w:fill="auto"/>
        <w:rPr>
          <w:color w:val="000000"/>
        </w:rPr>
      </w:pPr>
      <w:bookmarkStart w:id="272" w:name="a524642"/>
      <w:r>
        <w:rPr>
          <w:color w:val="000000"/>
        </w:rPr>
        <w:t>Each party agrees that it has no claim for innocent or negligent misrepresentation [or negligent misstatement] based on any statement in this agreement.</w:t>
      </w:r>
      <w:bookmarkEnd w:id="272"/>
    </w:p>
    <w:p w:rsidR="00F7717A" w:rsidP="00222613">
      <w:pPr>
        <w:pStyle w:val="Untitledsubclause1"/>
        <w:shd w:val="clear" w:color="auto" w:fill="auto"/>
        <w:rPr>
          <w:color w:val="000000"/>
        </w:rPr>
      </w:pPr>
      <w:bookmarkStart w:id="273" w:name="a274301"/>
      <w:r>
        <w:rPr>
          <w:color w:val="000000"/>
        </w:rPr>
        <w:t>[</w:t>
      </w:r>
      <w:r>
        <w:rPr>
          <w:color w:val="000000"/>
        </w:rPr>
        <w:t>Nothing in this clause shall limit or exclude any liability for fraud.</w:t>
      </w:r>
      <w:r>
        <w:rPr>
          <w:color w:val="000000"/>
        </w:rPr>
        <w:fldChar w:fldCharType="begin"/>
      </w:r>
      <w:r>
        <w:rPr>
          <w:color w:val="000000"/>
        </w:rPr>
        <w:fldChar w:fldCharType="end"/>
      </w:r>
      <w:r>
        <w:rPr>
          <w:color w:val="000000"/>
        </w:rPr>
        <w:t>]</w:t>
      </w:r>
      <w:bookmarkEnd w:id="273"/>
    </w:p>
    <w:p w:rsidR="00F7717A" w:rsidP="00222613">
      <w:pPr>
        <w:pStyle w:val="TitleClause"/>
        <w:shd w:val="clear" w:color="auto" w:fill="auto"/>
        <w:rPr>
          <w:color w:val="000000"/>
        </w:rPr>
      </w:pPr>
      <w:r>
        <w:rPr>
          <w:color w:val="000000"/>
        </w:rPr>
        <w:fldChar w:fldCharType="begin"/>
      </w:r>
      <w:r>
        <w:rPr>
          <w:color w:val="000000"/>
        </w:rPr>
        <w:instrText>TC "22. Assignment" \l 1</w:instrText>
      </w:r>
      <w:r>
        <w:rPr>
          <w:color w:val="000000"/>
        </w:rPr>
        <w:fldChar w:fldCharType="end"/>
      </w:r>
      <w:bookmarkStart w:id="274" w:name="a960688"/>
      <w:bookmarkStart w:id="275" w:name="_Toc256000021"/>
      <w:r>
        <w:rPr>
          <w:color w:val="000000"/>
        </w:rPr>
        <w:t>Assignment</w:t>
      </w:r>
      <w:bookmarkEnd w:id="275"/>
      <w:bookmarkEnd w:id="274"/>
    </w:p>
    <w:p w:rsidR="00F7717A" w:rsidP="00222613">
      <w:pPr>
        <w:pStyle w:val="Untitledsubclause1"/>
        <w:numPr>
          <w:ilvl w:val="1"/>
          <w:numId w:val="23"/>
        </w:numPr>
        <w:shd w:val="clear" w:color="auto" w:fill="auto"/>
        <w:rPr>
          <w:color w:val="000000"/>
        </w:rPr>
      </w:pPr>
      <w:bookmarkStart w:id="276" w:name="a967204"/>
      <w:r>
        <w:rPr>
          <w:color w:val="000000"/>
        </w:rPr>
        <w:t>The Customer shall not, without the prior written consent of the Supplier, assign, transfer, mortgage, charge, subcontract, delegate, declare a trust over or deal in any other manner with any of its rights and obligations under this agreement.</w:t>
      </w:r>
      <w:bookmarkEnd w:id="276"/>
    </w:p>
    <w:p w:rsidR="00F7717A" w:rsidP="00222613">
      <w:pPr>
        <w:pStyle w:val="Untitledsubclause1"/>
        <w:numPr>
          <w:ilvl w:val="1"/>
          <w:numId w:val="23"/>
        </w:numPr>
        <w:shd w:val="clear" w:color="auto" w:fill="auto"/>
        <w:rPr>
          <w:color w:val="000000"/>
        </w:rPr>
      </w:pPr>
      <w:bookmarkStart w:id="277" w:name="a821178"/>
      <w:r>
        <w:rPr>
          <w:color w:val="000000"/>
        </w:rPr>
        <w:t>The Supplier may not at any time assign, mortgage, charge, sub-contract, delegate, declare a trust over or deal in any other manner with all or any of its rights or obligations under this agreement without the prior written consent of the Customer [such consent not to be unreasonably withheld].</w:t>
      </w:r>
      <w:bookmarkEnd w:id="277"/>
    </w:p>
    <w:p w:rsidR="00F7717A" w:rsidP="00222613">
      <w:pPr>
        <w:pStyle w:val="TitleClause"/>
        <w:shd w:val="clear" w:color="auto" w:fill="auto"/>
        <w:rPr>
          <w:color w:val="000000"/>
        </w:rPr>
      </w:pPr>
      <w:r>
        <w:rPr>
          <w:color w:val="000000"/>
        </w:rPr>
        <w:fldChar w:fldCharType="begin"/>
      </w:r>
      <w:r>
        <w:rPr>
          <w:color w:val="000000"/>
        </w:rPr>
        <w:instrText>TC "23. No partnership or agency" \l 1</w:instrText>
      </w:r>
      <w:r>
        <w:rPr>
          <w:color w:val="000000"/>
        </w:rPr>
        <w:fldChar w:fldCharType="end"/>
      </w:r>
      <w:bookmarkStart w:id="278" w:name="a235126"/>
      <w:bookmarkStart w:id="279" w:name="_Toc256000022"/>
      <w:r>
        <w:rPr>
          <w:color w:val="000000"/>
        </w:rPr>
        <w:t>No partnership or agency</w:t>
      </w:r>
      <w:bookmarkEnd w:id="279"/>
      <w:bookmarkEnd w:id="278"/>
    </w:p>
    <w:p w:rsidR="00F7717A" w:rsidP="00222613">
      <w:pPr>
        <w:pStyle w:val="NoNumUntitledsubclause1"/>
        <w:shd w:val="clear" w:color="auto" w:fill="auto"/>
        <w:rPr>
          <w:color w:val="000000"/>
        </w:rPr>
      </w:pPr>
      <w:bookmarkStart w:id="280" w:name="a702379"/>
      <w:r>
        <w:rPr>
          <w:color w:val="000000"/>
        </w:rPr>
        <w:t>Nothing in this agreement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w:t>
      </w:r>
      <w:bookmarkEnd w:id="280"/>
    </w:p>
    <w:p w:rsidR="00F7717A" w:rsidP="00222613">
      <w:pPr>
        <w:pStyle w:val="TitleClause"/>
        <w:shd w:val="clear" w:color="auto" w:fill="auto"/>
        <w:rPr>
          <w:color w:val="000000"/>
        </w:rPr>
      </w:pPr>
      <w:r>
        <w:rPr>
          <w:color w:val="000000"/>
        </w:rPr>
        <w:fldChar w:fldCharType="begin"/>
      </w:r>
      <w:r>
        <w:rPr>
          <w:color w:val="000000"/>
        </w:rPr>
        <w:instrText>TC "24. Third party rights" \l 1</w:instrText>
      </w:r>
      <w:r>
        <w:rPr>
          <w:color w:val="000000"/>
        </w:rPr>
        <w:fldChar w:fldCharType="end"/>
      </w:r>
      <w:bookmarkStart w:id="281" w:name="a119447"/>
      <w:bookmarkStart w:id="282" w:name="_Toc256000023"/>
      <w:r>
        <w:rPr>
          <w:color w:val="000000"/>
        </w:rPr>
        <w:t>Third party rights</w:t>
      </w:r>
      <w:bookmarkEnd w:id="282"/>
      <w:bookmarkEnd w:id="281"/>
    </w:p>
    <w:p w:rsidR="00F7717A" w:rsidP="00222613">
      <w:pPr>
        <w:pStyle w:val="NoNumUntitledsubclause1"/>
        <w:shd w:val="clear" w:color="auto" w:fill="auto"/>
        <w:rPr>
          <w:color w:val="000000"/>
        </w:rPr>
      </w:pPr>
      <w:bookmarkStart w:id="283" w:name="a687644"/>
      <w:r>
        <w:rPr>
          <w:color w:val="000000"/>
        </w:rPr>
        <w:t>Except as provided in clauses 2.6 and 12.1, this agreement does not confer any rights on any person or party (other than the parties to this agreement and, where applicable, their successors and permitted assigns) pursuant to the Contracts (Rights of Third Parties) Act 1999.</w:t>
      </w:r>
      <w:bookmarkEnd w:id="283"/>
    </w:p>
    <w:p w:rsidR="00F7717A" w:rsidP="00222613">
      <w:pPr>
        <w:pStyle w:val="TitleClause"/>
        <w:shd w:val="clear" w:color="auto" w:fill="auto"/>
        <w:rPr>
          <w:color w:val="000000"/>
        </w:rPr>
      </w:pPr>
      <w:r>
        <w:rPr>
          <w:color w:val="000000"/>
        </w:rPr>
        <w:fldChar w:fldCharType="begin"/>
      </w:r>
      <w:r>
        <w:rPr>
          <w:color w:val="000000"/>
        </w:rPr>
        <w:instrText>TC "25. Counterparts" \l 1</w:instrText>
      </w:r>
      <w:r>
        <w:rPr>
          <w:color w:val="000000"/>
        </w:rPr>
        <w:fldChar w:fldCharType="end"/>
      </w:r>
      <w:bookmarkStart w:id="284" w:name="a221059"/>
      <w:bookmarkStart w:id="285" w:name="_Toc256000024"/>
      <w:r>
        <w:rPr>
          <w:color w:val="000000"/>
        </w:rPr>
        <w:t>Counterparts</w:t>
      </w:r>
      <w:bookmarkEnd w:id="285"/>
      <w:bookmarkEnd w:id="284"/>
    </w:p>
    <w:p w:rsidR="00F7717A" w:rsidP="00222613">
      <w:pPr>
        <w:pStyle w:val="Untitledsubclause1"/>
        <w:shd w:val="clear" w:color="auto" w:fill="auto"/>
        <w:rPr>
          <w:color w:val="000000"/>
        </w:rPr>
      </w:pPr>
      <w:bookmarkStart w:id="286" w:name="a160972"/>
      <w:r>
        <w:rPr>
          <w:color w:val="000000"/>
        </w:rPr>
        <w:t>This agreement may be executed in any number of counterparts, each of which constitutes a duplicate original, but all the counterparts together constitute the one agreement.</w:t>
      </w:r>
      <w:bookmarkEnd w:id="286"/>
    </w:p>
    <w:p w:rsidR="00F7717A" w:rsidP="00222613">
      <w:pPr>
        <w:pStyle w:val="Untitledsubclause1"/>
        <w:shd w:val="clear" w:color="auto" w:fill="auto"/>
        <w:rPr>
          <w:color w:val="000000"/>
        </w:rPr>
      </w:pPr>
      <w:bookmarkStart w:id="287" w:name="a366836"/>
      <w:r>
        <w:rPr>
          <w:color w:val="000000"/>
        </w:rPr>
        <w:t xml:space="preserve">Transmission of [an executed counterpart of this agreement (but for the avoidance of doubt not just a signature page) </w:t>
      </w:r>
      <w:r>
        <w:rPr>
          <w:b/>
          <w:bCs/>
          <w:color w:val="000000"/>
        </w:rPr>
        <w:t>OR</w:t>
      </w:r>
      <w:r>
        <w:rPr>
          <w:color w:val="000000"/>
        </w:rPr>
        <w:t xml:space="preserve">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 ink" hard copy original[s] of their counterpart.]</w:t>
      </w:r>
      <w:bookmarkEnd w:id="287"/>
    </w:p>
    <w:p w:rsidR="00F7717A" w:rsidP="00222613">
      <w:pPr>
        <w:pStyle w:val="Untitledsubclause1"/>
        <w:shd w:val="clear" w:color="auto" w:fill="auto"/>
        <w:rPr>
          <w:color w:val="000000"/>
        </w:rPr>
      </w:pPr>
      <w:bookmarkStart w:id="288" w:name="a151784"/>
      <w:r>
        <w:rPr>
          <w:color w:val="000000"/>
        </w:rPr>
        <w:t xml:space="preserve">No counterpart shall be effective until each party has [provided </w:t>
      </w:r>
      <w:r>
        <w:rPr>
          <w:b/>
          <w:bCs/>
          <w:color w:val="000000"/>
        </w:rPr>
        <w:t xml:space="preserve">OR </w:t>
      </w:r>
      <w:r>
        <w:rPr>
          <w:color w:val="000000"/>
        </w:rPr>
        <w:t>delivered] to the other[s] at least one executed counterpart.</w:t>
      </w:r>
      <w:bookmarkEnd w:id="288"/>
    </w:p>
    <w:p w:rsidR="00F7717A" w:rsidP="00222613">
      <w:pPr>
        <w:pStyle w:val="TitleClause"/>
        <w:shd w:val="clear" w:color="auto" w:fill="auto"/>
        <w:rPr>
          <w:color w:val="000000"/>
        </w:rPr>
      </w:pPr>
      <w:r>
        <w:rPr>
          <w:color w:val="000000"/>
        </w:rPr>
        <w:fldChar w:fldCharType="begin"/>
      </w:r>
      <w:r>
        <w:rPr>
          <w:color w:val="000000"/>
        </w:rPr>
        <w:instrText>TC "26. Notices" \l 1</w:instrText>
      </w:r>
      <w:r>
        <w:rPr>
          <w:color w:val="000000"/>
        </w:rPr>
        <w:fldChar w:fldCharType="end"/>
      </w:r>
      <w:bookmarkStart w:id="289" w:name="a633836"/>
      <w:bookmarkStart w:id="290" w:name="_Toc256000025"/>
      <w:r>
        <w:rPr>
          <w:color w:val="000000"/>
        </w:rPr>
        <w:t>Notices</w:t>
      </w:r>
      <w:bookmarkEnd w:id="290"/>
      <w:bookmarkEnd w:id="289"/>
    </w:p>
    <w:p w:rsidR="00F7717A" w:rsidP="00222613">
      <w:pPr>
        <w:pStyle w:val="Untitledsubclause1"/>
        <w:numPr>
          <w:ilvl w:val="1"/>
          <w:numId w:val="23"/>
        </w:numPr>
        <w:shd w:val="clear" w:color="auto" w:fill="auto"/>
        <w:rPr>
          <w:color w:val="000000"/>
        </w:rPr>
      </w:pPr>
      <w:bookmarkStart w:id="291" w:name="a134728"/>
      <w:r>
        <w:rPr>
          <w:color w:val="000000"/>
        </w:rPr>
        <w:t>Any notice given to a party under or in connection with this agreement shall be in writing and shall be:</w:t>
      </w:r>
      <w:bookmarkEnd w:id="291"/>
    </w:p>
    <w:p w:rsidR="00F7717A" w:rsidP="00222613">
      <w:pPr>
        <w:pStyle w:val="Untitledsubclause2"/>
        <w:numPr>
          <w:ilvl w:val="2"/>
          <w:numId w:val="23"/>
        </w:numPr>
        <w:shd w:val="clear" w:color="auto" w:fill="auto"/>
        <w:rPr>
          <w:color w:val="000000"/>
        </w:rPr>
      </w:pPr>
      <w:bookmarkStart w:id="292" w:name="a488078"/>
      <w:r>
        <w:rPr>
          <w:color w:val="000000"/>
        </w:rPr>
        <w:t xml:space="preserve">delivered by hand or by pre-paid first-class post or other next working day delivery service at its registered office (if a company) or its principal place of business (in any other case); or </w:t>
      </w:r>
      <w:bookmarkEnd w:id="292"/>
    </w:p>
    <w:p w:rsidR="00F7717A" w:rsidRPr="00CE7B6D" w:rsidP="00222613">
      <w:pPr>
        <w:pStyle w:val="Untitledsubclause2"/>
        <w:numPr>
          <w:ilvl w:val="2"/>
          <w:numId w:val="23"/>
        </w:numPr>
        <w:shd w:val="clear" w:color="auto" w:fill="auto"/>
        <w:rPr>
          <w:color w:val="000000"/>
        </w:rPr>
      </w:pPr>
      <w:bookmarkStart w:id="293" w:name="a381299"/>
      <w:r>
        <w:rPr>
          <w:color w:val="000000"/>
        </w:rPr>
        <w:t>[</w:t>
      </w:r>
      <w:r>
        <w:rPr>
          <w:color w:val="000000"/>
        </w:rPr>
        <w:t xml:space="preserve">sent by email to the following addresses (or an address substituted in writing by the party to be served): </w:t>
      </w:r>
      <w:r>
        <w:rPr>
          <w:color w:val="000000"/>
        </w:rPr>
        <w:fldChar w:fldCharType="begin"/>
      </w:r>
      <w:r>
        <w:rPr>
          <w:color w:val="000000"/>
        </w:rPr>
        <w:instrText>MACROBUTTON optional</w:instrText>
      </w:r>
      <w:r>
        <w:rPr>
          <w:color w:val="000000"/>
        </w:rPr>
        <w:fldChar w:fldCharType="end"/>
      </w:r>
      <w:bookmarkEnd w:id="293"/>
    </w:p>
    <w:p w:rsidR="00F7717A" w:rsidRPr="003C6A69" w:rsidP="00222613">
      <w:pPr>
        <w:pStyle w:val="Untitledsubclause3"/>
        <w:numPr>
          <w:ilvl w:val="3"/>
          <w:numId w:val="23"/>
        </w:numPr>
        <w:shd w:val="clear" w:color="auto" w:fill="auto"/>
        <w:rPr>
          <w:color w:val="000000"/>
        </w:rPr>
      </w:pPr>
      <w:bookmarkStart w:id="294" w:name="a145652"/>
      <w:r>
        <w:rPr>
          <w:color w:val="000000"/>
        </w:rPr>
        <w:t>Party 1: [ADDRESS].</w:t>
      </w:r>
      <w:bookmarkEnd w:id="294"/>
    </w:p>
    <w:p w:rsidR="00F7717A" w:rsidRPr="003C6A69" w:rsidP="00222613">
      <w:pPr>
        <w:pStyle w:val="Untitledsubclause3"/>
        <w:numPr>
          <w:ilvl w:val="3"/>
          <w:numId w:val="23"/>
        </w:numPr>
        <w:shd w:val="clear" w:color="auto" w:fill="auto"/>
        <w:rPr>
          <w:color w:val="000000"/>
        </w:rPr>
      </w:pPr>
      <w:bookmarkStart w:id="295" w:name="a260522"/>
      <w:r>
        <w:rPr>
          <w:color w:val="000000"/>
        </w:rPr>
        <w:t>Party 2: [ADDRESS].</w:t>
      </w:r>
      <w:r>
        <w:rPr>
          <w:color w:val="000000"/>
        </w:rPr>
        <w:t>]</w:t>
      </w:r>
      <w:bookmarkEnd w:id="295"/>
    </w:p>
    <w:p w:rsidR="00F7717A" w:rsidP="00222613">
      <w:pPr>
        <w:pStyle w:val="Untitledsubclause1"/>
        <w:numPr>
          <w:ilvl w:val="1"/>
          <w:numId w:val="23"/>
        </w:numPr>
        <w:shd w:val="clear" w:color="auto" w:fill="auto"/>
        <w:rPr>
          <w:color w:val="000000"/>
        </w:rPr>
      </w:pPr>
      <w:bookmarkStart w:id="296" w:name="a178724"/>
      <w:r>
        <w:rPr>
          <w:color w:val="000000"/>
        </w:rPr>
        <w:t>Any notice shall be deemed to have been received:</w:t>
      </w:r>
      <w:bookmarkEnd w:id="296"/>
    </w:p>
    <w:p w:rsidR="00F7717A" w:rsidP="00222613">
      <w:pPr>
        <w:pStyle w:val="Untitledsubclause2"/>
        <w:numPr>
          <w:ilvl w:val="2"/>
          <w:numId w:val="23"/>
        </w:numPr>
        <w:shd w:val="clear" w:color="auto" w:fill="auto"/>
        <w:rPr>
          <w:color w:val="000000"/>
        </w:rPr>
      </w:pPr>
      <w:bookmarkStart w:id="297" w:name="a579332"/>
      <w:r>
        <w:rPr>
          <w:color w:val="000000"/>
        </w:rPr>
        <w:t>if delivered by hand, at the time the notice is left at the proper address;</w:t>
      </w:r>
      <w:bookmarkEnd w:id="297"/>
    </w:p>
    <w:p w:rsidR="00F7717A" w:rsidP="00222613">
      <w:pPr>
        <w:pStyle w:val="Untitledsubclause2"/>
        <w:numPr>
          <w:ilvl w:val="2"/>
          <w:numId w:val="23"/>
        </w:numPr>
        <w:shd w:val="clear" w:color="auto" w:fill="auto"/>
        <w:rPr>
          <w:color w:val="000000"/>
        </w:rPr>
      </w:pPr>
      <w:bookmarkStart w:id="298" w:name="a548895"/>
      <w:r>
        <w:rPr>
          <w:color w:val="000000"/>
        </w:rPr>
        <w:t>if sent by [pre-paid first-class post or other] next working day delivery service, at [9.00 am] on the [second] Business Day after posting; or</w:t>
      </w:r>
      <w:bookmarkEnd w:id="298"/>
    </w:p>
    <w:p w:rsidR="00F7717A" w:rsidP="00222613">
      <w:pPr>
        <w:pStyle w:val="Untitledsubclause2"/>
        <w:shd w:val="clear" w:color="auto" w:fill="auto"/>
        <w:rPr>
          <w:color w:val="000000"/>
        </w:rPr>
      </w:pPr>
      <w:bookmarkStart w:id="299" w:name="a714465"/>
      <w:r>
        <w:rPr>
          <w:color w:val="000000"/>
        </w:rPr>
        <w:t>[</w:t>
      </w:r>
      <w:r>
        <w:rPr>
          <w:color w:val="000000"/>
        </w:rPr>
        <w:t>if sent by email, at the time of transmission, or, if this time falls outside Business Hours in the place of receipt, when Business Hours resume.</w:t>
      </w:r>
      <w:r>
        <w:rPr>
          <w:color w:val="000000"/>
        </w:rPr>
        <w:fldChar w:fldCharType="begin"/>
      </w:r>
      <w:r>
        <w:rPr>
          <w:color w:val="000000"/>
        </w:rPr>
        <w:fldChar w:fldCharType="end"/>
      </w:r>
      <w:r>
        <w:rPr>
          <w:color w:val="000000"/>
        </w:rPr>
        <w:t>]</w:t>
      </w:r>
      <w:bookmarkEnd w:id="299"/>
    </w:p>
    <w:p w:rsidR="00F7717A" w:rsidP="00222613">
      <w:pPr>
        <w:pStyle w:val="Untitledsubclause1"/>
        <w:numPr>
          <w:ilvl w:val="1"/>
          <w:numId w:val="23"/>
        </w:numPr>
        <w:shd w:val="clear" w:color="auto" w:fill="auto"/>
        <w:rPr>
          <w:color w:val="000000"/>
        </w:rPr>
      </w:pPr>
      <w:bookmarkStart w:id="300" w:name="a930534"/>
      <w:r>
        <w:rPr>
          <w:color w:val="000000"/>
        </w:rPr>
        <w:t xml:space="preserve">This clause does not apply to the service of any proceedings or other documents in any legal action or, where applicable, any arbitration or other method of dispute resolution. </w:t>
      </w:r>
      <w:bookmarkEnd w:id="300"/>
    </w:p>
    <w:p w:rsidR="00F7717A" w:rsidP="00222613">
      <w:pPr>
        <w:pStyle w:val="TitleClause"/>
        <w:shd w:val="clear" w:color="auto" w:fill="auto"/>
        <w:rPr>
          <w:color w:val="000000"/>
        </w:rPr>
      </w:pPr>
      <w:r>
        <w:rPr>
          <w:color w:val="000000"/>
        </w:rPr>
        <w:fldChar w:fldCharType="begin"/>
      </w:r>
      <w:r>
        <w:rPr>
          <w:color w:val="000000"/>
        </w:rPr>
        <w:instrText>TC "27. Governing law" \l 1</w:instrText>
      </w:r>
      <w:r>
        <w:rPr>
          <w:color w:val="000000"/>
        </w:rPr>
        <w:fldChar w:fldCharType="end"/>
      </w:r>
      <w:bookmarkStart w:id="301" w:name="a160081"/>
      <w:bookmarkStart w:id="302" w:name="_Toc256000026"/>
      <w:r>
        <w:rPr>
          <w:color w:val="000000"/>
        </w:rPr>
        <w:t>Governing law</w:t>
      </w:r>
      <w:bookmarkEnd w:id="302"/>
      <w:bookmarkEnd w:id="301"/>
    </w:p>
    <w:p w:rsidR="00F7717A" w:rsidP="00222613">
      <w:pPr>
        <w:pStyle w:val="NoNumUntitledsubclause1"/>
        <w:shd w:val="clear" w:color="auto" w:fill="auto"/>
        <w:rPr>
          <w:color w:val="000000"/>
        </w:rPr>
      </w:pPr>
      <w:bookmarkStart w:id="303" w:name="a961928"/>
      <w:r>
        <w:rPr>
          <w:color w:val="000000"/>
        </w:rPr>
        <w:t>This agreement and any dispute or claim arising out of or in connection with it or its subject matter or formation (including non-contractual disputes or claims) shall be governed by and construed in accordance with the law of England and Wales.</w:t>
      </w:r>
      <w:bookmarkEnd w:id="303"/>
    </w:p>
    <w:p w:rsidR="00F7717A" w:rsidP="00222613">
      <w:pPr>
        <w:pStyle w:val="TitleClause"/>
        <w:shd w:val="clear" w:color="auto" w:fill="auto"/>
        <w:rPr>
          <w:color w:val="000000"/>
        </w:rPr>
      </w:pPr>
      <w:r>
        <w:rPr>
          <w:color w:val="000000"/>
        </w:rPr>
        <w:fldChar w:fldCharType="begin"/>
      </w:r>
      <w:r>
        <w:rPr>
          <w:color w:val="000000"/>
        </w:rPr>
        <w:instrText>TC "28. Jurisdiction" \l 1</w:instrText>
      </w:r>
      <w:r>
        <w:rPr>
          <w:color w:val="000000"/>
        </w:rPr>
        <w:fldChar w:fldCharType="end"/>
      </w:r>
      <w:bookmarkStart w:id="304" w:name="a280264"/>
      <w:bookmarkStart w:id="305" w:name="_Toc256000027"/>
      <w:r>
        <w:rPr>
          <w:color w:val="000000"/>
        </w:rPr>
        <w:t>Jurisdiction</w:t>
      </w:r>
      <w:bookmarkEnd w:id="305"/>
      <w:bookmarkEnd w:id="304"/>
    </w:p>
    <w:p w:rsidR="00F7717A" w:rsidP="00222613">
      <w:pPr>
        <w:pStyle w:val="NoNumUntitledsubclause1"/>
        <w:shd w:val="clear" w:color="auto" w:fill="auto"/>
        <w:rPr>
          <w:color w:val="000000"/>
        </w:rPr>
      </w:pPr>
      <w:bookmarkStart w:id="306" w:name="a489022"/>
      <w:r>
        <w:rPr>
          <w:color w:val="000000"/>
        </w:rPr>
        <w:t>Each party irrevocably agrees that the courts of England and Wales shall have exclusive jurisdiction to settle any dispute or claim arising out of or in connection with this agreement or its subject matter or formation (including non-contractual disputes or claims).</w:t>
      </w:r>
      <w:bookmarkEnd w:id="306"/>
    </w:p>
    <w:p w:rsidR="00F7717A" w:rsidP="00222613">
      <w:pPr>
        <w:pStyle w:val="Testimonium"/>
        <w:shd w:val="clear" w:color="auto" w:fill="auto"/>
        <w:rPr>
          <w:color w:val="000000"/>
          <w:lang w:val="en-US"/>
        </w:rPr>
      </w:pPr>
      <w:r>
        <w:rPr>
          <w:color w:val="000000"/>
          <w:lang w:val="en-US"/>
        </w:rPr>
        <w:t>This agreement has been entered into on the date stated at the beginning of it.</w:t>
      </w:r>
    </w:p>
    <w:p w:rsidR="00F7717A" w:rsidP="00222613">
      <w:pPr>
        <w:pStyle w:val="Schedule"/>
        <w:pageBreakBefore/>
        <w:numPr>
          <w:numId w:val="53"/>
        </w:numPr>
        <w:shd w:val="clear" w:color="auto" w:fill="auto"/>
        <w:rPr>
          <w:color w:val="000000"/>
        </w:rPr>
      </w:pPr>
      <w:bookmarkStart w:id="307" w:name="a507599"/>
      <w:bookmarkStart w:id="308" w:name="_Toc256000028"/>
      <w:r>
        <w:rPr>
          <w:color w:val="000000"/>
        </w:rPr>
        <w:t>Subscription Fees</w:t>
      </w:r>
      <w:bookmarkEnd w:id="308"/>
      <w:bookmarkEnd w:id="307"/>
    </w:p>
    <w:p w:rsidR="00F7717A" w:rsidP="00222613">
      <w:pPr>
        <w:pStyle w:val="ScheduleTitleClause"/>
        <w:numPr>
          <w:numId w:val="57"/>
        </w:numPr>
        <w:shd w:val="clear" w:color="auto" w:fill="auto"/>
        <w:rPr>
          <w:color w:val="000000"/>
        </w:rPr>
      </w:pPr>
      <w:r>
        <w:rPr>
          <w:color w:val="000000"/>
        </w:rPr>
        <w:fldChar w:fldCharType="begin"/>
      </w:r>
      <w:r>
        <w:rPr>
          <w:color w:val="000000"/>
        </w:rPr>
        <w:instrText>TC "1. Subscription Fees" \l 1</w:instrText>
      </w:r>
      <w:r>
        <w:rPr>
          <w:color w:val="000000"/>
        </w:rPr>
        <w:fldChar w:fldCharType="end"/>
      </w:r>
      <w:bookmarkStart w:id="309" w:name="a846834"/>
      <w:bookmarkStart w:id="310" w:name="_Toc256000029"/>
      <w:r>
        <w:rPr>
          <w:color w:val="000000"/>
        </w:rPr>
        <w:t>Subscription Fees</w:t>
      </w:r>
      <w:bookmarkEnd w:id="310"/>
      <w:bookmarkEnd w:id="309"/>
    </w:p>
    <w:p w:rsidR="00F7717A" w:rsidP="00222613">
      <w:pPr>
        <w:pStyle w:val="NoNumUntitledClause"/>
        <w:shd w:val="clear" w:color="auto" w:fill="auto"/>
        <w:rPr>
          <w:color w:val="000000"/>
        </w:rPr>
      </w:pPr>
      <w:bookmarkStart w:id="311" w:name="a171447"/>
      <w:r>
        <w:rPr>
          <w:color w:val="000000"/>
        </w:rPr>
        <w:t>The Subscription Fees shall amount to a total of £[AMOUNT], based on [NUMBER] User Subscriptions at £[AMOUNT] per User Subscription.</w:t>
      </w:r>
      <w:bookmarkEnd w:id="311"/>
    </w:p>
    <w:p w:rsidR="00F7717A" w:rsidP="00222613">
      <w:pPr>
        <w:pStyle w:val="ScheduleTitleClause"/>
        <w:numPr>
          <w:numId w:val="57"/>
        </w:numPr>
        <w:shd w:val="clear" w:color="auto" w:fill="auto"/>
        <w:rPr>
          <w:color w:val="000000"/>
        </w:rPr>
      </w:pPr>
      <w:r>
        <w:rPr>
          <w:color w:val="000000"/>
        </w:rPr>
        <w:fldChar w:fldCharType="begin"/>
      </w:r>
      <w:r>
        <w:rPr>
          <w:color w:val="000000"/>
        </w:rPr>
        <w:instrText>TC "2. Additional User Subscription Fees" \l 1</w:instrText>
      </w:r>
      <w:r>
        <w:rPr>
          <w:color w:val="000000"/>
        </w:rPr>
        <w:fldChar w:fldCharType="end"/>
      </w:r>
      <w:bookmarkStart w:id="312" w:name="a405151"/>
      <w:bookmarkStart w:id="313" w:name="_Toc256000030"/>
      <w:r>
        <w:rPr>
          <w:color w:val="000000"/>
        </w:rPr>
        <w:t>Additional User Subscription Fees</w:t>
      </w:r>
      <w:bookmarkEnd w:id="313"/>
      <w:bookmarkEnd w:id="312"/>
    </w:p>
    <w:p w:rsidR="00F7717A" w:rsidP="00222613">
      <w:pPr>
        <w:pStyle w:val="NoNumUntitledClause"/>
        <w:shd w:val="clear" w:color="auto" w:fill="auto"/>
        <w:rPr>
          <w:color w:val="000000"/>
        </w:rPr>
      </w:pPr>
      <w:bookmarkStart w:id="314" w:name="a653689"/>
      <w:r>
        <w:rPr>
          <w:color w:val="000000"/>
        </w:rPr>
        <w:t xml:space="preserve">Additional User Subscriptions may be purchased by the Customer in accordance with </w:t>
      </w:r>
      <w:r>
        <w:rPr>
          <w:color w:val="000000"/>
        </w:rPr>
        <w:fldChar w:fldCharType="begin"/>
      </w:r>
      <w:r>
        <w:rPr>
          <w:color w:val="000000"/>
        </w:rPr>
        <w:instrText>PAGEREF a930566\# "'clause '"  \h</w:instrText>
      </w:r>
      <w:r>
        <w:rPr>
          <w:color w:val="000000"/>
        </w:rPr>
        <w:fldChar w:fldCharType="separate"/>
      </w:r>
      <w:r>
        <w:rPr>
          <w:color w:val="000000"/>
        </w:rPr>
        <w:t xml:space="preserve">clause </w:t>
      </w:r>
      <w:r>
        <w:rPr>
          <w:color w:val="000000"/>
        </w:rPr>
        <w:fldChar w:fldCharType="end"/>
      </w:r>
      <w:r>
        <w:rPr>
          <w:color w:val="000000"/>
        </w:rPr>
        <w:fldChar w:fldCharType="begin"/>
      </w:r>
      <w:r>
        <w:rPr>
          <w:i w:val="0"/>
          <w:color w:val="000000"/>
          <w:highlight w:val="lightGray"/>
          <w:u w:val="none"/>
        </w:rPr>
        <w:instrText>REF a930566 \h \w</w:instrText>
      </w:r>
      <w:r>
        <w:rPr>
          <w:color w:val="000000"/>
        </w:rPr>
        <w:fldChar w:fldCharType="separate"/>
      </w:r>
      <w:r>
        <w:rPr>
          <w:color w:val="000000"/>
        </w:rPr>
        <w:t>3</w:t>
      </w:r>
      <w:r>
        <w:rPr>
          <w:color w:val="000000"/>
        </w:rPr>
        <w:fldChar w:fldCharType="end"/>
      </w:r>
      <w:r>
        <w:rPr>
          <w:color w:val="000000"/>
        </w:rPr>
        <w:t xml:space="preserve"> at £[AMOUNT] per User Subscription.</w:t>
      </w:r>
      <w:bookmarkEnd w:id="314"/>
    </w:p>
    <w:p w:rsidR="00F7717A" w:rsidP="00222613">
      <w:pPr>
        <w:pStyle w:val="ScheduleTitleClause"/>
        <w:numPr>
          <w:numId w:val="57"/>
        </w:numPr>
        <w:shd w:val="clear" w:color="auto" w:fill="auto"/>
        <w:rPr>
          <w:color w:val="000000"/>
        </w:rPr>
      </w:pPr>
      <w:r>
        <w:rPr>
          <w:color w:val="000000"/>
        </w:rPr>
        <w:fldChar w:fldCharType="begin"/>
      </w:r>
      <w:r>
        <w:rPr>
          <w:color w:val="000000"/>
        </w:rPr>
        <w:instrText>TC "3. Excess Storage Fees" \l 1</w:instrText>
      </w:r>
      <w:r>
        <w:rPr>
          <w:color w:val="000000"/>
        </w:rPr>
        <w:fldChar w:fldCharType="end"/>
      </w:r>
      <w:bookmarkStart w:id="315" w:name="a503456"/>
      <w:bookmarkStart w:id="316" w:name="_Toc256000031"/>
      <w:r>
        <w:rPr>
          <w:color w:val="000000"/>
        </w:rPr>
        <w:t>Excess Storage Fees</w:t>
      </w:r>
      <w:bookmarkEnd w:id="316"/>
      <w:bookmarkEnd w:id="315"/>
    </w:p>
    <w:p w:rsidR="00F7717A" w:rsidP="00222613">
      <w:pPr>
        <w:pStyle w:val="NoNumUntitledsubclause1"/>
        <w:shd w:val="clear" w:color="auto" w:fill="auto"/>
        <w:rPr>
          <w:color w:val="000000"/>
        </w:rPr>
      </w:pPr>
      <w:bookmarkStart w:id="317" w:name="a913046"/>
      <w:r>
        <w:rPr>
          <w:color w:val="000000"/>
        </w:rPr>
        <w:t>The Supplier's excess storage fees current as at the Effective Date are set out below: [EXCESS STORAGE FEES].</w:t>
      </w:r>
      <w:bookmarkEnd w:id="317"/>
    </w:p>
    <w:p w:rsidR="00F7717A" w:rsidP="00222613">
      <w:pPr>
        <w:pStyle w:val="ScheduleTitleClause"/>
        <w:numPr>
          <w:numId w:val="57"/>
        </w:numPr>
        <w:shd w:val="clear" w:color="auto" w:fill="auto"/>
        <w:rPr>
          <w:color w:val="000000"/>
        </w:rPr>
      </w:pPr>
      <w:r>
        <w:rPr>
          <w:color w:val="000000"/>
        </w:rPr>
        <w:fldChar w:fldCharType="begin"/>
      </w:r>
      <w:r>
        <w:rPr>
          <w:color w:val="000000"/>
        </w:rPr>
        <w:instrText>TC "4. Support Fees" \l 1</w:instrText>
      </w:r>
      <w:r>
        <w:rPr>
          <w:color w:val="000000"/>
        </w:rPr>
        <w:fldChar w:fldCharType="end"/>
      </w:r>
      <w:bookmarkStart w:id="318" w:name="a120347"/>
      <w:bookmarkStart w:id="319" w:name="_Toc256000032"/>
      <w:r>
        <w:rPr>
          <w:color w:val="000000"/>
        </w:rPr>
        <w:t>Support Fees</w:t>
      </w:r>
      <w:bookmarkEnd w:id="319"/>
      <w:bookmarkEnd w:id="318"/>
    </w:p>
    <w:p w:rsidR="00F7717A" w:rsidP="00222613">
      <w:pPr>
        <w:pStyle w:val="NoNumUntitledClause"/>
        <w:shd w:val="clear" w:color="auto" w:fill="auto"/>
        <w:rPr>
          <w:color w:val="000000"/>
        </w:rPr>
      </w:pPr>
      <w:bookmarkStart w:id="320" w:name="a423575"/>
      <w:r>
        <w:rPr>
          <w:color w:val="000000"/>
        </w:rPr>
        <w:t>The Supplier's standard and enhanced support fees are set out below: [DETAILS]</w:t>
      </w:r>
      <w:bookmarkEnd w:id="320"/>
    </w:p>
    <w:p w:rsidR="00F7717A" w:rsidP="00222613">
      <w:pPr>
        <w:pStyle w:val="ScheduleTitleClause"/>
        <w:numPr>
          <w:numId w:val="57"/>
        </w:numPr>
        <w:shd w:val="clear" w:color="auto" w:fill="auto"/>
        <w:rPr>
          <w:color w:val="000000"/>
        </w:rPr>
      </w:pPr>
      <w:r>
        <w:rPr>
          <w:color w:val="000000"/>
        </w:rPr>
        <w:fldChar w:fldCharType="begin"/>
      </w:r>
      <w:r>
        <w:rPr>
          <w:color w:val="000000"/>
        </w:rPr>
        <w:instrText>TC "5. Service credits" \l 1</w:instrText>
      </w:r>
      <w:r>
        <w:rPr>
          <w:color w:val="000000"/>
        </w:rPr>
        <w:fldChar w:fldCharType="end"/>
      </w:r>
      <w:bookmarkStart w:id="321" w:name="a690815"/>
      <w:bookmarkStart w:id="322" w:name="_Toc256000033"/>
      <w:r>
        <w:rPr>
          <w:color w:val="000000"/>
        </w:rPr>
        <w:t>Service credits</w:t>
      </w:r>
      <w:bookmarkEnd w:id="322"/>
      <w:bookmarkEnd w:id="321"/>
    </w:p>
    <w:p w:rsidR="00F7717A" w:rsidP="00222613">
      <w:pPr>
        <w:pStyle w:val="NoNumUntitledsubclause1"/>
        <w:shd w:val="clear" w:color="auto" w:fill="auto"/>
        <w:rPr>
          <w:color w:val="000000"/>
        </w:rPr>
      </w:pPr>
      <w:bookmarkStart w:id="323" w:name="a460935"/>
      <w:r>
        <w:rPr>
          <w:color w:val="000000"/>
        </w:rPr>
        <w:t>[DETAILS OF SERVICE CREDITS]</w:t>
      </w:r>
      <w:bookmarkEnd w:id="323"/>
    </w:p>
    <w:p w:rsidR="00F7717A" w:rsidP="00222613">
      <w:pPr>
        <w:pStyle w:val="Schedule"/>
        <w:pageBreakBefore/>
        <w:numPr>
          <w:numId w:val="53"/>
        </w:numPr>
        <w:shd w:val="clear" w:color="auto" w:fill="auto"/>
        <w:rPr>
          <w:color w:val="000000"/>
        </w:rPr>
      </w:pPr>
      <w:bookmarkStart w:id="324" w:name="a760922"/>
      <w:bookmarkStart w:id="325" w:name="_Toc256000034"/>
      <w:r>
        <w:rPr>
          <w:color w:val="000000"/>
        </w:rPr>
        <w:t>Subscription Term</w:t>
      </w:r>
      <w:bookmarkEnd w:id="325"/>
      <w:bookmarkEnd w:id="324"/>
    </w:p>
    <w:p w:rsidR="00F7717A" w:rsidP="00222613">
      <w:pPr>
        <w:pStyle w:val="ScheduleUntitledClause"/>
        <w:numPr>
          <w:numId w:val="58"/>
        </w:numPr>
        <w:shd w:val="clear" w:color="auto" w:fill="auto"/>
        <w:rPr>
          <w:color w:val="000000"/>
        </w:rPr>
      </w:pPr>
      <w:bookmarkStart w:id="326" w:name="a952545"/>
      <w:r>
        <w:rPr>
          <w:color w:val="000000"/>
        </w:rPr>
        <w:t>Initial Subscription Term: [LENGTH OF INITIAL SUBSCRIPTION TERM].</w:t>
      </w:r>
      <w:bookmarkEnd w:id="326"/>
    </w:p>
    <w:p w:rsidR="00F7717A" w:rsidP="00222613">
      <w:pPr>
        <w:pStyle w:val="Schedule"/>
        <w:pageBreakBefore/>
        <w:numPr>
          <w:numId w:val="53"/>
        </w:numPr>
        <w:shd w:val="clear" w:color="auto" w:fill="auto"/>
        <w:rPr>
          <w:color w:val="000000"/>
        </w:rPr>
      </w:pPr>
      <w:bookmarkStart w:id="327" w:name="a393324"/>
      <w:bookmarkStart w:id="328" w:name="_Toc256000035"/>
      <w:r>
        <w:rPr>
          <w:color w:val="000000"/>
        </w:rPr>
        <w:t>Mandatory Policies</w:t>
      </w:r>
      <w:bookmarkEnd w:id="328"/>
      <w:bookmarkEnd w:id="327"/>
    </w:p>
    <w:p w:rsidR="00F7717A" w:rsidP="00222613">
      <w:pPr>
        <w:pStyle w:val="Paragraph"/>
        <w:shd w:val="clear" w:color="auto" w:fill="auto"/>
        <w:rPr>
          <w:color w:val="000000"/>
        </w:rPr>
      </w:pPr>
      <w:r>
        <w:rPr>
          <w:color w:val="000000"/>
        </w:rPr>
        <w:t>[LIST [AND ATTACH] THE MANDATORY POLICIES HERE]</w:t>
      </w:r>
    </w:p>
    <w:p w:rsidR="00F7717A" w:rsidP="00222613">
      <w:pPr>
        <w:pStyle w:val="Paragraph"/>
        <w:shd w:val="clear" w:color="auto" w:fill="auto"/>
        <w:rPr>
          <w:color w:val="000000"/>
        </w:rPr>
      </w:pPr>
      <w:r>
        <w:rPr>
          <w:color w:val="000000"/>
        </w:rPr>
        <w:t>The Mandatory Policies are:</w:t>
      </w:r>
    </w:p>
    <w:p w:rsidR="00F7717A" w:rsidP="00222613">
      <w:pPr>
        <w:pStyle w:val="BulletList1"/>
        <w:shd w:val="clear" w:color="auto" w:fill="auto"/>
        <w:rPr>
          <w:color w:val="000000"/>
        </w:rPr>
      </w:pPr>
      <w:r>
        <w:rPr>
          <w:color w:val="000000"/>
        </w:rPr>
        <w:t>[Modern Slavery and Human Trafficking Policy]</w:t>
      </w:r>
    </w:p>
    <w:p w:rsidR="00F7717A" w:rsidP="00222613">
      <w:pPr>
        <w:pStyle w:val="BulletList1"/>
        <w:shd w:val="clear" w:color="auto" w:fill="auto"/>
        <w:rPr>
          <w:color w:val="000000"/>
        </w:rPr>
      </w:pPr>
      <w:r>
        <w:rPr>
          <w:color w:val="000000"/>
        </w:rPr>
        <w:t xml:space="preserve">[Corporate and Social Responsibility Policy] </w:t>
      </w:r>
    </w:p>
    <w:p w:rsidR="00F7717A" w:rsidP="00222613">
      <w:pPr>
        <w:pStyle w:val="BulletList1"/>
        <w:shd w:val="clear" w:color="auto" w:fill="auto"/>
        <w:rPr>
          <w:color w:val="000000"/>
        </w:rPr>
      </w:pPr>
      <w:r>
        <w:rPr>
          <w:color w:val="000000"/>
        </w:rPr>
        <w:t xml:space="preserve">[Data and Privacy Policy] </w:t>
      </w:r>
    </w:p>
    <w:p w:rsidR="00F7717A" w:rsidP="00222613">
      <w:pPr>
        <w:pStyle w:val="BulletList1"/>
        <w:shd w:val="clear" w:color="auto" w:fill="auto"/>
        <w:rPr>
          <w:color w:val="000000"/>
        </w:rPr>
      </w:pPr>
      <w:r>
        <w:rPr>
          <w:color w:val="000000"/>
        </w:rPr>
        <w:t>[Ethics and Anti-Bribery Policy]</w:t>
      </w:r>
    </w:p>
    <w:p w:rsidR="00F7717A" w:rsidP="00222613">
      <w:pPr>
        <w:pStyle w:val="BulletList1"/>
        <w:shd w:val="clear" w:color="auto" w:fill="auto"/>
        <w:rPr>
          <w:color w:val="000000"/>
        </w:rPr>
      </w:pPr>
      <w:r>
        <w:rPr>
          <w:color w:val="000000"/>
        </w:rPr>
        <w:t>[Expenses Policy]</w:t>
      </w:r>
    </w:p>
    <w:p w:rsidR="00F7717A" w:rsidRPr="007626AE" w:rsidP="00222613">
      <w:pPr>
        <w:pStyle w:val="BulletList1"/>
        <w:shd w:val="clear" w:color="auto" w:fill="auto"/>
        <w:rPr>
          <w:color w:val="000000"/>
        </w:rPr>
      </w:pPr>
      <w:r>
        <w:rPr>
          <w:color w:val="000000"/>
        </w:rPr>
        <w:t>[Business Continuity and Disaster Recovery (BCDR)]</w:t>
      </w:r>
    </w:p>
    <w:p w:rsidR="00F7717A" w:rsidP="00222613">
      <w:pPr>
        <w:pStyle w:val="BulletList1"/>
        <w:shd w:val="clear" w:color="auto" w:fill="auto"/>
        <w:rPr>
          <w:color w:val="000000"/>
        </w:rPr>
      </w:pPr>
      <w:r>
        <w:rPr>
          <w:color w:val="000000"/>
        </w:rPr>
        <w:t>[Cybersecurity Policy].</w:t>
      </w:r>
    </w:p>
    <w:p w:rsidR="00F7717A" w:rsidP="00222613">
      <w:pPr>
        <w:pStyle w:val="Schedule"/>
        <w:pageBreakBefore/>
        <w:numPr>
          <w:numId w:val="53"/>
        </w:numPr>
        <w:shd w:val="clear" w:color="auto" w:fill="auto"/>
        <w:rPr>
          <w:color w:val="000000"/>
        </w:rPr>
      </w:pPr>
      <w:bookmarkStart w:id="329" w:name="a169492"/>
      <w:bookmarkStart w:id="330" w:name="_Toc256000036"/>
      <w:r>
        <w:rPr>
          <w:color w:val="000000"/>
        </w:rPr>
        <w:t>[</w:t>
      </w:r>
      <w:r>
        <w:rPr>
          <w:color w:val="000000"/>
        </w:rPr>
        <w:t>Supplier's network and information systems security</w:t>
      </w:r>
      <w:r>
        <w:rPr>
          <w:color w:val="000000"/>
        </w:rPr>
        <w:fldChar w:fldCharType="begin"/>
      </w:r>
      <w:r>
        <w:rPr>
          <w:color w:val="000000"/>
        </w:rPr>
        <w:fldChar w:fldCharType="end"/>
      </w:r>
      <w:r>
        <w:rPr>
          <w:color w:val="000000"/>
        </w:rPr>
        <w:t>]</w:t>
      </w:r>
      <w:bookmarkEnd w:id="330"/>
      <w:bookmarkEnd w:id="329"/>
    </w:p>
    <w:p w:rsidR="00F7717A" w:rsidP="00222613">
      <w:pPr>
        <w:pStyle w:val="NoNumTitle-Clause"/>
        <w:shd w:val="clear" w:color="auto" w:fill="auto"/>
        <w:rPr>
          <w:color w:val="000000"/>
        </w:rPr>
      </w:pPr>
      <w:bookmarkStart w:id="331" w:name="a240476"/>
      <w:r>
        <w:rPr>
          <w:color w:val="000000"/>
        </w:rPr>
        <w:t>Security of systems and facilities</w:t>
      </w:r>
      <w:bookmarkEnd w:id="331"/>
    </w:p>
    <w:p w:rsidR="00F7717A" w:rsidRPr="00F83F81" w:rsidP="00222613">
      <w:pPr>
        <w:pStyle w:val="NoNumUntitledClause"/>
        <w:shd w:val="clear" w:color="auto" w:fill="auto"/>
        <w:rPr>
          <w:color w:val="000000"/>
        </w:rPr>
      </w:pPr>
      <w:bookmarkStart w:id="332" w:name="a332413"/>
      <w:r>
        <w:rPr>
          <w:color w:val="000000"/>
        </w:rPr>
        <w:t>A description or mapping of the Supplier's information system insofar as it relates to the Customer and any policies the Supplier has in place for managing information security, including risk analysis, human resources, security of operations, security architecture, secure data and system life cycle management and, where applicable, encryption and its management.</w:t>
      </w:r>
      <w:bookmarkEnd w:id="332"/>
    </w:p>
    <w:p w:rsidR="00F7717A" w:rsidRPr="00F83F81" w:rsidP="00222613">
      <w:pPr>
        <w:pStyle w:val="NoNumUntitledClause"/>
        <w:shd w:val="clear" w:color="auto" w:fill="auto"/>
        <w:rPr>
          <w:color w:val="000000"/>
        </w:rPr>
      </w:pPr>
      <w:bookmarkStart w:id="333" w:name="a473433"/>
      <w:r>
        <w:rPr>
          <w:color w:val="000000"/>
        </w:rPr>
        <w:t>Its measures to protect the security of its network and information systems from damage using an all-hazards risk-based approach, addressing for instance system failure, human error, malicious action or natural phenomena.</w:t>
      </w:r>
      <w:bookmarkEnd w:id="333"/>
    </w:p>
    <w:p w:rsidR="00F7717A" w:rsidRPr="00F83F81" w:rsidP="00222613">
      <w:pPr>
        <w:pStyle w:val="NoNumUntitledClause"/>
        <w:shd w:val="clear" w:color="auto" w:fill="auto"/>
        <w:rPr>
          <w:color w:val="000000"/>
        </w:rPr>
      </w:pPr>
      <w:bookmarkStart w:id="334" w:name="a550665"/>
      <w:r>
        <w:rPr>
          <w:color w:val="000000"/>
        </w:rPr>
        <w:t>Its measures including any policies to ensure the accessibility and traceability of critical supplies used in the provision of the Services.</w:t>
      </w:r>
      <w:bookmarkEnd w:id="334"/>
    </w:p>
    <w:p w:rsidR="00F7717A" w:rsidRPr="00F83F81" w:rsidP="00222613">
      <w:pPr>
        <w:pStyle w:val="NoNumUntitledClause"/>
        <w:shd w:val="clear" w:color="auto" w:fill="auto"/>
        <w:rPr>
          <w:color w:val="000000"/>
        </w:rPr>
      </w:pPr>
      <w:bookmarkStart w:id="335" w:name="a181677"/>
      <w:r>
        <w:rPr>
          <w:color w:val="000000"/>
        </w:rPr>
        <w:t>Any measures to ensure that the physical and logical access to network and information systems, including administrative security of network and information systems, is authorised and restricted based on business and security requirements.]</w:t>
      </w:r>
      <w:bookmarkEnd w:id="335"/>
    </w:p>
    <w:p w:rsidR="00F7717A" w:rsidRPr="0001385E" w:rsidP="00222613">
      <w:pPr>
        <w:pStyle w:val="NoNumTitle-Clause"/>
        <w:shd w:val="clear" w:color="auto" w:fill="auto"/>
        <w:rPr>
          <w:color w:val="000000"/>
        </w:rPr>
      </w:pPr>
      <w:bookmarkStart w:id="336" w:name="a552451"/>
      <w:r>
        <w:rPr>
          <w:color w:val="000000"/>
        </w:rPr>
        <w:t>Incident handling</w:t>
      </w:r>
      <w:bookmarkEnd w:id="336"/>
    </w:p>
    <w:p w:rsidR="00F7717A" w:rsidRPr="00F83F81" w:rsidP="00222613">
      <w:pPr>
        <w:pStyle w:val="NoNumUntitledClause"/>
        <w:shd w:val="clear" w:color="auto" w:fill="auto"/>
        <w:rPr>
          <w:color w:val="000000"/>
        </w:rPr>
      </w:pPr>
      <w:bookmarkStart w:id="337" w:name="a697333"/>
      <w:r>
        <w:rPr>
          <w:color w:val="000000"/>
        </w:rPr>
        <w:t>[Its detection processes and procedures for ensuring timely and adequate awareness of anomalous events and details of the ways in which it maintains and tests these processes and procedures.</w:t>
      </w:r>
      <w:bookmarkEnd w:id="337"/>
    </w:p>
    <w:p w:rsidR="00F7717A" w:rsidRPr="00F83F81" w:rsidP="00222613">
      <w:pPr>
        <w:pStyle w:val="NoNumUntitledClause"/>
        <w:shd w:val="clear" w:color="auto" w:fill="auto"/>
        <w:rPr>
          <w:color w:val="000000"/>
        </w:rPr>
      </w:pPr>
      <w:bookmarkStart w:id="338" w:name="a711975"/>
      <w:r>
        <w:rPr>
          <w:color w:val="000000"/>
        </w:rPr>
        <w:t>Its processes and policies on reporting incidents and identifying weaknesses and vulnerabilities in its information systems.</w:t>
      </w:r>
      <w:bookmarkEnd w:id="338"/>
    </w:p>
    <w:p w:rsidR="00F7717A" w:rsidRPr="00F83F81" w:rsidP="00222613">
      <w:pPr>
        <w:pStyle w:val="NoNumUntitledClause"/>
        <w:shd w:val="clear" w:color="auto" w:fill="auto"/>
        <w:rPr>
          <w:color w:val="000000"/>
        </w:rPr>
      </w:pPr>
      <w:bookmarkStart w:id="339" w:name="a431487"/>
      <w:r>
        <w:rPr>
          <w:color w:val="000000"/>
        </w:rPr>
        <w:t>Its procedures for assessing the severity of a security incident, documenting knowledge from incident analysis which may serve as evidence and support a continuous improvement process.]</w:t>
      </w:r>
      <w:bookmarkEnd w:id="339"/>
    </w:p>
    <w:p w:rsidR="00F7717A" w:rsidRPr="0001385E" w:rsidP="00222613">
      <w:pPr>
        <w:pStyle w:val="NoNumTitle-Clause"/>
        <w:shd w:val="clear" w:color="auto" w:fill="auto"/>
        <w:rPr>
          <w:color w:val="000000"/>
        </w:rPr>
      </w:pPr>
      <w:bookmarkStart w:id="340" w:name="a608904"/>
      <w:r>
        <w:rPr>
          <w:color w:val="000000"/>
        </w:rPr>
        <w:t>Business continuity management</w:t>
      </w:r>
      <w:bookmarkEnd w:id="340"/>
    </w:p>
    <w:p w:rsidR="00F7717A" w:rsidRPr="00F83F81" w:rsidP="00222613">
      <w:pPr>
        <w:pStyle w:val="NoNumUntitledClause"/>
        <w:shd w:val="clear" w:color="auto" w:fill="auto"/>
        <w:rPr>
          <w:color w:val="000000"/>
        </w:rPr>
      </w:pPr>
      <w:bookmarkStart w:id="341" w:name="a143355"/>
      <w:r>
        <w:rPr>
          <w:color w:val="000000"/>
        </w:rPr>
        <w:t>[Its contingency procedures for ensuring business continuity for the websites its Suppliers and details of the ways in which it regularly assesses and tests these.</w:t>
      </w:r>
      <w:bookmarkEnd w:id="341"/>
    </w:p>
    <w:p w:rsidR="00F7717A" w:rsidRPr="00F83F81" w:rsidP="00222613">
      <w:pPr>
        <w:pStyle w:val="NoNumUntitledClause"/>
        <w:shd w:val="clear" w:color="auto" w:fill="auto"/>
        <w:rPr>
          <w:color w:val="000000"/>
        </w:rPr>
      </w:pPr>
      <w:bookmarkStart w:id="342" w:name="a426569"/>
      <w:r>
        <w:rPr>
          <w:color w:val="000000"/>
        </w:rPr>
        <w:t xml:space="preserve">Its disaster recovery capabilities and details of the ways in which these are regularly assessed and tested.] </w:t>
      </w:r>
      <w:bookmarkEnd w:id="342"/>
    </w:p>
    <w:p w:rsidR="00F7717A" w:rsidRPr="0001385E" w:rsidP="00222613">
      <w:pPr>
        <w:pStyle w:val="NoNumTitle-Clause"/>
        <w:shd w:val="clear" w:color="auto" w:fill="auto"/>
        <w:rPr>
          <w:color w:val="000000"/>
        </w:rPr>
      </w:pPr>
      <w:bookmarkStart w:id="343" w:name="a767668"/>
      <w:r>
        <w:rPr>
          <w:color w:val="000000"/>
        </w:rPr>
        <w:t>Monitoring, auditing and testing</w:t>
      </w:r>
      <w:bookmarkEnd w:id="343"/>
    </w:p>
    <w:p w:rsidR="00F7717A" w:rsidRPr="00F83F81" w:rsidP="00222613">
      <w:pPr>
        <w:pStyle w:val="NoNumUntitledClause"/>
        <w:shd w:val="clear" w:color="auto" w:fill="auto"/>
        <w:rPr>
          <w:color w:val="000000"/>
        </w:rPr>
      </w:pPr>
      <w:bookmarkStart w:id="344" w:name="a840629"/>
      <w:r>
        <w:rPr>
          <w:color w:val="000000"/>
        </w:rPr>
        <w:t>[Its policies and the maintenance of such policies on:</w:t>
      </w:r>
      <w:bookmarkEnd w:id="344"/>
    </w:p>
    <w:p w:rsidR="00F7717A" w:rsidRPr="00F83F81" w:rsidP="00222613">
      <w:pPr>
        <w:pStyle w:val="NoNumUntitledClause"/>
        <w:shd w:val="clear" w:color="auto" w:fill="auto"/>
        <w:rPr>
          <w:color w:val="000000"/>
        </w:rPr>
      </w:pPr>
      <w:bookmarkStart w:id="345" w:name="a502151"/>
      <w:r>
        <w:rPr>
          <w:color w:val="000000"/>
        </w:rPr>
        <w:t>Conducting planned sequences of observations or measurements to assess whether network and information systems are operating as intended.</w:t>
      </w:r>
      <w:bookmarkEnd w:id="345"/>
    </w:p>
    <w:p w:rsidR="00F7717A" w:rsidRPr="00F83F81" w:rsidP="00222613">
      <w:pPr>
        <w:pStyle w:val="NoNumUntitledClause"/>
        <w:shd w:val="clear" w:color="auto" w:fill="auto"/>
        <w:rPr>
          <w:color w:val="000000"/>
        </w:rPr>
      </w:pPr>
      <w:bookmarkStart w:id="346" w:name="a656314"/>
      <w:r>
        <w:rPr>
          <w:color w:val="000000"/>
        </w:rPr>
        <w:t>Inspection and verification to check whether a standard or set of guidelines is being followed, records are accurate, and efficiency and effectiveness targets are being met.</w:t>
      </w:r>
      <w:bookmarkEnd w:id="346"/>
    </w:p>
    <w:p w:rsidR="00F7717A" w:rsidP="00222613">
      <w:pPr>
        <w:pStyle w:val="NoNumUntitledClause"/>
        <w:shd w:val="clear" w:color="auto" w:fill="auto"/>
        <w:rPr>
          <w:color w:val="000000"/>
        </w:rPr>
      </w:pPr>
      <w:bookmarkStart w:id="347" w:name="a232064"/>
      <w:r>
        <w:rPr>
          <w:color w:val="000000"/>
        </w:rPr>
        <w:t xml:space="preserve">A process (including technical processes and personnel involved in the operation flow) intended to reveal flaws in the security mechanisms of a network and information system that protect data and maintain functionality as intended.] </w:t>
      </w:r>
      <w:bookmarkEnd w:id="347"/>
    </w:p>
    <w:p w:rsidR="00F7717A" w:rsidRPr="00CD5433" w:rsidP="00222613">
      <w:pPr>
        <w:pStyle w:val="NoNumTitle-Clause"/>
        <w:shd w:val="clear" w:color="auto" w:fill="auto"/>
        <w:rPr>
          <w:color w:val="000000"/>
        </w:rPr>
      </w:pPr>
      <w:bookmarkStart w:id="348" w:name="a694844"/>
      <w:r>
        <w:rPr>
          <w:color w:val="000000"/>
        </w:rPr>
        <w:t>International standards</w:t>
      </w:r>
      <w:bookmarkEnd w:id="348"/>
    </w:p>
    <w:p w:rsidR="00F7717A" w:rsidP="00222613">
      <w:pPr>
        <w:pStyle w:val="NoNumUntitledsubclause1"/>
        <w:shd w:val="clear" w:color="auto" w:fill="auto"/>
        <w:rPr>
          <w:color w:val="000000"/>
        </w:rPr>
      </w:pPr>
      <w:bookmarkStart w:id="349" w:name="a789124"/>
      <w:r>
        <w:rPr>
          <w:color w:val="000000"/>
        </w:rPr>
        <w:t>[Any information or policies on compliance with international standards.]</w:t>
      </w:r>
      <w:bookmarkEnd w:id="349"/>
    </w:p>
    <w:p>
      <w:r>
        <w:br w:type="page"/>
      </w:r>
    </w:p>
    <w:tbl>
      <w:tblPr>
        <w:tblStyle w:val="TableGrid"/>
        <w:tblW w:w="0" w:type="auto"/>
        <w:tblBorders>
          <w:top w:val="nil"/>
          <w:left w:val="nil"/>
          <w:bottom w:val="nil"/>
          <w:right w:val="nil"/>
          <w:insideH w:val="nil"/>
          <w:insideV w:val="nil"/>
        </w:tblBorders>
        <w:shd w:val="clear" w:color="auto" w:fill="EEECE1" w:themeFill="background2"/>
        <w:tblLook w:val="04A0"/>
      </w:tblPr>
      <w:tblGrid>
        <w:gridCol w:w="6912"/>
        <w:gridCol w:w="426"/>
        <w:gridCol w:w="3345"/>
      </w:tblGrid>
      <w:tr w:rsidTr="00D3289F">
        <w:tblPrEx>
          <w:tblW w:w="0" w:type="auto"/>
          <w:tblBorders>
            <w:top w:val="nil"/>
            <w:left w:val="nil"/>
            <w:bottom w:val="nil"/>
            <w:right w:val="nil"/>
            <w:insideH w:val="nil"/>
            <w:insideV w:val="nil"/>
          </w:tblBorders>
          <w:shd w:val="clear" w:color="auto" w:fill="EEECE1" w:themeFill="background2"/>
          <w:tblLook w:val="04A0"/>
        </w:tblPrEx>
        <w:tc>
          <w:tcPr>
            <w:tcW w:w="6912" w:type="dxa"/>
            <w:shd w:val="clear" w:color="auto" w:fill="EEECE1" w:themeFill="background2"/>
          </w:tcPr>
          <w:p w:rsidR="00F7717A" w:rsidP="00D3289F">
            <w:pPr>
              <w:pStyle w:val="Paragraph"/>
              <w:shd w:val="clear" w:color="auto" w:fill="auto"/>
              <w:jc w:val="left"/>
              <w:rPr>
                <w:color w:val="000000"/>
              </w:rPr>
            </w:pPr>
            <w:r>
              <w:rPr>
                <w:color w:val="000000"/>
              </w:rPr>
              <w:t>Signed by [NAME OF DIRECTOR]</w:t>
            </w:r>
          </w:p>
        </w:tc>
        <w:tc>
          <w:tcPr>
            <w:tcW w:w="426" w:type="dxa"/>
            <w:shd w:val="clear" w:color="auto" w:fill="EEECE1" w:themeFill="background2"/>
          </w:tcPr>
          <w:p w:rsidR="00F7717A" w:rsidP="00D3289F">
            <w:pPr>
              <w:pStyle w:val="Paragraph"/>
              <w:shd w:val="clear" w:color="auto" w:fill="auto"/>
              <w:rPr>
                <w:color w:val="000000"/>
              </w:rPr>
            </w:pPr>
          </w:p>
        </w:tc>
        <w:tc>
          <w:tcPr>
            <w:tcW w:w="3345" w:type="dxa"/>
            <w:shd w:val="clear" w:color="auto" w:fill="EEECE1" w:themeFill="background2"/>
          </w:tcPr>
          <w:p w:rsidR="00F7717A" w:rsidRPr="00515DB1" w:rsidP="00D3289F">
            <w:pPr>
              <w:pStyle w:val="Paragraph"/>
              <w:shd w:val="clear" w:color="auto" w:fill="auto"/>
              <w:jc w:val="left"/>
              <w:rPr>
                <w:color w:val="000000"/>
              </w:rPr>
            </w:pPr>
            <w:r>
              <w:rPr>
                <w:color w:val="000000"/>
              </w:rPr>
              <w:t>……………….………….…….….</w:t>
            </w:r>
          </w:p>
        </w:tc>
      </w:tr>
      <w:tr w:rsidTr="00D3289F">
        <w:tblPrEx>
          <w:tblW w:w="0" w:type="auto"/>
          <w:shd w:val="clear" w:color="auto" w:fill="EEECE1" w:themeFill="background2"/>
          <w:tblLook w:val="04A0"/>
        </w:tblPrEx>
        <w:tc>
          <w:tcPr>
            <w:tcW w:w="6912" w:type="dxa"/>
            <w:shd w:val="clear" w:color="auto" w:fill="EEECE1" w:themeFill="background2"/>
          </w:tcPr>
          <w:p w:rsidR="00F7717A" w:rsidP="00D3289F">
            <w:pPr>
              <w:pStyle w:val="Paragraph"/>
              <w:shd w:val="clear" w:color="auto" w:fill="auto"/>
              <w:jc w:val="left"/>
              <w:rPr>
                <w:color w:val="000000"/>
              </w:rPr>
            </w:pPr>
            <w:r>
              <w:rPr>
                <w:color w:val="000000"/>
              </w:rPr>
              <w:t xml:space="preserve">for and on behalf of [NAME OF </w:t>
            </w:r>
            <w:r>
              <w:rPr>
                <w:b/>
                <w:color w:val="000000"/>
              </w:rPr>
              <w:t>Supplier</w:t>
            </w:r>
            <w:r>
              <w:rPr>
                <w:color w:val="000000"/>
              </w:rPr>
              <w:t>]</w:t>
            </w:r>
          </w:p>
        </w:tc>
        <w:tc>
          <w:tcPr>
            <w:tcW w:w="426" w:type="dxa"/>
            <w:shd w:val="clear" w:color="auto" w:fill="EEECE1" w:themeFill="background2"/>
          </w:tcPr>
          <w:p w:rsidR="00F7717A" w:rsidP="00D3289F">
            <w:pPr>
              <w:pStyle w:val="Paragraph"/>
              <w:shd w:val="clear" w:color="auto" w:fill="auto"/>
              <w:rPr>
                <w:color w:val="000000"/>
              </w:rPr>
            </w:pPr>
          </w:p>
        </w:tc>
        <w:tc>
          <w:tcPr>
            <w:tcW w:w="3345" w:type="dxa"/>
            <w:shd w:val="clear" w:color="auto" w:fill="EEECE1" w:themeFill="background2"/>
          </w:tcPr>
          <w:p w:rsidR="00F7717A" w:rsidP="00D3289F">
            <w:pPr>
              <w:pStyle w:val="Paragraph"/>
              <w:shd w:val="clear" w:color="auto" w:fill="auto"/>
              <w:rPr>
                <w:color w:val="000000"/>
              </w:rPr>
            </w:pPr>
            <w:r>
              <w:rPr>
                <w:color w:val="000000"/>
              </w:rPr>
              <w:t>Director</w:t>
            </w:r>
          </w:p>
        </w:tc>
      </w:tr>
      <w:tr w:rsidTr="00D3289F">
        <w:tblPrEx>
          <w:tblW w:w="0" w:type="auto"/>
          <w:shd w:val="clear" w:color="auto" w:fill="EEECE1" w:themeFill="background2"/>
          <w:tblLook w:val="04A0"/>
        </w:tblPrEx>
        <w:tc>
          <w:tcPr>
            <w:tcW w:w="6912" w:type="dxa"/>
            <w:shd w:val="clear" w:color="auto" w:fill="EEECE1" w:themeFill="background2"/>
          </w:tcPr>
          <w:p w:rsidR="00F7717A" w:rsidP="00D3289F">
            <w:pPr>
              <w:pStyle w:val="Paragraph"/>
              <w:shd w:val="clear" w:color="auto" w:fill="auto"/>
              <w:jc w:val="left"/>
              <w:rPr>
                <w:color w:val="000000"/>
              </w:rPr>
            </w:pPr>
            <w:r>
              <w:rPr>
                <w:color w:val="000000"/>
              </w:rPr>
              <w:t>Signed by [NAME OF DIRECTOR]</w:t>
            </w:r>
          </w:p>
        </w:tc>
        <w:tc>
          <w:tcPr>
            <w:tcW w:w="426" w:type="dxa"/>
            <w:shd w:val="clear" w:color="auto" w:fill="EEECE1" w:themeFill="background2"/>
          </w:tcPr>
          <w:p w:rsidR="00F7717A" w:rsidP="00D3289F">
            <w:pPr>
              <w:pStyle w:val="Paragraph"/>
              <w:shd w:val="clear" w:color="auto" w:fill="auto"/>
              <w:rPr>
                <w:color w:val="000000"/>
              </w:rPr>
            </w:pPr>
          </w:p>
        </w:tc>
        <w:tc>
          <w:tcPr>
            <w:tcW w:w="3345" w:type="dxa"/>
            <w:shd w:val="clear" w:color="auto" w:fill="EEECE1" w:themeFill="background2"/>
          </w:tcPr>
          <w:p w:rsidR="00F7717A" w:rsidRPr="00515DB1" w:rsidP="00D3289F">
            <w:pPr>
              <w:pStyle w:val="Paragraph"/>
              <w:shd w:val="clear" w:color="auto" w:fill="auto"/>
              <w:jc w:val="left"/>
              <w:rPr>
                <w:color w:val="000000"/>
              </w:rPr>
            </w:pPr>
            <w:r>
              <w:rPr>
                <w:color w:val="000000"/>
              </w:rPr>
              <w:t>……………….………….…….….</w:t>
            </w:r>
          </w:p>
        </w:tc>
      </w:tr>
      <w:tr w:rsidTr="00D3289F">
        <w:tblPrEx>
          <w:tblW w:w="0" w:type="auto"/>
          <w:shd w:val="clear" w:color="auto" w:fill="EEECE1" w:themeFill="background2"/>
          <w:tblLook w:val="04A0"/>
        </w:tblPrEx>
        <w:tc>
          <w:tcPr>
            <w:tcW w:w="6912" w:type="dxa"/>
            <w:shd w:val="clear" w:color="auto" w:fill="EEECE1" w:themeFill="background2"/>
          </w:tcPr>
          <w:p w:rsidR="00F7717A" w:rsidP="00D3289F">
            <w:pPr>
              <w:pStyle w:val="Paragraph"/>
              <w:shd w:val="clear" w:color="auto" w:fill="auto"/>
              <w:jc w:val="left"/>
              <w:rPr>
                <w:color w:val="000000"/>
              </w:rPr>
            </w:pPr>
            <w:r>
              <w:rPr>
                <w:color w:val="000000"/>
              </w:rPr>
              <w:t xml:space="preserve">for and on behalf of [NAME OF </w:t>
            </w:r>
            <w:r>
              <w:rPr>
                <w:b/>
                <w:color w:val="000000"/>
              </w:rPr>
              <w:t>Customer</w:t>
            </w:r>
            <w:r>
              <w:rPr>
                <w:color w:val="000000"/>
              </w:rPr>
              <w:t>]</w:t>
            </w:r>
          </w:p>
        </w:tc>
        <w:tc>
          <w:tcPr>
            <w:tcW w:w="426" w:type="dxa"/>
            <w:shd w:val="clear" w:color="auto" w:fill="EEECE1" w:themeFill="background2"/>
          </w:tcPr>
          <w:p w:rsidR="00F7717A" w:rsidP="00D3289F">
            <w:pPr>
              <w:pStyle w:val="Paragraph"/>
              <w:shd w:val="clear" w:color="auto" w:fill="auto"/>
              <w:rPr>
                <w:color w:val="000000"/>
              </w:rPr>
            </w:pPr>
          </w:p>
        </w:tc>
        <w:tc>
          <w:tcPr>
            <w:tcW w:w="3345" w:type="dxa"/>
            <w:shd w:val="clear" w:color="auto" w:fill="EEECE1" w:themeFill="background2"/>
          </w:tcPr>
          <w:p w:rsidR="00F7717A" w:rsidP="00D3289F">
            <w:pPr>
              <w:pStyle w:val="Paragraph"/>
              <w:shd w:val="clear" w:color="auto" w:fill="auto"/>
              <w:rPr>
                <w:color w:val="000000"/>
              </w:rPr>
            </w:pPr>
            <w:r>
              <w:rPr>
                <w:color w:val="000000"/>
              </w:rPr>
              <w:t>Director</w:t>
            </w:r>
          </w:p>
        </w:tc>
      </w:tr>
    </w:tbl>
    <w:p w:rsidR="00F7717A" w:rsidRPr="00222613" w:rsidP="00222613">
      <w:pPr>
        <w:pStyle w:val="Paragraph"/>
        <w:shd w:val="clear" w:color="auto" w:fill="auto"/>
        <w:rPr>
          <w:color w:val="000000"/>
          <w:lang w:val="en-US"/>
        </w:rPr>
      </w:pPr>
    </w:p>
    <w:sectPr w:rsidSect="00F7717A">
      <w:type w:val="nextPage"/>
      <w:pgSz w:w="11906" w:h="16838"/>
      <w:pgMar w:top="720" w:right="720" w:bottom="720" w:left="720" w:header="720" w:footer="720" w:gutter="0"/>
      <w:pgNumType w:start="1"/>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jc w:val="center"/>
    </w:pPr>
    <w:r>
      <w:fldChar w:fldCharType="begin"/>
    </w:r>
    <w:r>
      <w:instrText>PAGE</w:instrText>
    </w:r>
    <w:r>
      <w:fldChar w:fldCharType="separate"/>
    </w:r>
    <w:r>
      <w:t>27</w:t>
    </w:r>
    <w: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7C"/>
    <w:multiLevelType w:val="singleLevel"/>
    <w:tmpl w:val="F49A4F02"/>
    <w:lvl w:ilvl="0">
      <w:start w:val="1"/>
      <w:numFmt w:val="decimal"/>
      <w:lvlText w:val="%1."/>
      <w:lvlJc w:val="left"/>
      <w:pPr>
        <w:tabs>
          <w:tab w:val="num" w:pos="1492"/>
        </w:tabs>
        <w:ind w:left="1492" w:hanging="360"/>
      </w:pPr>
      <w:rPr>
        <w:color w:val="000000"/>
      </w:rPr>
    </w:lvl>
  </w:abstractNum>
  <w:abstractNum w:abstractNumId="1">
    <w:nsid w:val="FFFFFF7D"/>
    <w:multiLevelType w:val="singleLevel"/>
    <w:tmpl w:val="C6E601EA"/>
    <w:lvl w:ilvl="0">
      <w:start w:val="1"/>
      <w:numFmt w:val="decimal"/>
      <w:lvlText w:val="%1."/>
      <w:lvlJc w:val="left"/>
      <w:pPr>
        <w:tabs>
          <w:tab w:val="num" w:pos="1209"/>
        </w:tabs>
        <w:ind w:left="1209" w:hanging="360"/>
      </w:pPr>
      <w:rPr>
        <w:color w:val="000000"/>
      </w:rPr>
    </w:lvl>
  </w:abstractNum>
  <w:abstractNum w:abstractNumId="2">
    <w:nsid w:val="FFFFFF7E"/>
    <w:multiLevelType w:val="singleLevel"/>
    <w:tmpl w:val="34DC4BC2"/>
    <w:lvl w:ilvl="0">
      <w:start w:val="1"/>
      <w:numFmt w:val="decimal"/>
      <w:lvlText w:val="%1."/>
      <w:lvlJc w:val="left"/>
      <w:pPr>
        <w:tabs>
          <w:tab w:val="num" w:pos="926"/>
        </w:tabs>
        <w:ind w:left="926" w:hanging="360"/>
      </w:pPr>
      <w:rPr>
        <w:color w:val="000000"/>
      </w:rPr>
    </w:lvl>
  </w:abstractNum>
  <w:abstractNum w:abstractNumId="3">
    <w:nsid w:val="FFFFFF7F"/>
    <w:multiLevelType w:val="singleLevel"/>
    <w:tmpl w:val="43686E84"/>
    <w:lvl w:ilvl="0">
      <w:start w:val="1"/>
      <w:numFmt w:val="decimal"/>
      <w:lvlText w:val="%1."/>
      <w:lvlJc w:val="left"/>
      <w:pPr>
        <w:tabs>
          <w:tab w:val="num" w:pos="643"/>
        </w:tabs>
        <w:ind w:left="643" w:hanging="360"/>
      </w:pPr>
      <w:rPr>
        <w:color w:val="000000"/>
      </w:rPr>
    </w:lvl>
  </w:abstractNum>
  <w:abstractNum w:abstractNumId="4">
    <w:nsid w:val="FFFFFF80"/>
    <w:multiLevelType w:val="singleLevel"/>
    <w:tmpl w:val="0D92DB3C"/>
    <w:lvl w:ilvl="0">
      <w:start w:val="1"/>
      <w:numFmt w:val="bullet"/>
      <w:lvlText w:val=""/>
      <w:lvlJc w:val="left"/>
      <w:pPr>
        <w:tabs>
          <w:tab w:val="num" w:pos="1492"/>
        </w:tabs>
        <w:ind w:left="1492" w:hanging="360"/>
      </w:pPr>
      <w:rPr>
        <w:rFonts w:ascii="Symbol" w:hAnsi="Symbol" w:hint="default"/>
        <w:color w:val="000000"/>
      </w:rPr>
    </w:lvl>
  </w:abstractNum>
  <w:abstractNum w:abstractNumId="5">
    <w:nsid w:val="FFFFFF81"/>
    <w:multiLevelType w:val="singleLevel"/>
    <w:tmpl w:val="85F44696"/>
    <w:lvl w:ilvl="0">
      <w:start w:val="1"/>
      <w:numFmt w:val="bullet"/>
      <w:lvlText w:val=""/>
      <w:lvlJc w:val="left"/>
      <w:pPr>
        <w:tabs>
          <w:tab w:val="num" w:pos="1209"/>
        </w:tabs>
        <w:ind w:left="1209" w:hanging="360"/>
      </w:pPr>
      <w:rPr>
        <w:rFonts w:ascii="Symbol" w:hAnsi="Symbol" w:hint="default"/>
        <w:color w:val="000000"/>
      </w:rPr>
    </w:lvl>
  </w:abstractNum>
  <w:abstractNum w:abstractNumId="6">
    <w:nsid w:val="FFFFFF82"/>
    <w:multiLevelType w:val="singleLevel"/>
    <w:tmpl w:val="F080F8D4"/>
    <w:lvl w:ilvl="0">
      <w:start w:val="1"/>
      <w:numFmt w:val="bullet"/>
      <w:lvlText w:val=""/>
      <w:lvlJc w:val="left"/>
      <w:pPr>
        <w:tabs>
          <w:tab w:val="num" w:pos="926"/>
        </w:tabs>
        <w:ind w:left="926" w:hanging="360"/>
      </w:pPr>
      <w:rPr>
        <w:rFonts w:ascii="Symbol" w:hAnsi="Symbol" w:hint="default"/>
        <w:color w:val="000000"/>
      </w:rPr>
    </w:lvl>
  </w:abstractNum>
  <w:abstractNum w:abstractNumId="7">
    <w:nsid w:val="FFFFFF83"/>
    <w:multiLevelType w:val="singleLevel"/>
    <w:tmpl w:val="12942782"/>
    <w:lvl w:ilvl="0">
      <w:start w:val="1"/>
      <w:numFmt w:val="bullet"/>
      <w:lvlText w:val=""/>
      <w:lvlJc w:val="left"/>
      <w:pPr>
        <w:tabs>
          <w:tab w:val="num" w:pos="643"/>
        </w:tabs>
        <w:ind w:left="643" w:hanging="360"/>
      </w:pPr>
      <w:rPr>
        <w:rFonts w:ascii="Symbol" w:hAnsi="Symbol" w:hint="default"/>
        <w:color w:val="000000"/>
      </w:rPr>
    </w:lvl>
  </w:abstractNum>
  <w:abstractNum w:abstractNumId="8">
    <w:nsid w:val="FFFFFF88"/>
    <w:multiLevelType w:val="singleLevel"/>
    <w:tmpl w:val="BAF24A50"/>
    <w:lvl w:ilvl="0">
      <w:start w:val="1"/>
      <w:numFmt w:val="decimal"/>
      <w:lvlText w:val="%1."/>
      <w:lvlJc w:val="left"/>
      <w:pPr>
        <w:tabs>
          <w:tab w:val="num" w:pos="360"/>
        </w:tabs>
        <w:ind w:left="360" w:hanging="360"/>
      </w:pPr>
      <w:rPr>
        <w:color w:val="000000"/>
      </w:rPr>
    </w:lvl>
  </w:abstractNum>
  <w:abstractNum w:abstractNumId="9">
    <w:nsid w:val="FFFFFF89"/>
    <w:multiLevelType w:val="singleLevel"/>
    <w:tmpl w:val="0D0CEAF4"/>
    <w:lvl w:ilvl="0">
      <w:start w:val="1"/>
      <w:numFmt w:val="bullet"/>
      <w:lvlText w:val=""/>
      <w:lvlJc w:val="left"/>
      <w:pPr>
        <w:tabs>
          <w:tab w:val="num" w:pos="360"/>
        </w:tabs>
        <w:ind w:left="360" w:hanging="360"/>
      </w:pPr>
      <w:rPr>
        <w:rFonts w:ascii="Symbol" w:hAnsi="Symbol" w:hint="default"/>
        <w:color w:val="000000"/>
      </w:rPr>
    </w:lvl>
  </w:abstractNum>
  <w:abstractNum w:abstractNumId="10">
    <w:nsid w:val="02814D04"/>
    <w:multiLevelType w:val="multilevel"/>
    <w:tmpl w:val="E6D621B4"/>
    <w:lvl w:ilvl="0">
      <w:start w:val="1"/>
      <w:numFmt w:val="decimal"/>
      <w:pStyle w:val="TitleClause"/>
      <w:lvlText w:val="%1."/>
      <w:lvlJc w:val="left"/>
      <w:pPr>
        <w:tabs>
          <w:tab w:val="num" w:pos="720"/>
        </w:tabs>
        <w:ind w:left="720" w:hanging="720"/>
      </w:pPr>
      <w:rPr>
        <w:rFonts w:hint="default"/>
        <w:color w:val="000000"/>
      </w:rPr>
    </w:lvl>
    <w:lvl w:ilvl="1">
      <w:start w:val="1"/>
      <w:numFmt w:val="decimal"/>
      <w:pStyle w:val="Untitledsubclause1"/>
      <w:lvlText w:val="%1.%2"/>
      <w:lvlJc w:val="left"/>
      <w:pPr>
        <w:tabs>
          <w:tab w:val="num" w:pos="720"/>
        </w:tabs>
        <w:ind w:left="720" w:hanging="720"/>
      </w:pPr>
      <w:rPr>
        <w:rFonts w:hint="default"/>
        <w:color w:val="000000"/>
      </w:rPr>
    </w:lvl>
    <w:lvl w:ilvl="2">
      <w:start w:val="1"/>
      <w:numFmt w:val="lowerLetter"/>
      <w:pStyle w:val="Untitledsubclause2"/>
      <w:lvlText w:val="(%3)"/>
      <w:lvlJc w:val="left"/>
      <w:pPr>
        <w:tabs>
          <w:tab w:val="num" w:pos="1555"/>
        </w:tabs>
        <w:ind w:left="1555" w:hanging="561"/>
      </w:pPr>
      <w:rPr>
        <w:rFonts w:hint="default"/>
        <w:color w:val="000000"/>
      </w:rPr>
    </w:lvl>
    <w:lvl w:ilvl="3">
      <w:start w:val="1"/>
      <w:numFmt w:val="lowerRoman"/>
      <w:pStyle w:val="Untitledsubclause3"/>
      <w:lvlText w:val="(%4)"/>
      <w:lvlJc w:val="left"/>
      <w:pPr>
        <w:tabs>
          <w:tab w:val="num" w:pos="2419"/>
        </w:tabs>
        <w:ind w:left="2275" w:hanging="576"/>
      </w:pPr>
      <w:rPr>
        <w:rFonts w:hint="default"/>
        <w:color w:val="000000"/>
        <w:sz w:val="20"/>
      </w:rPr>
    </w:lvl>
    <w:lvl w:ilvl="4">
      <w:start w:val="1"/>
      <w:numFmt w:val="upperLetter"/>
      <w:pStyle w:val="Untitledsubclause4"/>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nsid w:val="07253412"/>
    <w:multiLevelType w:val="hybridMultilevel"/>
    <w:tmpl w:val="960CC850"/>
    <w:lvl w:ilvl="0">
      <w:start w:val="1"/>
      <w:numFmt w:val="bullet"/>
      <w:pStyle w:val="DefinedTermBullet"/>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12">
    <w:nsid w:val="07D059AD"/>
    <w:multiLevelType w:val="hybridMultilevel"/>
    <w:tmpl w:val="340AB914"/>
    <w:lvl w:ilvl="0">
      <w:start w:val="1"/>
      <w:numFmt w:val="lowerLetter"/>
      <w:lvlText w:val="%1)"/>
      <w:lvlJc w:val="left"/>
      <w:pPr>
        <w:ind w:left="1714" w:hanging="360"/>
      </w:pPr>
      <w:rPr>
        <w:color w:val="000000"/>
      </w:rPr>
    </w:lvl>
    <w:lvl w:ilvl="1" w:tentative="1">
      <w:start w:val="1"/>
      <w:numFmt w:val="lowerLetter"/>
      <w:lvlText w:val="%2."/>
      <w:lvlJc w:val="left"/>
      <w:pPr>
        <w:ind w:left="2434" w:hanging="360"/>
      </w:pPr>
    </w:lvl>
    <w:lvl w:ilvl="2" w:tentative="1">
      <w:start w:val="1"/>
      <w:numFmt w:val="lowerRoman"/>
      <w:lvlText w:val="%3."/>
      <w:lvlJc w:val="right"/>
      <w:pPr>
        <w:ind w:left="3154" w:hanging="180"/>
      </w:pPr>
    </w:lvl>
    <w:lvl w:ilvl="3" w:tentative="1">
      <w:start w:val="1"/>
      <w:numFmt w:val="decimal"/>
      <w:lvlText w:val="%4."/>
      <w:lvlJc w:val="left"/>
      <w:pPr>
        <w:ind w:left="3874" w:hanging="360"/>
      </w:pPr>
    </w:lvl>
    <w:lvl w:ilvl="4" w:tentative="1">
      <w:start w:val="1"/>
      <w:numFmt w:val="lowerLetter"/>
      <w:lvlText w:val="%5."/>
      <w:lvlJc w:val="left"/>
      <w:pPr>
        <w:ind w:left="4594" w:hanging="360"/>
      </w:pPr>
    </w:lvl>
    <w:lvl w:ilvl="5" w:tentative="1">
      <w:start w:val="1"/>
      <w:numFmt w:val="lowerRoman"/>
      <w:lvlText w:val="%6."/>
      <w:lvlJc w:val="right"/>
      <w:pPr>
        <w:ind w:left="5314" w:hanging="180"/>
      </w:pPr>
    </w:lvl>
    <w:lvl w:ilvl="6" w:tentative="1">
      <w:start w:val="1"/>
      <w:numFmt w:val="decimal"/>
      <w:lvlText w:val="%7."/>
      <w:lvlJc w:val="left"/>
      <w:pPr>
        <w:ind w:left="6034" w:hanging="360"/>
      </w:pPr>
    </w:lvl>
    <w:lvl w:ilvl="7" w:tentative="1">
      <w:start w:val="1"/>
      <w:numFmt w:val="lowerLetter"/>
      <w:lvlText w:val="%8."/>
      <w:lvlJc w:val="left"/>
      <w:pPr>
        <w:ind w:left="6754" w:hanging="360"/>
      </w:pPr>
    </w:lvl>
    <w:lvl w:ilvl="8" w:tentative="1">
      <w:start w:val="1"/>
      <w:numFmt w:val="lowerRoman"/>
      <w:lvlText w:val="%9."/>
      <w:lvlJc w:val="right"/>
      <w:pPr>
        <w:ind w:left="7474" w:hanging="180"/>
      </w:pPr>
    </w:lvl>
  </w:abstractNum>
  <w:abstractNum w:abstractNumId="13">
    <w:nsid w:val="0DEB2104"/>
    <w:multiLevelType w:val="multilevel"/>
    <w:tmpl w:val="26B41F5A"/>
    <w:lvl w:ilvl="0">
      <w:start w:val="1"/>
      <w:numFmt w:val="decimal"/>
      <w:lvlText w:val="Schedule %1"/>
      <w:lvlJc w:val="left"/>
      <w:pPr>
        <w:ind w:left="360" w:hanging="360"/>
      </w:pPr>
      <w:rPr>
        <w:rFonts w:hint="default"/>
        <w:color w:val="000000"/>
        <w:lang w:val="en-GB"/>
      </w:rPr>
    </w:lvl>
    <w:lvl w:ilvl="1">
      <w:start w:val="1"/>
      <w:numFmt w:val="decimal"/>
      <w:lvlText w:val="Part %2"/>
      <w:lvlJc w:val="left"/>
      <w:pPr>
        <w:ind w:left="357" w:hanging="357"/>
      </w:pPr>
      <w:rPr>
        <w:rFonts w:hint="default"/>
      </w:rPr>
    </w:lvl>
    <w:lvl w:ilvl="2">
      <w:start w:val="1"/>
      <w:numFmt w:val="decimal"/>
      <w:lvlText w:val="%3."/>
      <w:lvlJc w:val="left"/>
      <w:pPr>
        <w:ind w:left="357" w:hanging="357"/>
      </w:pPr>
      <w:rPr>
        <w:rFonts w:hint="default"/>
      </w:rPr>
    </w:lvl>
    <w:lvl w:ilvl="3">
      <w:start w:val="1"/>
      <w:numFmt w:val="decimal"/>
      <w:lvlRestart w:val="2"/>
      <w:lvlText w:val="%3.%4"/>
      <w:lvlJc w:val="left"/>
      <w:pPr>
        <w:tabs>
          <w:tab w:val="num" w:pos="357"/>
        </w:tabs>
        <w:ind w:left="357" w:hanging="357"/>
      </w:pPr>
      <w:rPr>
        <w:rFonts w:hint="default"/>
      </w:rPr>
    </w:lvl>
    <w:lvl w:ilvl="4">
      <w:start w:val="1"/>
      <w:numFmt w:val="lowerLetter"/>
      <w:lvlText w:val="(%5)"/>
      <w:lvlJc w:val="left"/>
      <w:pPr>
        <w:ind w:left="1775" w:hanging="703"/>
      </w:pPr>
      <w:rPr>
        <w:rFonts w:hint="default"/>
      </w:rPr>
    </w:lvl>
    <w:lvl w:ilvl="5">
      <w:start w:val="1"/>
      <w:numFmt w:val="lowerRoman"/>
      <w:lvlText w:val="(%6)"/>
      <w:lvlJc w:val="left"/>
      <w:pPr>
        <w:ind w:left="2381" w:hanging="60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nsid w:val="11825EA9"/>
    <w:multiLevelType w:val="multilevel"/>
    <w:tmpl w:val="B5EA651E"/>
    <w:lvl w:ilvl="0">
      <w:start w:val="1"/>
      <w:numFmt w:val="decimal"/>
      <w:pStyle w:val="Schedule"/>
      <w:lvlText w:val="Schedule %1"/>
      <w:lvlJc w:val="left"/>
      <w:pPr>
        <w:ind w:left="360" w:hanging="360"/>
      </w:pPr>
      <w:rPr>
        <w:rFonts w:hint="default"/>
        <w:color w:val="000000"/>
      </w:rPr>
    </w:lvl>
    <w:lvl w:ilvl="1">
      <w:start w:val="1"/>
      <w:numFmt w:val="decimal"/>
      <w:pStyle w:val="Part"/>
      <w:lvlText w:val="Part %2"/>
      <w:lvlJc w:val="left"/>
      <w:pPr>
        <w:ind w:left="357" w:hanging="357"/>
      </w:pPr>
      <w:rPr>
        <w:rFonts w:hint="default"/>
      </w:rPr>
    </w:lvl>
    <w:lvl w:ilvl="2">
      <w:start w:val="1"/>
      <w:numFmt w:val="decimal"/>
      <w:pStyle w:val="ScheduleTitleClause"/>
      <w:lvlText w:val="%3."/>
      <w:lvlJc w:val="left"/>
      <w:pPr>
        <w:tabs>
          <w:tab w:val="num" w:pos="720"/>
        </w:tabs>
        <w:ind w:left="720" w:hanging="720"/>
      </w:pPr>
      <w:rPr>
        <w:rFonts w:hint="default"/>
        <w:color w:val="000000"/>
      </w:rPr>
    </w:lvl>
    <w:lvl w:ilvl="3">
      <w:start w:val="1"/>
      <w:numFmt w:val="decimal"/>
      <w:pStyle w:val="ScheduleUntitledsubclause1"/>
      <w:lvlText w:val="%3.%4"/>
      <w:lvlJc w:val="left"/>
      <w:pPr>
        <w:tabs>
          <w:tab w:val="num" w:pos="720"/>
        </w:tabs>
        <w:ind w:left="720" w:hanging="720"/>
      </w:pPr>
      <w:rPr>
        <w:rFonts w:hint="default"/>
      </w:rPr>
    </w:lvl>
    <w:lvl w:ilvl="4">
      <w:start w:val="1"/>
      <w:numFmt w:val="lowerLetter"/>
      <w:pStyle w:val="ScheduleUntitledsubclause2"/>
      <w:lvlText w:val="(%5)"/>
      <w:lvlJc w:val="left"/>
      <w:pPr>
        <w:tabs>
          <w:tab w:val="num" w:pos="1555"/>
        </w:tabs>
        <w:ind w:left="1555" w:hanging="561"/>
      </w:pPr>
      <w:rPr>
        <w:rFonts w:hint="default"/>
      </w:rPr>
    </w:lvl>
    <w:lvl w:ilvl="5">
      <w:start w:val="1"/>
      <w:numFmt w:val="lowerRoman"/>
      <w:pStyle w:val="ScheduleUntitledsubclause3"/>
      <w:lvlText w:val="(%6)"/>
      <w:lvlJc w:val="left"/>
      <w:pPr>
        <w:tabs>
          <w:tab w:val="num" w:pos="2419"/>
        </w:tabs>
        <w:ind w:left="2275" w:hanging="576"/>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nsid w:val="164E63F9"/>
    <w:multiLevelType w:val="hybridMultilevel"/>
    <w:tmpl w:val="F9EEB024"/>
    <w:lvl w:ilvl="0">
      <w:start w:val="1"/>
      <w:numFmt w:val="decimal"/>
      <w:lvlText w:val="Schedule %1"/>
      <w:lvlJc w:val="left"/>
      <w:pPr>
        <w:ind w:left="720" w:hanging="360"/>
      </w:pPr>
      <w:rPr>
        <w:rFonts w:hint="default"/>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6">
    <w:nsid w:val="20E82F3A"/>
    <w:multiLevelType w:val="hybridMultilevel"/>
    <w:tmpl w:val="1DF80854"/>
    <w:lvl w:ilvl="0">
      <w:start w:val="1"/>
      <w:numFmt w:val="decimal"/>
      <w:pStyle w:val="ScheduleHeading-Single"/>
      <w:lvlText w:val="Schedule"/>
      <w:lvlJc w:val="left"/>
      <w:pPr>
        <w:tabs>
          <w:tab w:val="num" w:pos="720"/>
        </w:tabs>
        <w:ind w:left="720" w:hanging="720"/>
      </w:pPr>
      <w:rPr>
        <w:color w:val="000000"/>
      </w:r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7">
    <w:nsid w:val="2335513A"/>
    <w:multiLevelType w:val="multilevel"/>
    <w:tmpl w:val="DEB2D022"/>
    <w:lvl w:ilvl="0">
      <w:start w:val="1"/>
      <w:numFmt w:val="lowerLetter"/>
      <w:lvlText w:val="%1)"/>
      <w:lvlJc w:val="left"/>
      <w:pPr>
        <w:tabs>
          <w:tab w:val="num" w:pos="1555"/>
        </w:tabs>
        <w:ind w:left="1555" w:hanging="561"/>
      </w:pPr>
      <w:rPr>
        <w:rFonts w:hint="default"/>
        <w:color w:val="000000"/>
      </w:rPr>
    </w:lvl>
    <w:lvl w:ilvl="1">
      <w:start w:val="1"/>
      <w:numFmt w:val="lowerLetter"/>
      <w:lvlText w:val="%2."/>
      <w:lvlJc w:val="left"/>
      <w:pPr>
        <w:ind w:left="2434" w:hanging="360"/>
      </w:pPr>
      <w:rPr>
        <w:rFonts w:hint="default"/>
      </w:rPr>
    </w:lvl>
    <w:lvl w:ilvl="2">
      <w:start w:val="1"/>
      <w:numFmt w:val="lowerRoman"/>
      <w:lvlText w:val="%3."/>
      <w:lvlJc w:val="right"/>
      <w:pPr>
        <w:ind w:left="3154" w:hanging="180"/>
      </w:pPr>
      <w:rPr>
        <w:rFonts w:hint="default"/>
      </w:rPr>
    </w:lvl>
    <w:lvl w:ilvl="3">
      <w:start w:val="1"/>
      <w:numFmt w:val="decimal"/>
      <w:lvlText w:val="%4."/>
      <w:lvlJc w:val="left"/>
      <w:pPr>
        <w:ind w:left="3874" w:hanging="360"/>
      </w:pPr>
      <w:rPr>
        <w:rFonts w:hint="default"/>
      </w:rPr>
    </w:lvl>
    <w:lvl w:ilvl="4">
      <w:start w:val="1"/>
      <w:numFmt w:val="lowerLetter"/>
      <w:lvlText w:val="%5."/>
      <w:lvlJc w:val="left"/>
      <w:pPr>
        <w:ind w:left="4594" w:hanging="360"/>
      </w:pPr>
      <w:rPr>
        <w:rFonts w:hint="default"/>
      </w:rPr>
    </w:lvl>
    <w:lvl w:ilvl="5">
      <w:start w:val="1"/>
      <w:numFmt w:val="lowerRoman"/>
      <w:lvlText w:val="%6."/>
      <w:lvlJc w:val="right"/>
      <w:pPr>
        <w:ind w:left="5314" w:hanging="180"/>
      </w:pPr>
      <w:rPr>
        <w:rFonts w:hint="default"/>
      </w:rPr>
    </w:lvl>
    <w:lvl w:ilvl="6">
      <w:start w:val="1"/>
      <w:numFmt w:val="decimal"/>
      <w:lvlText w:val="%7."/>
      <w:lvlJc w:val="left"/>
      <w:pPr>
        <w:ind w:left="6034" w:hanging="360"/>
      </w:pPr>
      <w:rPr>
        <w:rFonts w:hint="default"/>
      </w:rPr>
    </w:lvl>
    <w:lvl w:ilvl="7">
      <w:start w:val="1"/>
      <w:numFmt w:val="lowerLetter"/>
      <w:lvlText w:val="%8."/>
      <w:lvlJc w:val="left"/>
      <w:pPr>
        <w:ind w:left="6754" w:hanging="360"/>
      </w:pPr>
      <w:rPr>
        <w:rFonts w:hint="default"/>
      </w:rPr>
    </w:lvl>
    <w:lvl w:ilvl="8">
      <w:start w:val="1"/>
      <w:numFmt w:val="lowerRoman"/>
      <w:lvlText w:val="%9."/>
      <w:lvlJc w:val="right"/>
      <w:pPr>
        <w:ind w:left="7474" w:hanging="180"/>
      </w:pPr>
      <w:rPr>
        <w:rFonts w:hint="default"/>
      </w:rPr>
    </w:lvl>
  </w:abstractNum>
  <w:abstractNum w:abstractNumId="18">
    <w:nsid w:val="23F230AE"/>
    <w:multiLevelType w:val="hybridMultilevel"/>
    <w:tmpl w:val="DC3EE75A"/>
    <w:lvl w:ilvl="0">
      <w:start w:val="1"/>
      <w:numFmt w:val="decimal"/>
      <w:lvlText w:val="Part %1"/>
      <w:lvlJc w:val="left"/>
      <w:pPr>
        <w:ind w:left="720" w:hanging="360"/>
      </w:pPr>
      <w:rPr>
        <w:rFonts w:hint="default"/>
        <w:b/>
        <w:i w:val="0"/>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nsid w:val="25B00E4C"/>
    <w:multiLevelType w:val="hybridMultilevel"/>
    <w:tmpl w:val="97C4AA26"/>
    <w:lvl w:ilvl="0">
      <w:start w:val="1"/>
      <w:numFmt w:val="upperLetter"/>
      <w:pStyle w:val="Annex"/>
      <w:lvlText w:val="ANNEX %1"/>
      <w:lvlJc w:val="left"/>
      <w:pPr>
        <w:ind w:left="720" w:hanging="360"/>
      </w:pPr>
      <w:rPr>
        <w:rFonts w:cs="Times New Roman" w:hint="default"/>
        <w:b/>
        <w:bCs w:val="0"/>
        <w:i w:val="0"/>
        <w:iCs w:val="0"/>
        <w:caps w:val="0"/>
        <w:strike w:val="0"/>
        <w:dstrike w:val="0"/>
        <w:outline w:val="0"/>
        <w:shadow w:val="0"/>
        <w:emboss w:val="0"/>
        <w:imprint w:val="0"/>
        <w:vanish w:val="0"/>
        <w:color w:val="000000"/>
        <w:spacing w:val="0"/>
        <w:kern w:val="0"/>
        <w:position w:val="0"/>
        <w:u w:val="none"/>
        <w:effect w:val="none"/>
        <w:vertAlign w:val="baseline"/>
        <w14:ligatures w14:val="none"/>
        <w14:numForm w14:val="default"/>
        <w14:numSpacing w14:val="default"/>
        <w14:stylisticSets xmlns:w14="http://schemas.microsoft.com/office/word/2010/wordml"/>
        <w14:cntxtAlts w14:val="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0">
    <w:nsid w:val="29B82B7D"/>
    <w:multiLevelType w:val="hybridMultilevel"/>
    <w:tmpl w:val="1F9A9B56"/>
    <w:lvl w:ilvl="0">
      <w:start w:val="1"/>
      <w:numFmt w:val="bullet"/>
      <w:lvlText w:val=""/>
      <w:lvlJc w:val="left"/>
      <w:pPr>
        <w:ind w:left="720" w:hanging="360"/>
      </w:pPr>
      <w:rPr>
        <w:rFonts w:ascii="Symbol" w:hAnsi="Symbol" w:hint="default"/>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29C94F29"/>
    <w:multiLevelType w:val="hybridMultilevel"/>
    <w:tmpl w:val="4CBC2A34"/>
    <w:lvl w:ilvl="0">
      <w:start w:val="1"/>
      <w:numFmt w:val="decimal"/>
      <w:pStyle w:val="QuestionParagraph"/>
      <w:lvlText w:val="%1."/>
      <w:lvlJc w:val="left"/>
      <w:pPr>
        <w:ind w:left="720" w:hanging="360"/>
      </w:pPr>
      <w:rPr>
        <w:color w:val="000000"/>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22">
    <w:nsid w:val="310416CA"/>
    <w:multiLevelType w:val="hybridMultilevel"/>
    <w:tmpl w:val="072EDEC8"/>
    <w:lvl w:ilvl="0">
      <w:start w:val="1"/>
      <w:numFmt w:val="bullet"/>
      <w:pStyle w:val="subclause2Bullet2"/>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23">
    <w:nsid w:val="31E9741F"/>
    <w:multiLevelType w:val="hybridMultilevel"/>
    <w:tmpl w:val="0CAC7D4E"/>
    <w:lvl w:ilvl="0">
      <w:start w:val="1"/>
      <w:numFmt w:val="bullet"/>
      <w:pStyle w:val="BulletList2"/>
      <w:lvlText w:val=""/>
      <w:lvlJc w:val="left"/>
      <w:pPr>
        <w:tabs>
          <w:tab w:val="num" w:pos="1077"/>
        </w:tabs>
        <w:ind w:left="1077"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4">
    <w:nsid w:val="33CC668D"/>
    <w:multiLevelType w:val="hybridMultilevel"/>
    <w:tmpl w:val="594C4DAE"/>
    <w:lvl w:ilvl="0">
      <w:start w:val="1"/>
      <w:numFmt w:val="bullet"/>
      <w:pStyle w:val="Bullet4"/>
      <w:lvlText w:val=""/>
      <w:lvlJc w:val="left"/>
      <w:pPr>
        <w:tabs>
          <w:tab w:val="num" w:pos="2676"/>
        </w:tabs>
        <w:ind w:left="2676"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5">
    <w:nsid w:val="36E3743B"/>
    <w:multiLevelType w:val="singleLevel"/>
    <w:tmpl w:val="FE302F92"/>
    <w:lvl w:ilvl="0">
      <w:start w:val="1"/>
      <w:numFmt w:val="decimal"/>
      <w:pStyle w:val="ScheduleHeading"/>
      <w:lvlText w:val="Schedule %1"/>
      <w:lvlJc w:val="left"/>
      <w:pPr>
        <w:tabs>
          <w:tab w:val="num" w:pos="1080"/>
        </w:tabs>
        <w:ind w:left="360" w:hanging="360"/>
      </w:pPr>
      <w:rPr>
        <w:rFonts w:hint="default"/>
        <w:color w:val="000000"/>
      </w:rPr>
    </w:lvl>
  </w:abstractNum>
  <w:abstractNum w:abstractNumId="26">
    <w:nsid w:val="38130038"/>
    <w:multiLevelType w:val="hybridMultilevel"/>
    <w:tmpl w:val="FF8A0FAE"/>
    <w:lvl w:ilvl="0">
      <w:start w:val="1"/>
      <w:numFmt w:val="bullet"/>
      <w:pStyle w:val="Clause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7">
    <w:nsid w:val="402E6DC1"/>
    <w:multiLevelType w:val="hybridMultilevel"/>
    <w:tmpl w:val="8AAEB3E8"/>
    <w:lvl w:ilvl="0">
      <w:start w:val="1"/>
      <w:numFmt w:val="bullet"/>
      <w:lvlText w:val=""/>
      <w:lvlJc w:val="left"/>
      <w:pPr>
        <w:ind w:left="720" w:hanging="360"/>
      </w:pPr>
      <w:rPr>
        <w:rFonts w:ascii="Symbol" w:hAnsi="Symbol" w:hint="default"/>
        <w:color w:val="000000"/>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44D67987"/>
    <w:multiLevelType w:val="hybridMultilevel"/>
    <w:tmpl w:val="EBD6FB80"/>
    <w:lvl w:ilvl="0">
      <w:start w:val="1"/>
      <w:numFmt w:val="bullet"/>
      <w:pStyle w:val="subclause1Bullet2"/>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29">
    <w:nsid w:val="44E96665"/>
    <w:multiLevelType w:val="hybridMultilevel"/>
    <w:tmpl w:val="EF1E142A"/>
    <w:lvl w:ilvl="0">
      <w:start w:val="1"/>
      <w:numFmt w:val="bullet"/>
      <w:pStyle w:val="subclause3Bullet1"/>
      <w:lvlText w:val=""/>
      <w:lvlJc w:val="left"/>
      <w:pPr>
        <w:ind w:left="2988" w:hanging="360"/>
      </w:pPr>
      <w:rPr>
        <w:rFonts w:ascii="Symbol" w:hAnsi="Symbol" w:hint="default"/>
        <w:color w:val="000000"/>
      </w:rPr>
    </w:lvl>
    <w:lvl w:ilvl="1" w:tentative="1">
      <w:start w:val="1"/>
      <w:numFmt w:val="bullet"/>
      <w:lvlText w:val="o"/>
      <w:lvlJc w:val="left"/>
      <w:pPr>
        <w:ind w:left="3708" w:hanging="360"/>
      </w:pPr>
      <w:rPr>
        <w:rFonts w:ascii="Courier New" w:hAnsi="Courier New" w:cs="Courier New" w:hint="default"/>
      </w:rPr>
    </w:lvl>
    <w:lvl w:ilvl="2" w:tentative="1">
      <w:start w:val="1"/>
      <w:numFmt w:val="bullet"/>
      <w:lvlText w:val=""/>
      <w:lvlJc w:val="left"/>
      <w:pPr>
        <w:ind w:left="4428" w:hanging="360"/>
      </w:pPr>
      <w:rPr>
        <w:rFonts w:ascii="Wingdings" w:hAnsi="Wingdings" w:hint="default"/>
      </w:rPr>
    </w:lvl>
    <w:lvl w:ilvl="3" w:tentative="1">
      <w:start w:val="1"/>
      <w:numFmt w:val="bullet"/>
      <w:lvlText w:val=""/>
      <w:lvlJc w:val="left"/>
      <w:pPr>
        <w:ind w:left="5148" w:hanging="360"/>
      </w:pPr>
      <w:rPr>
        <w:rFonts w:ascii="Symbol" w:hAnsi="Symbol" w:hint="default"/>
      </w:rPr>
    </w:lvl>
    <w:lvl w:ilvl="4" w:tentative="1">
      <w:start w:val="1"/>
      <w:numFmt w:val="bullet"/>
      <w:lvlText w:val="o"/>
      <w:lvlJc w:val="left"/>
      <w:pPr>
        <w:ind w:left="5868" w:hanging="360"/>
      </w:pPr>
      <w:rPr>
        <w:rFonts w:ascii="Courier New" w:hAnsi="Courier New" w:cs="Courier New" w:hint="default"/>
      </w:rPr>
    </w:lvl>
    <w:lvl w:ilvl="5" w:tentative="1">
      <w:start w:val="1"/>
      <w:numFmt w:val="bullet"/>
      <w:lvlText w:val=""/>
      <w:lvlJc w:val="left"/>
      <w:pPr>
        <w:ind w:left="6588" w:hanging="360"/>
      </w:pPr>
      <w:rPr>
        <w:rFonts w:ascii="Wingdings" w:hAnsi="Wingdings" w:hint="default"/>
      </w:rPr>
    </w:lvl>
    <w:lvl w:ilvl="6" w:tentative="1">
      <w:start w:val="1"/>
      <w:numFmt w:val="bullet"/>
      <w:lvlText w:val=""/>
      <w:lvlJc w:val="left"/>
      <w:pPr>
        <w:ind w:left="7308" w:hanging="360"/>
      </w:pPr>
      <w:rPr>
        <w:rFonts w:ascii="Symbol" w:hAnsi="Symbol" w:hint="default"/>
      </w:rPr>
    </w:lvl>
    <w:lvl w:ilvl="7" w:tentative="1">
      <w:start w:val="1"/>
      <w:numFmt w:val="bullet"/>
      <w:lvlText w:val="o"/>
      <w:lvlJc w:val="left"/>
      <w:pPr>
        <w:ind w:left="8028" w:hanging="360"/>
      </w:pPr>
      <w:rPr>
        <w:rFonts w:ascii="Courier New" w:hAnsi="Courier New" w:cs="Courier New" w:hint="default"/>
      </w:rPr>
    </w:lvl>
    <w:lvl w:ilvl="8" w:tentative="1">
      <w:start w:val="1"/>
      <w:numFmt w:val="bullet"/>
      <w:lvlText w:val=""/>
      <w:lvlJc w:val="left"/>
      <w:pPr>
        <w:ind w:left="8748" w:hanging="360"/>
      </w:pPr>
      <w:rPr>
        <w:rFonts w:ascii="Wingdings" w:hAnsi="Wingdings" w:hint="default"/>
      </w:rPr>
    </w:lvl>
  </w:abstractNum>
  <w:abstractNum w:abstractNumId="30">
    <w:nsid w:val="46AC04C6"/>
    <w:multiLevelType w:val="hybridMultilevel"/>
    <w:tmpl w:val="E6C47700"/>
    <w:lvl w:ilvl="0">
      <w:start w:val="1"/>
      <w:numFmt w:val="bullet"/>
      <w:pStyle w:val="subclause2Bullet1"/>
      <w:lvlText w:val=""/>
      <w:lvlJc w:val="left"/>
      <w:pPr>
        <w:ind w:left="2279" w:hanging="360"/>
      </w:pPr>
      <w:rPr>
        <w:rFonts w:ascii="Symbol" w:hAnsi="Symbol" w:hint="default"/>
        <w:color w:val="000000"/>
      </w:rPr>
    </w:lvl>
    <w:lvl w:ilvl="1" w:tentative="1">
      <w:start w:val="1"/>
      <w:numFmt w:val="bullet"/>
      <w:lvlText w:val="o"/>
      <w:lvlJc w:val="left"/>
      <w:pPr>
        <w:ind w:left="2999" w:hanging="360"/>
      </w:pPr>
      <w:rPr>
        <w:rFonts w:ascii="Courier New" w:hAnsi="Courier New" w:cs="Courier New" w:hint="default"/>
      </w:rPr>
    </w:lvl>
    <w:lvl w:ilvl="2" w:tentative="1">
      <w:start w:val="1"/>
      <w:numFmt w:val="bullet"/>
      <w:lvlText w:val=""/>
      <w:lvlJc w:val="left"/>
      <w:pPr>
        <w:ind w:left="3719" w:hanging="360"/>
      </w:pPr>
      <w:rPr>
        <w:rFonts w:ascii="Wingdings" w:hAnsi="Wingdings" w:hint="default"/>
      </w:rPr>
    </w:lvl>
    <w:lvl w:ilvl="3" w:tentative="1">
      <w:start w:val="1"/>
      <w:numFmt w:val="bullet"/>
      <w:lvlText w:val=""/>
      <w:lvlJc w:val="left"/>
      <w:pPr>
        <w:ind w:left="4439" w:hanging="360"/>
      </w:pPr>
      <w:rPr>
        <w:rFonts w:ascii="Symbol" w:hAnsi="Symbol" w:hint="default"/>
      </w:rPr>
    </w:lvl>
    <w:lvl w:ilvl="4" w:tentative="1">
      <w:start w:val="1"/>
      <w:numFmt w:val="bullet"/>
      <w:lvlText w:val="o"/>
      <w:lvlJc w:val="left"/>
      <w:pPr>
        <w:ind w:left="5159" w:hanging="360"/>
      </w:pPr>
      <w:rPr>
        <w:rFonts w:ascii="Courier New" w:hAnsi="Courier New" w:cs="Courier New" w:hint="default"/>
      </w:rPr>
    </w:lvl>
    <w:lvl w:ilvl="5" w:tentative="1">
      <w:start w:val="1"/>
      <w:numFmt w:val="bullet"/>
      <w:lvlText w:val=""/>
      <w:lvlJc w:val="left"/>
      <w:pPr>
        <w:ind w:left="5879" w:hanging="360"/>
      </w:pPr>
      <w:rPr>
        <w:rFonts w:ascii="Wingdings" w:hAnsi="Wingdings" w:hint="default"/>
      </w:rPr>
    </w:lvl>
    <w:lvl w:ilvl="6" w:tentative="1">
      <w:start w:val="1"/>
      <w:numFmt w:val="bullet"/>
      <w:lvlText w:val=""/>
      <w:lvlJc w:val="left"/>
      <w:pPr>
        <w:ind w:left="6599" w:hanging="360"/>
      </w:pPr>
      <w:rPr>
        <w:rFonts w:ascii="Symbol" w:hAnsi="Symbol" w:hint="default"/>
      </w:rPr>
    </w:lvl>
    <w:lvl w:ilvl="7" w:tentative="1">
      <w:start w:val="1"/>
      <w:numFmt w:val="bullet"/>
      <w:lvlText w:val="o"/>
      <w:lvlJc w:val="left"/>
      <w:pPr>
        <w:ind w:left="7319" w:hanging="360"/>
      </w:pPr>
      <w:rPr>
        <w:rFonts w:ascii="Courier New" w:hAnsi="Courier New" w:cs="Courier New" w:hint="default"/>
      </w:rPr>
    </w:lvl>
    <w:lvl w:ilvl="8" w:tentative="1">
      <w:start w:val="1"/>
      <w:numFmt w:val="bullet"/>
      <w:lvlText w:val=""/>
      <w:lvlJc w:val="left"/>
      <w:pPr>
        <w:ind w:left="8039" w:hanging="360"/>
      </w:pPr>
      <w:rPr>
        <w:rFonts w:ascii="Wingdings" w:hAnsi="Wingdings" w:hint="default"/>
      </w:rPr>
    </w:lvl>
  </w:abstractNum>
  <w:abstractNum w:abstractNumId="31">
    <w:nsid w:val="47F42723"/>
    <w:multiLevelType w:val="hybridMultilevel"/>
    <w:tmpl w:val="C5A02EE6"/>
    <w:lvl w:ilvl="0">
      <w:start w:val="1"/>
      <w:numFmt w:val="bullet"/>
      <w:pStyle w:val="subclause1Bullet1"/>
      <w:lvlText w:val=""/>
      <w:lvlJc w:val="left"/>
      <w:pPr>
        <w:ind w:left="1440" w:hanging="360"/>
      </w:pPr>
      <w:rPr>
        <w:rFonts w:ascii="Symbol" w:hAnsi="Symbol" w:hint="default"/>
        <w:color w:val="000000"/>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32">
    <w:nsid w:val="55CB0AF0"/>
    <w:multiLevelType w:val="hybridMultilevel"/>
    <w:tmpl w:val="EB98B43A"/>
    <w:lvl w:ilvl="0">
      <w:start w:val="1"/>
      <w:numFmt w:val="decimal"/>
      <w:pStyle w:val="LongQuestionPara"/>
      <w:lvlText w:val="%1."/>
      <w:lvlJc w:val="left"/>
      <w:pPr>
        <w:ind w:left="360" w:hanging="360"/>
      </w:pPr>
      <w:rPr>
        <w:rFonts w:hint="default"/>
        <w:b/>
        <w:i w:val="0"/>
        <w:color w:val="000000"/>
        <w:sz w:val="24"/>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33">
    <w:nsid w:val="573841A3"/>
    <w:multiLevelType w:val="multilevel"/>
    <w:tmpl w:val="08090029"/>
    <w:lvl w:ilvl="0">
      <w:start w:val="1"/>
      <w:numFmt w:val="decimal"/>
      <w:pStyle w:val="Heading1"/>
      <w:suff w:val="space"/>
      <w:lvlText w:val="Chapter %1"/>
      <w:lvlJc w:val="left"/>
      <w:pPr>
        <w:ind w:left="0" w:firstLine="0"/>
      </w:pPr>
      <w:rPr>
        <w:color w:val="000000"/>
      </w:rPr>
    </w:lvl>
    <w:lvl w:ilvl="1">
      <w:start w:val="1"/>
      <w:numFmt w:val="none"/>
      <w:pStyle w:val="Heading2"/>
      <w:suff w:val="nothing"/>
      <w:lvlJc w:val="left"/>
      <w:pPr>
        <w:ind w:left="0" w:firstLine="0"/>
      </w:pPr>
    </w:lvl>
    <w:lvl w:ilvl="2">
      <w:start w:val="1"/>
      <w:numFmt w:val="none"/>
      <w:pStyle w:val="Heading3"/>
      <w:suff w:val="nothing"/>
      <w:lvlJc w:val="left"/>
      <w:pPr>
        <w:ind w:left="0" w:firstLine="0"/>
      </w:pPr>
    </w:lvl>
    <w:lvl w:ilvl="3">
      <w:start w:val="1"/>
      <w:numFmt w:val="none"/>
      <w:pStyle w:val="Heading4"/>
      <w:suff w:val="nothing"/>
      <w:lvlJc w:val="left"/>
      <w:pPr>
        <w:ind w:left="0" w:firstLine="0"/>
      </w:pPr>
    </w:lvl>
    <w:lvl w:ilvl="4">
      <w:start w:val="1"/>
      <w:numFmt w:val="none"/>
      <w:pStyle w:val="Heading5"/>
      <w:suff w:val="nothing"/>
      <w:lvlJc w:val="left"/>
      <w:pPr>
        <w:ind w:left="0" w:firstLine="0"/>
      </w:pPr>
    </w:lvl>
    <w:lvl w:ilvl="5">
      <w:start w:val="1"/>
      <w:numFmt w:val="none"/>
      <w:pStyle w:val="Heading6"/>
      <w:suff w:val="nothing"/>
      <w:lvlJc w:val="left"/>
      <w:pPr>
        <w:ind w:left="0" w:firstLine="0"/>
      </w:pPr>
    </w:lvl>
    <w:lvl w:ilvl="6">
      <w:start w:val="1"/>
      <w:numFmt w:val="none"/>
      <w:pStyle w:val="Heading7"/>
      <w:suff w:val="nothing"/>
      <w:lvlJc w:val="left"/>
      <w:pPr>
        <w:ind w:left="0" w:firstLine="0"/>
      </w:pPr>
    </w:lvl>
    <w:lvl w:ilvl="7">
      <w:start w:val="1"/>
      <w:numFmt w:val="none"/>
      <w:pStyle w:val="Heading8"/>
      <w:suff w:val="nothing"/>
      <w:lvlJc w:val="left"/>
      <w:pPr>
        <w:ind w:left="0" w:firstLine="0"/>
      </w:pPr>
    </w:lvl>
    <w:lvl w:ilvl="8">
      <w:start w:val="1"/>
      <w:numFmt w:val="none"/>
      <w:pStyle w:val="Heading9"/>
      <w:suff w:val="nothing"/>
      <w:lvlJc w:val="left"/>
      <w:pPr>
        <w:ind w:left="0" w:firstLine="0"/>
      </w:pPr>
    </w:lvl>
  </w:abstractNum>
  <w:abstractNum w:abstractNumId="34">
    <w:nsid w:val="5D206610"/>
    <w:multiLevelType w:val="hybridMultilevel"/>
    <w:tmpl w:val="31700046"/>
    <w:lvl w:ilvl="0">
      <w:start w:val="1"/>
      <w:numFmt w:val="lowerLetter"/>
      <w:lvlText w:val="(%1)"/>
      <w:lvlJc w:val="left"/>
      <w:pPr>
        <w:ind w:left="1440" w:hanging="360"/>
      </w:pPr>
      <w:rPr>
        <w:rFonts w:hint="default"/>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35">
    <w:nsid w:val="61071422"/>
    <w:multiLevelType w:val="hybridMultilevel"/>
    <w:tmpl w:val="59B858D8"/>
    <w:lvl w:ilvl="0">
      <w:start w:val="1"/>
      <w:numFmt w:val="bullet"/>
      <w:pStyle w:val="ClauseBullet1"/>
      <w:lvlText w:val=""/>
      <w:lvlJc w:val="left"/>
      <w:pPr>
        <w:ind w:left="1080" w:hanging="360"/>
      </w:pPr>
      <w:rPr>
        <w:rFonts w:ascii="Symbol" w:hAnsi="Symbol" w:hint="default"/>
        <w:color w:val="000000"/>
      </w:rPr>
    </w:lvl>
    <w:lvl w:ilvl="1" w:tentative="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tentative="1">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36">
    <w:nsid w:val="642371CD"/>
    <w:multiLevelType w:val="hybridMultilevel"/>
    <w:tmpl w:val="3B76A654"/>
    <w:lvl w:ilvl="0">
      <w:start w:val="1"/>
      <w:numFmt w:val="bullet"/>
      <w:pStyle w:val="subclause3Bullet2"/>
      <w:lvlText w:val=""/>
      <w:lvlJc w:val="left"/>
      <w:pPr>
        <w:ind w:left="3748" w:hanging="360"/>
      </w:pPr>
      <w:rPr>
        <w:rFonts w:ascii="Symbol" w:hAnsi="Symbol" w:hint="default"/>
        <w:color w:val="000000"/>
      </w:rPr>
    </w:lvl>
    <w:lvl w:ilvl="1" w:tentative="1">
      <w:start w:val="1"/>
      <w:numFmt w:val="bullet"/>
      <w:lvlText w:val="o"/>
      <w:lvlJc w:val="left"/>
      <w:pPr>
        <w:ind w:left="4468" w:hanging="360"/>
      </w:pPr>
      <w:rPr>
        <w:rFonts w:ascii="Courier New" w:hAnsi="Courier New" w:cs="Courier New" w:hint="default"/>
      </w:rPr>
    </w:lvl>
    <w:lvl w:ilvl="2" w:tentative="1">
      <w:start w:val="1"/>
      <w:numFmt w:val="bullet"/>
      <w:lvlText w:val=""/>
      <w:lvlJc w:val="left"/>
      <w:pPr>
        <w:ind w:left="5188" w:hanging="360"/>
      </w:pPr>
      <w:rPr>
        <w:rFonts w:ascii="Wingdings" w:hAnsi="Wingdings" w:hint="default"/>
      </w:rPr>
    </w:lvl>
    <w:lvl w:ilvl="3" w:tentative="1">
      <w:start w:val="1"/>
      <w:numFmt w:val="bullet"/>
      <w:lvlText w:val=""/>
      <w:lvlJc w:val="left"/>
      <w:pPr>
        <w:ind w:left="5908" w:hanging="360"/>
      </w:pPr>
      <w:rPr>
        <w:rFonts w:ascii="Symbol" w:hAnsi="Symbol" w:hint="default"/>
      </w:rPr>
    </w:lvl>
    <w:lvl w:ilvl="4" w:tentative="1">
      <w:start w:val="1"/>
      <w:numFmt w:val="bullet"/>
      <w:lvlText w:val="o"/>
      <w:lvlJc w:val="left"/>
      <w:pPr>
        <w:ind w:left="6628" w:hanging="360"/>
      </w:pPr>
      <w:rPr>
        <w:rFonts w:ascii="Courier New" w:hAnsi="Courier New" w:cs="Courier New" w:hint="default"/>
      </w:rPr>
    </w:lvl>
    <w:lvl w:ilvl="5" w:tentative="1">
      <w:start w:val="1"/>
      <w:numFmt w:val="bullet"/>
      <w:lvlText w:val=""/>
      <w:lvlJc w:val="left"/>
      <w:pPr>
        <w:ind w:left="7348" w:hanging="360"/>
      </w:pPr>
      <w:rPr>
        <w:rFonts w:ascii="Wingdings" w:hAnsi="Wingdings" w:hint="default"/>
      </w:rPr>
    </w:lvl>
    <w:lvl w:ilvl="6" w:tentative="1">
      <w:start w:val="1"/>
      <w:numFmt w:val="bullet"/>
      <w:lvlText w:val=""/>
      <w:lvlJc w:val="left"/>
      <w:pPr>
        <w:ind w:left="8068" w:hanging="360"/>
      </w:pPr>
      <w:rPr>
        <w:rFonts w:ascii="Symbol" w:hAnsi="Symbol" w:hint="default"/>
      </w:rPr>
    </w:lvl>
    <w:lvl w:ilvl="7" w:tentative="1">
      <w:start w:val="1"/>
      <w:numFmt w:val="bullet"/>
      <w:lvlText w:val="o"/>
      <w:lvlJc w:val="left"/>
      <w:pPr>
        <w:ind w:left="8788" w:hanging="360"/>
      </w:pPr>
      <w:rPr>
        <w:rFonts w:ascii="Courier New" w:hAnsi="Courier New" w:cs="Courier New" w:hint="default"/>
      </w:rPr>
    </w:lvl>
    <w:lvl w:ilvl="8" w:tentative="1">
      <w:start w:val="1"/>
      <w:numFmt w:val="bullet"/>
      <w:lvlText w:val=""/>
      <w:lvlJc w:val="left"/>
      <w:pPr>
        <w:ind w:left="9508" w:hanging="360"/>
      </w:pPr>
      <w:rPr>
        <w:rFonts w:ascii="Wingdings" w:hAnsi="Wingdings" w:hint="default"/>
      </w:rPr>
    </w:lvl>
  </w:abstractNum>
  <w:abstractNum w:abstractNumId="37">
    <w:nsid w:val="66966731"/>
    <w:multiLevelType w:val="multilevel"/>
    <w:tmpl w:val="4112B09A"/>
    <w:lvl w:ilvl="0">
      <w:start w:val="1"/>
      <w:numFmt w:val="upperLetter"/>
      <w:pStyle w:val="Background"/>
      <w:lvlText w:val="(%1)"/>
      <w:lvlJc w:val="left"/>
      <w:pPr>
        <w:tabs>
          <w:tab w:val="num" w:pos="720"/>
        </w:tabs>
        <w:ind w:left="720" w:hanging="720"/>
      </w:pPr>
      <w:rPr>
        <w:b w:val="0"/>
        <w:i w:val="0"/>
        <w:caps/>
        <w:color w:val="000000"/>
        <w:sz w:val="20"/>
      </w:rPr>
    </w:lvl>
    <w:lvl w:ilvl="1">
      <w:start w:val="1"/>
      <w:numFmt w:val="lowerLetter"/>
      <w:pStyle w:val="BackgroundSubclause1"/>
      <w:lvlText w:val="(%2)"/>
      <w:lvlJc w:val="left"/>
      <w:pPr>
        <w:tabs>
          <w:tab w:val="num" w:pos="1555"/>
        </w:tabs>
        <w:ind w:left="1555" w:hanging="561"/>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pStyle w:val="BackgroundSubclause2"/>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38">
    <w:nsid w:val="6A14466B"/>
    <w:multiLevelType w:val="hybridMultilevel"/>
    <w:tmpl w:val="2402A666"/>
    <w:lvl w:ilvl="0">
      <w:start w:val="1"/>
      <w:numFmt w:val="bullet"/>
      <w:pStyle w:val="BulletList1"/>
      <w:lvlText w:val="·"/>
      <w:lvlJc w:val="left"/>
      <w:pPr>
        <w:tabs>
          <w:tab w:val="num" w:pos="360"/>
        </w:tabs>
        <w:ind w:left="360" w:hanging="360"/>
      </w:pPr>
      <w:rPr>
        <w:rFonts w:ascii="Symbol" w:hAnsi="Symbol" w:hint="default"/>
        <w:color w:val="000000"/>
      </w:rPr>
    </w:lvl>
    <w:lvl w:ilvl="1" w:tentative="1">
      <w:start w:val="1"/>
      <w:numFmt w:val="bullet"/>
      <w:lvlText w:val="·"/>
      <w:lvlJc w:val="left"/>
      <w:pPr>
        <w:tabs>
          <w:tab w:val="num" w:pos="1440"/>
        </w:tabs>
        <w:ind w:left="1440" w:hanging="360"/>
      </w:pPr>
      <w:rPr>
        <w:rFonts w:ascii="Symbol" w:hAnsi="Symbol" w:hint="default"/>
      </w:rPr>
    </w:lvl>
    <w:lvl w:ilvl="2" w:tentative="1">
      <w:start w:val="1"/>
      <w:numFmt w:val="bullet"/>
      <w:lvlText w:val="·"/>
      <w:lvlJc w:val="left"/>
      <w:pPr>
        <w:tabs>
          <w:tab w:val="num" w:pos="2160"/>
        </w:tabs>
        <w:ind w:left="2160" w:hanging="360"/>
      </w:pPr>
      <w:rPr>
        <w:rFonts w:ascii="Symbol" w:hAnsi="Symbol"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39">
    <w:nsid w:val="6ADF4683"/>
    <w:multiLevelType w:val="multilevel"/>
    <w:tmpl w:val="DD28FDF4"/>
    <w:lvl w:ilvl="0">
      <w:start w:val="1"/>
      <w:numFmt w:val="none"/>
      <w:pStyle w:val="DefinedTermPara"/>
      <w:lvlText w:val="%1"/>
      <w:lvlJc w:val="left"/>
      <w:pPr>
        <w:tabs>
          <w:tab w:val="num" w:pos="720"/>
        </w:tabs>
        <w:ind w:left="720" w:hanging="720"/>
      </w:pPr>
      <w:rPr>
        <w:rFonts w:hint="default"/>
        <w:color w:val="000000"/>
      </w:rPr>
    </w:lvl>
    <w:lvl w:ilvl="1">
      <w:start w:val="1"/>
      <w:numFmt w:val="lowerLetter"/>
      <w:pStyle w:val="DefinedTermNumber"/>
      <w:lvlText w:val="%1%2)"/>
      <w:lvlJc w:val="left"/>
      <w:pPr>
        <w:tabs>
          <w:tab w:val="num" w:pos="1554"/>
        </w:tabs>
        <w:ind w:left="1554" w:firstLine="0"/>
      </w:pPr>
      <w:rPr>
        <w:rFonts w:hint="default"/>
        <w:color w:val="000000"/>
      </w:rPr>
    </w:lvl>
    <w:lvl w:ilvl="2">
      <w:start w:val="1"/>
      <w:numFmt w:val="none"/>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sz w:val="20"/>
      </w:rPr>
    </w:lvl>
    <w:lvl w:ilvl="4">
      <w:start w:val="1"/>
      <w:numFmt w:val="upperLetter"/>
      <w:lvlText w:val="(%5)"/>
      <w:lvlJc w:val="left"/>
      <w:pPr>
        <w:tabs>
          <w:tab w:val="num" w:pos="2880"/>
        </w:tabs>
        <w:ind w:left="2880" w:hanging="72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nsid w:val="771777AD"/>
    <w:multiLevelType w:val="multilevel"/>
    <w:tmpl w:val="019C28B4"/>
    <w:lvl w:ilvl="0">
      <w:start w:val="1"/>
      <w:numFmt w:val="decimal"/>
      <w:pStyle w:val="Parties"/>
      <w:lvlText w:val="(%1)"/>
      <w:lvlJc w:val="left"/>
      <w:pPr>
        <w:tabs>
          <w:tab w:val="num" w:pos="720"/>
        </w:tabs>
        <w:ind w:left="720" w:hanging="720"/>
      </w:pPr>
      <w:rPr>
        <w:color w:val="000000"/>
      </w:r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1">
    <w:nsid w:val="77D61255"/>
    <w:multiLevelType w:val="multilevel"/>
    <w:tmpl w:val="A468D63A"/>
    <w:lvl w:ilvl="0">
      <w:start w:val="1"/>
      <w:numFmt w:val="decimal"/>
      <w:lvlText w:val="%1."/>
      <w:lvlJc w:val="left"/>
      <w:pPr>
        <w:tabs>
          <w:tab w:val="num" w:pos="720"/>
        </w:tabs>
        <w:ind w:left="720" w:hanging="720"/>
      </w:pPr>
      <w:rPr>
        <w:b/>
        <w:i w:val="0"/>
        <w:caps/>
        <w:color w:val="000000"/>
        <w:sz w:val="20"/>
      </w:rPr>
    </w:lvl>
    <w:lvl w:ilvl="1">
      <w:start w:val="1"/>
      <w:numFmt w:val="decimal"/>
      <w:lvlText w:val="%1.%2"/>
      <w:lvlJc w:val="left"/>
      <w:pPr>
        <w:tabs>
          <w:tab w:val="num" w:pos="720"/>
        </w:tabs>
        <w:ind w:left="720" w:hanging="720"/>
      </w:pPr>
      <w:rPr>
        <w:b w:val="0"/>
        <w:i w:val="0"/>
        <w:caps w:val="0"/>
        <w:sz w:val="20"/>
      </w:rPr>
    </w:lvl>
    <w:lvl w:ilvl="2">
      <w:start w:val="1"/>
      <w:numFmt w:val="lowerLetter"/>
      <w:lvlText w:val="(%3)"/>
      <w:lvlJc w:val="left"/>
      <w:pPr>
        <w:tabs>
          <w:tab w:val="num" w:pos="1559"/>
        </w:tabs>
        <w:ind w:left="1559" w:hanging="567"/>
      </w:pPr>
      <w:rPr>
        <w:b w:val="0"/>
        <w:i w:val="0"/>
        <w:sz w:val="20"/>
      </w:rPr>
    </w:lvl>
    <w:lvl w:ilvl="3">
      <w:start w:val="1"/>
      <w:numFmt w:val="lowerRoman"/>
      <w:lvlText w:val="(%4)"/>
      <w:lvlJc w:val="left"/>
      <w:pPr>
        <w:tabs>
          <w:tab w:val="num" w:pos="2421"/>
        </w:tabs>
        <w:ind w:left="2268" w:hanging="567"/>
      </w:pPr>
      <w:rPr>
        <w:b w:val="0"/>
        <w:i w:val="0"/>
        <w:sz w:val="20"/>
      </w:rPr>
    </w:lvl>
    <w:lvl w:ilvl="4">
      <w:start w:val="1"/>
      <w:numFmt w:val="upperLetter"/>
      <w:lvlText w:val="(%5)"/>
      <w:lvlJc w:val="left"/>
      <w:pPr>
        <w:tabs>
          <w:tab w:val="num" w:pos="2880"/>
        </w:tabs>
        <w:ind w:left="2880" w:hanging="720"/>
      </w:pPr>
      <w:rPr>
        <w:b w:val="0"/>
        <w:i w:val="0"/>
        <w:sz w:val="22"/>
      </w:rPr>
    </w:lvl>
    <w:lvl w:ilvl="5">
      <w:start w:val="1"/>
      <w:numFmt w:val="decimal"/>
      <w:lvlText w:val="%6."/>
      <w:lvlJc w:val="left"/>
      <w:pPr>
        <w:tabs>
          <w:tab w:val="num" w:pos="3600"/>
        </w:tabs>
        <w:ind w:left="3600" w:hanging="720"/>
      </w:pPr>
      <w:rPr>
        <w:b w:val="0"/>
        <w:i w:val="0"/>
        <w:sz w:val="22"/>
      </w:rPr>
    </w:lvl>
    <w:lvl w:ilvl="6">
      <w:start w:val="1"/>
      <w:numFmt w:val="decimal"/>
      <w:lvlText w:val="%7."/>
      <w:lvlJc w:val="left"/>
      <w:pPr>
        <w:tabs>
          <w:tab w:val="num" w:pos="4320"/>
        </w:tabs>
        <w:ind w:left="4320" w:hanging="720"/>
      </w:pPr>
      <w:rPr>
        <w:rFonts w:hint="default"/>
      </w:rPr>
    </w:lvl>
    <w:lvl w:ilvl="7">
      <w:start w:val="1"/>
      <w:numFmt w:val="decimal"/>
      <w:lvlText w:val="%8."/>
      <w:lvlJc w:val="left"/>
      <w:pPr>
        <w:tabs>
          <w:tab w:val="num" w:pos="5040"/>
        </w:tabs>
        <w:ind w:left="5040" w:hanging="720"/>
      </w:pPr>
      <w:rPr>
        <w:b w:val="0"/>
        <w:i w:val="0"/>
        <w:sz w:val="22"/>
      </w:rPr>
    </w:lvl>
    <w:lvl w:ilvl="8">
      <w:start w:val="1"/>
      <w:numFmt w:val="decimal"/>
      <w:lvlText w:val="%9."/>
      <w:lvlJc w:val="left"/>
      <w:pPr>
        <w:tabs>
          <w:tab w:val="num" w:pos="5760"/>
        </w:tabs>
        <w:ind w:left="5760" w:hanging="720"/>
      </w:pPr>
      <w:rPr>
        <w:b w:val="0"/>
        <w:i w:val="0"/>
        <w:sz w:val="22"/>
      </w:rPr>
    </w:lvl>
  </w:abstractNum>
  <w:abstractNum w:abstractNumId="42">
    <w:nsid w:val="78C31C79"/>
    <w:multiLevelType w:val="hybridMultilevel"/>
    <w:tmpl w:val="0BBA56BC"/>
    <w:lvl w:ilvl="0">
      <w:start w:val="1"/>
      <w:numFmt w:val="decimal"/>
      <w:lvlText w:val="%1."/>
      <w:lvlJc w:val="left"/>
      <w:pPr>
        <w:ind w:left="1440" w:hanging="360"/>
      </w:pPr>
      <w:rPr>
        <w:color w:val="000000"/>
      </w:rPr>
    </w:lvl>
    <w:lvl w:ilvl="1" w:tentative="1">
      <w:start w:val="1"/>
      <w:numFmt w:val="lowerLetter"/>
      <w:lvlText w:val="%2."/>
      <w:lvlJc w:val="left"/>
      <w:pPr>
        <w:ind w:left="2160" w:hanging="360"/>
      </w:pPr>
    </w:lvl>
    <w:lvl w:ilvl="2" w:tentative="1">
      <w:start w:val="1"/>
      <w:numFmt w:val="lowerRoman"/>
      <w:lvlText w:val="%3."/>
      <w:lvlJc w:val="right"/>
      <w:pPr>
        <w:ind w:left="2880" w:hanging="180"/>
      </w:pPr>
    </w:lvl>
    <w:lvl w:ilvl="3" w:tentative="1">
      <w:start w:val="1"/>
      <w:numFmt w:val="decimal"/>
      <w:lvlText w:val="%4."/>
      <w:lvlJc w:val="left"/>
      <w:pPr>
        <w:ind w:left="3600" w:hanging="360"/>
      </w:pPr>
    </w:lvl>
    <w:lvl w:ilvl="4" w:tentative="1">
      <w:start w:val="1"/>
      <w:numFmt w:val="lowerLetter"/>
      <w:lvlText w:val="%5."/>
      <w:lvlJc w:val="left"/>
      <w:pPr>
        <w:ind w:left="4320" w:hanging="360"/>
      </w:pPr>
    </w:lvl>
    <w:lvl w:ilvl="5" w:tentative="1">
      <w:start w:val="1"/>
      <w:numFmt w:val="lowerRoman"/>
      <w:lvlText w:val="%6."/>
      <w:lvlJc w:val="right"/>
      <w:pPr>
        <w:ind w:left="5040" w:hanging="180"/>
      </w:pPr>
    </w:lvl>
    <w:lvl w:ilvl="6" w:tentative="1">
      <w:start w:val="1"/>
      <w:numFmt w:val="decimal"/>
      <w:lvlText w:val="%7."/>
      <w:lvlJc w:val="left"/>
      <w:pPr>
        <w:ind w:left="5760" w:hanging="360"/>
      </w:pPr>
    </w:lvl>
    <w:lvl w:ilvl="7" w:tentative="1">
      <w:start w:val="1"/>
      <w:numFmt w:val="lowerLetter"/>
      <w:lvlText w:val="%8."/>
      <w:lvlJc w:val="left"/>
      <w:pPr>
        <w:ind w:left="6480" w:hanging="360"/>
      </w:pPr>
    </w:lvl>
    <w:lvl w:ilvl="8" w:tentative="1">
      <w:start w:val="1"/>
      <w:numFmt w:val="lowerRoman"/>
      <w:lvlText w:val="%9."/>
      <w:lvlJc w:val="right"/>
      <w:pPr>
        <w:ind w:left="7200" w:hanging="180"/>
      </w:pPr>
    </w:lvl>
  </w:abstractNum>
  <w:abstractNum w:abstractNumId="43">
    <w:nsid w:val="7DB5644F"/>
    <w:multiLevelType w:val="hybridMultilevel"/>
    <w:tmpl w:val="8BCC9C08"/>
    <w:lvl w:ilvl="0">
      <w:start w:val="1"/>
      <w:numFmt w:val="bullet"/>
      <w:pStyle w:val="BulletList3"/>
      <w:lvlText w:val=""/>
      <w:lvlJc w:val="left"/>
      <w:pPr>
        <w:tabs>
          <w:tab w:val="num" w:pos="1945"/>
        </w:tabs>
        <w:ind w:left="1945" w:hanging="357"/>
      </w:pPr>
      <w:rPr>
        <w:rFonts w:ascii="Symbol" w:hAnsi="Symbol" w:hint="default"/>
        <w:color w:val="000000"/>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4">
    <w:nsid w:val="7DB56450"/>
    <w:multiLevelType w:val="multilevel"/>
    <w:tmpl w:val="B5EA651E"/>
    <w:lvl w:ilvl="0">
      <w:start w:val="1"/>
      <w:numFmt w:val="decimal"/>
      <w:pStyle w:val="Schedule"/>
      <w:lvlText w:val="Schedule %1"/>
      <w:lvlJc w:val="left"/>
      <w:pPr>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5">
    <w:nsid w:val="7DB56451"/>
    <w:multiLevelType w:val="multilevel"/>
    <w:tmpl w:val="7DB56451"/>
    <w: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6">
    <w:nsid w:val="7DB56452"/>
    <w:multiLevelType w:val="multilevel"/>
    <w:tmpl w:val="7DB56451"/>
    <w:numStyleLink w:val="ScheduleListStyle"/>
    <w:lvl w:ilvl="0">
      <w:start w:val="1"/>
      <w:numFmt w:val="decimal"/>
      <w:pStyle w:val="Schedule"/>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7">
    <w:nsid w:val="7DB56453"/>
    <w:multiLevelType w:val="multilevel"/>
    <w:tmpl w:val="7DB56451"/>
    <w:numStyleLink w:val="ScheduleListStyle"/>
    <w:lvl w:ilvl="0">
      <w:start w:val="1"/>
      <w:numFmt w:val="decimal"/>
      <w:lvlText w:val="Schedule %1"/>
      <w:lvlJc w:val="left"/>
      <w:pPr>
        <w:tabs>
          <w:tab w:val="num" w:pos="0"/>
        </w:tabs>
        <w:ind w:left="360" w:hanging="360"/>
      </w:pPr>
      <w:rPr>
        <w:rFonts w:hint="default"/>
        <w:color w:val="000000"/>
      </w:rPr>
    </w:lvl>
    <w:lvl w:ilvl="1">
      <w:start w:val="0"/>
      <w:numFmt w:val="none"/>
      <w:lvlRestart w:val="0"/>
      <w:suff w:val="nothing"/>
      <w:lvlJc w:val="left"/>
      <w:pPr>
        <w:tabs>
          <w:tab w:val="num" w:pos="0"/>
        </w:tabs>
        <w:ind w:left="0" w:firstLine="0"/>
      </w:pPr>
    </w:lvl>
    <w:lvl w:ilvl="2">
      <w:start w:val="0"/>
      <w:numFmt w:val="none"/>
      <w:lvlRestart w:val="0"/>
      <w:suff w:val="nothing"/>
      <w:lvlJc w:val="left"/>
      <w:pPr>
        <w:tabs>
          <w:tab w:val="num" w:pos="0"/>
        </w:tabs>
        <w:ind w:left="0" w:firstLine="0"/>
      </w:pPr>
    </w:lvl>
    <w:lvl w:ilvl="3">
      <w:start w:val="0"/>
      <w:numFmt w:val="none"/>
      <w:lvlRestart w:val="0"/>
      <w:suff w:val="nothing"/>
      <w:lvlJc w:val="left"/>
      <w:pPr>
        <w:tabs>
          <w:tab w:val="num" w:pos="0"/>
        </w:tabs>
        <w:ind w:left="0" w:firstLine="0"/>
      </w:pPr>
    </w:lvl>
    <w:lvl w:ilvl="4">
      <w:start w:val="0"/>
      <w:numFmt w:val="none"/>
      <w:lvlRestart w:val="0"/>
      <w:suff w:val="nothing"/>
      <w:lvlJc w:val="left"/>
      <w:pPr>
        <w:tabs>
          <w:tab w:val="num" w:pos="0"/>
        </w:tabs>
        <w:ind w:left="0" w:firstLine="0"/>
      </w:pPr>
    </w:lvl>
    <w:lvl w:ilvl="5">
      <w:start w:val="0"/>
      <w:numFmt w:val="none"/>
      <w:lvlRestart w:val="0"/>
      <w:suff w:val="nothing"/>
      <w:lvlJc w:val="left"/>
      <w:pPr>
        <w:tabs>
          <w:tab w:val="num" w:pos="0"/>
        </w:tabs>
        <w:ind w:left="0" w:firstLine="0"/>
      </w:pPr>
    </w:lvl>
    <w:lvl w:ilvl="6">
      <w:start w:val="0"/>
      <w:numFmt w:val="none"/>
      <w:lvlRestart w:val="0"/>
      <w:suff w:val="nothing"/>
      <w:lvlJc w:val="left"/>
      <w:pPr>
        <w:tabs>
          <w:tab w:val="num" w:pos="0"/>
        </w:tabs>
        <w:ind w:left="0" w:firstLine="0"/>
      </w:p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8">
    <w:nsid w:val="7DB56454"/>
    <w:multiLevelType w:val="multilevel"/>
    <w:tmpl w:val="B5EA651E"/>
    <w:lvl w:ilvl="0">
      <w:start w:val="1"/>
      <w:numFmt w:val="decimal"/>
      <w:pStyle w:val="ScheduleTitleClause"/>
      <w:lvlText w:val="%1."/>
      <w:lvlJc w:val="left"/>
      <w:pPr>
        <w:tabs>
          <w:tab w:val="num" w:pos="720"/>
        </w:tabs>
        <w:ind w:left="720" w:hanging="720"/>
      </w:pPr>
      <w:rPr>
        <w:rFonts w:hint="default"/>
        <w:color w:val="000000"/>
      </w:rPr>
    </w:lvl>
    <w:lvl w:ilvl="1">
      <w:start w:val="1"/>
      <w:numFmt w:val="decimal"/>
      <w:pStyle w:val="ScheduleUntitledsubclause1"/>
      <w:lvlText w:val="%1.%2"/>
      <w:lvlJc w:val="left"/>
      <w:pPr>
        <w:tabs>
          <w:tab w:val="num" w:pos="720"/>
        </w:tabs>
        <w:ind w:left="720" w:hanging="720"/>
      </w:pPr>
      <w:rPr>
        <w:rFonts w:hint="default"/>
      </w:rPr>
    </w:lvl>
    <w:lvl w:ilvl="2">
      <w:start w:val="1"/>
      <w:numFmt w:val="lowerLetter"/>
      <w:pStyle w:val="ScheduleUntitledsubclause2"/>
      <w:lvlText w:val="(%3)"/>
      <w:lvlJc w:val="left"/>
      <w:pPr>
        <w:tabs>
          <w:tab w:val="num" w:pos="1555"/>
        </w:tabs>
        <w:ind w:left="1555" w:hanging="561"/>
      </w:pPr>
      <w:rPr>
        <w:rFonts w:hint="default"/>
      </w:rPr>
    </w:lvl>
    <w:lvl w:ilvl="3">
      <w:start w:val="1"/>
      <w:numFmt w:val="lowerRoman"/>
      <w:pStyle w:val="ScheduleUntitledsubclause3"/>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49">
    <w:nsid w:val="7DB56455"/>
    <w:multiLevelType w:val="multilevel"/>
    <w:tmpl w:val="7DB56455"/>
    <w: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0">
    <w:nsid w:val="7DB56456"/>
    <w:multiLevelType w:val="multilevel"/>
    <w:tmpl w:val="7DB56455"/>
    <w:numStyleLink w:val="ClauseListStyle"/>
    <w:lvl w:ilvl="0">
      <w:start w:val="1"/>
      <w:numFmt w:val="decimal"/>
      <w:pStyle w:val="ScheduleTitleClause"/>
      <w:lvlText w:val="%1."/>
      <w:lvlJc w:val="left"/>
      <w:pPr>
        <w:tabs>
          <w:tab w:val="num" w:pos="720"/>
        </w:tabs>
        <w:ind w:left="720" w:hanging="720"/>
      </w:pPr>
      <w:rPr>
        <w:rFonts w:hint="default"/>
        <w:color w:val="000000"/>
      </w:rPr>
    </w:lvl>
    <w:lvl w:ilvl="1">
      <w:start w:val="1"/>
      <w:numFmt w:val="decimal"/>
      <w:pStyle w:val="ScheduleUntitledsubclause1"/>
      <w:lvlText w:val="%1.%2"/>
      <w:lvlJc w:val="left"/>
      <w:pPr>
        <w:tabs>
          <w:tab w:val="num" w:pos="720"/>
        </w:tabs>
        <w:ind w:left="720" w:hanging="720"/>
      </w:pPr>
      <w:rPr>
        <w:rFonts w:hint="default"/>
      </w:rPr>
    </w:lvl>
    <w:lvl w:ilvl="2">
      <w:start w:val="1"/>
      <w:numFmt w:val="lowerLetter"/>
      <w:pStyle w:val="ScheduleUntitledsubclause2"/>
      <w:lvlText w:val="(%3)"/>
      <w:lvlJc w:val="left"/>
      <w:pPr>
        <w:tabs>
          <w:tab w:val="num" w:pos="1555"/>
        </w:tabs>
        <w:ind w:left="1555" w:hanging="561"/>
      </w:pPr>
      <w:rPr>
        <w:rFonts w:hint="default"/>
      </w:rPr>
    </w:lvl>
    <w:lvl w:ilvl="3">
      <w:start w:val="1"/>
      <w:numFmt w:val="lowerRoman"/>
      <w:pStyle w:val="ScheduleUntitledsubclause3"/>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1">
    <w:nsid w:val="7DB56457"/>
    <w:multiLevelType w:val="multilevel"/>
    <w:tmpl w:val="7DB56455"/>
    <w:numStyleLink w:val="ClauseListStyle"/>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abstractNum w:abstractNumId="52">
    <w:nsid w:val="7DB56458"/>
    <w:multiLevelType w:val="multilevel"/>
    <w:tmpl w:val="7DB56455"/>
    <w:lvl w:ilvl="0">
      <w:start w:val="1"/>
      <w:numFmt w:val="decimal"/>
      <w:lvlText w:val="%1."/>
      <w:lvlJc w:val="left"/>
      <w:pPr>
        <w:tabs>
          <w:tab w:val="num" w:pos="720"/>
        </w:tabs>
        <w:ind w:left="720" w:hanging="720"/>
      </w:pPr>
      <w:rPr>
        <w:rFonts w:hint="default"/>
        <w:color w:val="000000"/>
      </w:rPr>
    </w:lvl>
    <w:lvl w:ilvl="1">
      <w:start w:val="1"/>
      <w:numFmt w:val="decimal"/>
      <w:lvlText w:val="%1.%2"/>
      <w:lvlJc w:val="left"/>
      <w:pPr>
        <w:tabs>
          <w:tab w:val="num" w:pos="720"/>
        </w:tabs>
        <w:ind w:left="720" w:hanging="720"/>
      </w:pPr>
      <w:rPr>
        <w:rFonts w:hint="default"/>
      </w:rPr>
    </w:lvl>
    <w:lvl w:ilvl="2">
      <w:start w:val="1"/>
      <w:numFmt w:val="lowerLetter"/>
      <w:lvlText w:val="(%3)"/>
      <w:lvlJc w:val="left"/>
      <w:pPr>
        <w:tabs>
          <w:tab w:val="num" w:pos="1555"/>
        </w:tabs>
        <w:ind w:left="1555" w:hanging="561"/>
      </w:pPr>
      <w:rPr>
        <w:rFonts w:hint="default"/>
      </w:rPr>
    </w:lvl>
    <w:lvl w:ilvl="3">
      <w:start w:val="1"/>
      <w:numFmt w:val="lowerRoman"/>
      <w:lvlText w:val="(%4)"/>
      <w:lvlJc w:val="left"/>
      <w:pPr>
        <w:tabs>
          <w:tab w:val="num" w:pos="2419"/>
        </w:tabs>
        <w:ind w:left="2275" w:hanging="576"/>
      </w:pPr>
      <w:rPr>
        <w:rFonts w:hint="default"/>
      </w:rPr>
    </w:lvl>
    <w:lvl w:ilvl="4">
      <w:start w:val="1"/>
      <w:numFmt w:val="decimal"/>
      <w:lvlText w:val="%5."/>
      <w:lvlJc w:val="left"/>
      <w:pPr>
        <w:tabs>
          <w:tab w:val="num" w:pos="0"/>
        </w:tabs>
        <w:ind w:left="2520" w:hanging="360"/>
      </w:pPr>
      <w:rPr>
        <w:rFonts w:hint="default"/>
      </w:rPr>
    </w:lvl>
    <w:lvl w:ilvl="5">
      <w:start w:val="1"/>
      <w:numFmt w:val="lowerLetter"/>
      <w:lvlText w:val="%6."/>
      <w:lvlJc w:val="left"/>
      <w:pPr>
        <w:tabs>
          <w:tab w:val="num" w:pos="0"/>
        </w:tabs>
        <w:ind w:left="2880" w:hanging="360"/>
      </w:pPr>
      <w:rPr>
        <w:rFonts w:hint="default"/>
      </w:rPr>
    </w:lvl>
    <w:lvl w:ilvl="6">
      <w:start w:val="1"/>
      <w:numFmt w:val="lowerRoman"/>
      <w:lvlText w:val="%7."/>
      <w:lvlJc w:val="left"/>
      <w:pPr>
        <w:tabs>
          <w:tab w:val="num" w:pos="0"/>
        </w:tabs>
        <w:ind w:left="3240" w:hanging="360"/>
      </w:pPr>
      <w:rPr>
        <w:rFonts w:hint="default"/>
      </w:rPr>
    </w:lvl>
    <w:lvl w:ilvl="7">
      <w:start w:val="0"/>
      <w:numFmt w:val="none"/>
      <w:lvlRestart w:val="0"/>
      <w:suff w:val="nothing"/>
      <w:lvlJc w:val="left"/>
      <w:pPr>
        <w:tabs>
          <w:tab w:val="num" w:pos="0"/>
        </w:tabs>
        <w:ind w:left="0" w:firstLine="0"/>
      </w:pPr>
    </w:lvl>
    <w:lvl w:ilvl="8">
      <w:start w:val="0"/>
      <w:numFmt w:val="none"/>
      <w:lvlRestart w:val="0"/>
      <w:suff w:val="nothing"/>
      <w:lvlJc w:val="left"/>
      <w:pPr>
        <w:tabs>
          <w:tab w:val="num" w:pos="0"/>
        </w:tabs>
        <w:ind w:left="0" w:firstLine="0"/>
      </w:pPr>
    </w:lvl>
  </w:abstractNum>
  <w:num w:numId="1">
    <w:abstractNumId w:val="37"/>
  </w:num>
  <w:num w:numId="2">
    <w:abstractNumId w:val="38"/>
  </w:num>
  <w:num w:numId="3">
    <w:abstractNumId w:val="23"/>
  </w:num>
  <w:num w:numId="4">
    <w:abstractNumId w:val="43"/>
  </w:num>
  <w:num w:numId="5">
    <w:abstractNumId w:val="40"/>
  </w:num>
  <w:num w:numId="6">
    <w:abstractNumId w:val="16"/>
  </w:num>
  <w:num w:numId="7">
    <w:abstractNumId w:val="25"/>
  </w:num>
  <w:num w:numId="8">
    <w:abstractNumId w:val="24"/>
  </w:num>
  <w:num w:numId="9">
    <w:abstractNumId w:val="21"/>
  </w:num>
  <w:num w:numId="10">
    <w:abstractNumId w:val="33"/>
  </w:num>
  <w:num w:numId="11">
    <w:abstractNumId w:val="19"/>
  </w:num>
  <w:num w:numId="12">
    <w:abstractNumId w:val="32"/>
  </w:num>
  <w:num w:numId="13">
    <w:abstractNumId w:val="35"/>
  </w:num>
  <w:num w:numId="14">
    <w:abstractNumId w:val="26"/>
  </w:num>
  <w:num w:numId="15">
    <w:abstractNumId w:val="31"/>
  </w:num>
  <w:num w:numId="16">
    <w:abstractNumId w:val="29"/>
  </w:num>
  <w:num w:numId="17">
    <w:abstractNumId w:val="30"/>
  </w:num>
  <w:num w:numId="18">
    <w:abstractNumId w:val="28"/>
  </w:num>
  <w:num w:numId="19">
    <w:abstractNumId w:val="22"/>
  </w:num>
  <w:num w:numId="20">
    <w:abstractNumId w:val="36"/>
  </w:num>
  <w:num w:numId="21">
    <w:abstractNumId w:val="11"/>
  </w:num>
  <w:num w:numId="22">
    <w:abstractNumId w:val="14"/>
  </w:num>
  <w:num w:numId="23">
    <w:abstractNumId w:val="10"/>
  </w:num>
  <w:num w:numId="24">
    <w:abstractNumId w:val="39"/>
  </w:num>
  <w:num w:numId="25">
    <w:abstractNumId w:val="10"/>
  </w:num>
  <w:num w:numId="26">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41"/>
  </w:num>
  <w:num w:numId="28">
    <w:abstractNumId w:val="15"/>
  </w:num>
  <w:num w:numId="29">
    <w:abstractNumId w:val="18"/>
  </w:num>
  <w:num w:numId="30">
    <w:abstractNumId w:val="34"/>
  </w:num>
  <w:num w:numId="31">
    <w:abstractNumId w:val="9"/>
  </w:num>
  <w:num w:numId="32">
    <w:abstractNumId w:val="7"/>
  </w:num>
  <w:num w:numId="33">
    <w:abstractNumId w:val="6"/>
  </w:num>
  <w:num w:numId="34">
    <w:abstractNumId w:val="5"/>
  </w:num>
  <w:num w:numId="35">
    <w:abstractNumId w:val="4"/>
  </w:num>
  <w:num w:numId="36">
    <w:abstractNumId w:val="8"/>
  </w:num>
  <w:num w:numId="37">
    <w:abstractNumId w:val="3"/>
  </w:num>
  <w:num w:numId="38">
    <w:abstractNumId w:val="2"/>
  </w:num>
  <w:num w:numId="39">
    <w:abstractNumId w:val="1"/>
  </w:num>
  <w:num w:numId="40">
    <w:abstractNumId w:val="0"/>
  </w:num>
  <w:num w:numId="41">
    <w:abstractNumId w:val="4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13"/>
  </w:num>
  <w:num w:numId="43">
    <w:abstractNumId w:val="42"/>
  </w:num>
  <w:num w:numId="44">
    <w:abstractNumId w:val="12"/>
  </w:num>
  <w:num w:numId="45">
    <w:abstractNumId w:val="17"/>
  </w:num>
  <w:num w:numId="46">
    <w:abstractNumId w:val="38"/>
  </w:num>
  <w:num w:numId="47">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27"/>
  </w:num>
  <w:num w:numId="49">
    <w:abstractNumId w:val="20"/>
  </w:num>
  <w:num w:numId="50">
    <w:abstractNumId w:val="44"/>
  </w:num>
  <w:num w:numId="51">
    <w:abstractNumId w:val="45"/>
  </w:num>
  <w:num w:numId="52">
    <w:abstractNumId w:val="46"/>
  </w:num>
  <w:num w:numId="53">
    <w:abstractNumId w:val="47"/>
  </w:num>
  <w:num w:numId="54">
    <w:abstractNumId w:val="48"/>
  </w:num>
  <w:num w:numId="55">
    <w:abstractNumId w:val="49"/>
  </w:num>
  <w:num w:numId="56">
    <w:abstractNumId w:val="50"/>
  </w:num>
  <w:num w:numId="57">
    <w:abstractNumId w:val="51"/>
  </w:num>
  <w:num w:numId="58">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021" w:allStyles="1" w:alternateStyleNames="0" w:clearFormatting="1" w:customStyles="0" w:directFormattingOnNumbering="0" w:directFormattingOnParagraphs="0" w:directFormattingOnRuns="0" w:directFormattingOnTables="0" w:headingStyles="1" w:latentStyles="0" w:numberingStyles="0" w:stylesInUse="0" w:tableStyles="0" w:top3HeadingStyles="0" w:visibleStyle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Setting w:name="differentiateMultirowTableHeaders" w:uri="http://schemas.microsoft.com/office/word" w:val="1"/>
  </w:compat>
  <w:docVars>
    <w:docVar w:name="docPartsVariable" w:val="&lt;docParts&gt;_x000d__x000a_  &lt;Precedent&gt;agreement&lt;/Precedent&gt;_x000d__x000a_  &lt;Operative&gt;clause&lt;/Operative&gt;_x000d__x000a_  &lt;TemplateType&gt;null&lt;/TemplateType&gt;_x000d__x000a_  &lt;SignaturePageBreakType&gt;Yes without message&lt;/SignaturePageBreakType&gt;_x000d__x000a_&lt;/docParts&gt;"/>
    <w:docVar w:name="gentXMLPartID" w:val="{D8362CCA-96FA-4E2F-B64E-7511586649C2}"/>
  </w:docVars>
  <m:mathPr>
    <m:mathFont m:val="Cambria Math"/>
  </m:mathPr>
  <w:themeFontLang w:val="en-GB" w:bidi="hi-I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GB" w:eastAsia="en-GB" w:bidi="ar-SA"/>
      </w:rPr>
    </w:rPrDefault>
    <w:pPrDefault>
      <w:pPr>
        <w:spacing w:after="200" w:line="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lsdException w:name="toa heading" w:semiHidden="1" w:unhideWhenUsed="1"/>
    <w:lsdException w:name="List" w:semiHidden="1" w:unhideWhenUsed="1"/>
    <w:lsdException w:name="List Bullet" w:semiHidden="1"/>
    <w:lsdException w:name="List Number" w:semiHidden="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lsdException w:name="List Continue 4" w:semiHidden="1"/>
    <w:lsdException w:name="List Continue 5" w:semiHidden="1"/>
    <w:lsdException w:name="Message Header" w:semiHidden="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C47C6"/>
    <w:pPr>
      <w:spacing w:line="240" w:lineRule="atLeast"/>
    </w:pPr>
    <w:rPr>
      <w:rFonts w:ascii="Arial" w:eastAsia="Arial" w:hAnsi="Arial" w:cs="Arial"/>
      <w:color w:val="000000"/>
    </w:rPr>
  </w:style>
  <w:style w:type="paragraph" w:styleId="Heading1">
    <w:name w:val="heading 1"/>
    <w:basedOn w:val="Normal"/>
    <w:next w:val="Normal"/>
    <w:link w:val="Heading1Char"/>
    <w:uiPriority w:val="9"/>
    <w:qFormat/>
    <w:rsid w:val="006C47C6"/>
    <w:pPr>
      <w:keepNext/>
      <w:keepLines/>
      <w:numPr>
        <w:numId w:val="10"/>
      </w:numPr>
      <w:spacing w:before="480" w:after="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semiHidden/>
    <w:unhideWhenUsed/>
    <w:qFormat/>
    <w:rsid w:val="006C47C6"/>
    <w:pPr>
      <w:keepNext/>
      <w:keepLines/>
      <w:numPr>
        <w:ilvl w:val="1"/>
        <w:numId w:val="10"/>
      </w:numPr>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semiHidden/>
    <w:unhideWhenUsed/>
    <w:qFormat/>
    <w:rsid w:val="006C47C6"/>
    <w:pPr>
      <w:keepNext/>
      <w:keepLines/>
      <w:numPr>
        <w:ilvl w:val="2"/>
        <w:numId w:val="10"/>
      </w:numPr>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6C47C6"/>
    <w:pPr>
      <w:keepNext/>
      <w:keepLines/>
      <w:numPr>
        <w:ilvl w:val="3"/>
        <w:numId w:val="10"/>
      </w:numPr>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6C47C6"/>
    <w:pPr>
      <w:keepNext/>
      <w:keepLines/>
      <w:numPr>
        <w:ilvl w:val="4"/>
        <w:numId w:val="10"/>
      </w:numPr>
      <w:spacing w:before="200" w:after="0"/>
      <w:outlineLvl w:val="4"/>
    </w:pPr>
    <w:rPr>
      <w:rFonts w:asciiTheme="majorHAnsi" w:eastAsiaTheme="majorEastAsia" w:hAnsiTheme="majorHAnsi" w:cstheme="majorBidi"/>
      <w:color w:val="000000"/>
    </w:rPr>
  </w:style>
  <w:style w:type="paragraph" w:styleId="Heading6">
    <w:name w:val="heading 6"/>
    <w:basedOn w:val="Normal"/>
    <w:next w:val="Normal"/>
    <w:link w:val="Heading6Char"/>
    <w:uiPriority w:val="9"/>
    <w:semiHidden/>
    <w:unhideWhenUsed/>
    <w:qFormat/>
    <w:rsid w:val="006C47C6"/>
    <w:pPr>
      <w:keepNext/>
      <w:keepLines/>
      <w:numPr>
        <w:ilvl w:val="5"/>
        <w:numId w:val="10"/>
      </w:numPr>
      <w:spacing w:before="200" w:after="0"/>
      <w:outlineLvl w:val="5"/>
    </w:pPr>
    <w:rPr>
      <w:rFonts w:asciiTheme="majorHAnsi" w:eastAsiaTheme="majorEastAsia" w:hAnsiTheme="majorHAnsi" w:cstheme="majorBidi"/>
      <w:i/>
      <w:iCs/>
      <w:color w:val="000000"/>
    </w:rPr>
  </w:style>
  <w:style w:type="paragraph" w:styleId="Heading7">
    <w:name w:val="heading 7"/>
    <w:basedOn w:val="Normal"/>
    <w:next w:val="Normal"/>
    <w:link w:val="Heading7Char"/>
    <w:uiPriority w:val="9"/>
    <w:semiHidden/>
    <w:unhideWhenUsed/>
    <w:qFormat/>
    <w:rsid w:val="006C47C6"/>
    <w:pPr>
      <w:keepNext/>
      <w:keepLines/>
      <w:numPr>
        <w:ilvl w:val="6"/>
        <w:numId w:val="10"/>
      </w:numPr>
      <w:spacing w:before="200" w:after="0"/>
      <w:outlineLvl w:val="6"/>
    </w:pPr>
    <w:rPr>
      <w:rFonts w:asciiTheme="majorHAnsi" w:eastAsiaTheme="majorEastAsia" w:hAnsiTheme="majorHAnsi" w:cstheme="majorBidi"/>
      <w:i/>
      <w:iCs/>
      <w:color w:val="000000"/>
    </w:rPr>
  </w:style>
  <w:style w:type="paragraph" w:styleId="Heading8">
    <w:name w:val="heading 8"/>
    <w:basedOn w:val="Normal"/>
    <w:next w:val="Normal"/>
    <w:link w:val="Heading8Char"/>
    <w:uiPriority w:val="9"/>
    <w:semiHidden/>
    <w:unhideWhenUsed/>
    <w:qFormat/>
    <w:rsid w:val="006C47C6"/>
    <w:pPr>
      <w:keepNext/>
      <w:keepLines/>
      <w:numPr>
        <w:ilvl w:val="7"/>
        <w:numId w:val="10"/>
      </w:numPr>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6C47C6"/>
    <w:pPr>
      <w:keepNext/>
      <w:keepLines/>
      <w:numPr>
        <w:ilvl w:val="8"/>
        <w:numId w:val="10"/>
      </w:numPr>
      <w:spacing w:before="200" w:after="0"/>
      <w:outlineLvl w:val="8"/>
    </w:pPr>
    <w:rPr>
      <w:rFonts w:asciiTheme="majorHAnsi" w:eastAsiaTheme="majorEastAsia" w:hAnsiTheme="majorHAnsi" w:cstheme="majorBidi"/>
      <w:i/>
      <w:iCs/>
      <w:color w:val="000000"/>
      <w:sz w:val="20"/>
      <w:szCs w:val="20"/>
    </w:rPr>
  </w:style>
  <w:style w:type="character" w:default="1" w:styleId="DefaultParagraphFont">
    <w:name w:val="Default Paragraph Font"/>
    <w:uiPriority w:val="1"/>
    <w:semiHidden/>
    <w:unhideWhenUsed/>
    <w:rsid w:val="006C47C6"/>
    <w:rPr>
      <w:rFonts w:ascii="Arial" w:eastAsia="Arial" w:hAnsi="Arial" w:cs="Arial"/>
      <w:color w:val="00000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C47C6"/>
  </w:style>
  <w:style w:type="paragraph" w:styleId="BalloonText">
    <w:name w:val="Balloon Text"/>
    <w:basedOn w:val="Normal"/>
    <w:link w:val="BalloonTextChar"/>
    <w:uiPriority w:val="99"/>
    <w:semiHidden/>
    <w:unhideWhenUsed/>
    <w:rsid w:val="006C47C6"/>
    <w:pPr>
      <w:spacing w:after="0" w:line="240" w:lineRule="auto"/>
    </w:pPr>
    <w:rPr>
      <w:rFonts w:ascii="Tahoma" w:hAnsi="Tahoma" w:cs="Tahoma"/>
      <w:color w:val="000000"/>
      <w:sz w:val="16"/>
      <w:szCs w:val="16"/>
    </w:rPr>
  </w:style>
  <w:style w:type="character" w:customStyle="1" w:styleId="BalloonTextChar">
    <w:name w:val="Balloon Text Char"/>
    <w:basedOn w:val="DefaultParagraphFont"/>
    <w:link w:val="BalloonText"/>
    <w:uiPriority w:val="99"/>
    <w:semiHidden/>
    <w:rsid w:val="006C47C6"/>
    <w:rPr>
      <w:rFonts w:ascii="Tahoma" w:hAnsi="Tahoma" w:cs="Tahoma"/>
      <w:color w:val="000000"/>
      <w:sz w:val="16"/>
      <w:szCs w:val="16"/>
    </w:rPr>
  </w:style>
  <w:style w:type="paragraph" w:styleId="Header">
    <w:name w:val="header"/>
    <w:basedOn w:val="Normal"/>
    <w:link w:val="HeaderChar"/>
    <w:uiPriority w:val="99"/>
    <w:unhideWhenUsed/>
    <w:rsid w:val="006C47C6"/>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6C47C6"/>
    <w:rPr>
      <w:color w:val="000000"/>
    </w:rPr>
  </w:style>
  <w:style w:type="paragraph" w:styleId="Footer">
    <w:name w:val="footer"/>
    <w:basedOn w:val="Normal"/>
    <w:link w:val="FooterChar"/>
    <w:rsid w:val="006C47C6"/>
    <w:pPr>
      <w:tabs>
        <w:tab w:val="center" w:pos="4153"/>
        <w:tab w:val="right" w:pos="8306"/>
      </w:tabs>
      <w:spacing w:after="240" w:line="300" w:lineRule="atLeast"/>
      <w:jc w:val="both"/>
    </w:pPr>
    <w:rPr>
      <w:rFonts w:ascii="Times New Roman" w:eastAsia="Times New Roman" w:hAnsi="Times New Roman" w:cs="Times New Roman"/>
      <w:color w:val="000000"/>
      <w:szCs w:val="20"/>
      <w:lang w:eastAsia="en-US"/>
    </w:rPr>
  </w:style>
  <w:style w:type="character" w:customStyle="1" w:styleId="FooterChar">
    <w:name w:val="Footer Char"/>
    <w:basedOn w:val="DefaultParagraphFont"/>
    <w:link w:val="Footer"/>
    <w:rsid w:val="006C47C6"/>
    <w:rPr>
      <w:rFonts w:ascii="Times New Roman" w:eastAsia="Times New Roman" w:hAnsi="Times New Roman" w:cs="Times New Roman"/>
      <w:color w:val="000000"/>
      <w:szCs w:val="20"/>
      <w:lang w:eastAsia="en-US"/>
    </w:rPr>
  </w:style>
  <w:style w:type="character" w:customStyle="1" w:styleId="Heading1Char">
    <w:name w:val="Heading 1 Char"/>
    <w:basedOn w:val="DefaultParagraphFont"/>
    <w:link w:val="Heading1"/>
    <w:uiPriority w:val="9"/>
    <w:rsid w:val="006C47C6"/>
    <w:rPr>
      <w:rFonts w:asciiTheme="majorHAnsi" w:eastAsiaTheme="majorEastAsia" w:hAnsiTheme="majorHAnsi" w:cstheme="majorBidi"/>
      <w:b/>
      <w:bCs/>
      <w:color w:val="000000"/>
      <w:sz w:val="28"/>
      <w:szCs w:val="28"/>
    </w:rPr>
  </w:style>
  <w:style w:type="character" w:customStyle="1" w:styleId="Heading2Char">
    <w:name w:val="Heading 2 Char"/>
    <w:basedOn w:val="DefaultParagraphFont"/>
    <w:link w:val="Heading2"/>
    <w:uiPriority w:val="9"/>
    <w:semiHidden/>
    <w:rsid w:val="006C47C6"/>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semiHidden/>
    <w:rsid w:val="006C47C6"/>
    <w:rPr>
      <w:rFonts w:asciiTheme="majorHAnsi" w:eastAsiaTheme="majorEastAsia" w:hAnsiTheme="majorHAnsi" w:cstheme="majorBidi"/>
      <w:b/>
      <w:bCs/>
      <w:color w:val="000000"/>
    </w:rPr>
  </w:style>
  <w:style w:type="character" w:customStyle="1" w:styleId="Heading4Char">
    <w:name w:val="Heading 4 Char"/>
    <w:basedOn w:val="DefaultParagraphFont"/>
    <w:link w:val="Heading4"/>
    <w:uiPriority w:val="9"/>
    <w:semiHidden/>
    <w:rsid w:val="006C47C6"/>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6C47C6"/>
    <w:rPr>
      <w:rFonts w:asciiTheme="majorHAnsi" w:eastAsiaTheme="majorEastAsia" w:hAnsiTheme="majorHAnsi" w:cstheme="majorBidi"/>
      <w:color w:val="000000"/>
    </w:rPr>
  </w:style>
  <w:style w:type="character" w:customStyle="1" w:styleId="Heading6Char">
    <w:name w:val="Heading 6 Char"/>
    <w:basedOn w:val="DefaultParagraphFont"/>
    <w:link w:val="Heading6"/>
    <w:uiPriority w:val="9"/>
    <w:semiHidden/>
    <w:rsid w:val="006C47C6"/>
    <w:rPr>
      <w:rFonts w:asciiTheme="majorHAnsi" w:eastAsiaTheme="majorEastAsia" w:hAnsiTheme="majorHAnsi" w:cstheme="majorBidi"/>
      <w:i/>
      <w:iCs/>
      <w:color w:val="000000"/>
    </w:rPr>
  </w:style>
  <w:style w:type="character" w:customStyle="1" w:styleId="Heading7Char">
    <w:name w:val="Heading 7 Char"/>
    <w:basedOn w:val="DefaultParagraphFont"/>
    <w:link w:val="Heading7"/>
    <w:uiPriority w:val="9"/>
    <w:semiHidden/>
    <w:rsid w:val="006C47C6"/>
    <w:rPr>
      <w:rFonts w:asciiTheme="majorHAnsi" w:eastAsiaTheme="majorEastAsia" w:hAnsiTheme="majorHAnsi" w:cstheme="majorBidi"/>
      <w:i/>
      <w:iCs/>
      <w:color w:val="000000"/>
    </w:rPr>
  </w:style>
  <w:style w:type="character" w:customStyle="1" w:styleId="Heading8Char">
    <w:name w:val="Heading 8 Char"/>
    <w:basedOn w:val="DefaultParagraphFont"/>
    <w:link w:val="Heading8"/>
    <w:uiPriority w:val="9"/>
    <w:semiHidden/>
    <w:rsid w:val="006C47C6"/>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6C47C6"/>
    <w:rPr>
      <w:rFonts w:asciiTheme="majorHAnsi" w:eastAsiaTheme="majorEastAsia" w:hAnsiTheme="majorHAnsi" w:cstheme="majorBidi"/>
      <w:i/>
      <w:iCs/>
      <w:color w:val="000000"/>
      <w:sz w:val="20"/>
      <w:szCs w:val="20"/>
    </w:rPr>
  </w:style>
  <w:style w:type="character" w:styleId="PlaceholderText">
    <w:name w:val="Placeholder Text"/>
    <w:basedOn w:val="DefaultParagraphFont"/>
    <w:uiPriority w:val="99"/>
    <w:rsid w:val="006C47C6"/>
    <w:rPr>
      <w:color w:val="000000"/>
    </w:rPr>
  </w:style>
  <w:style w:type="paragraph" w:customStyle="1" w:styleId="DescriptiveHeading">
    <w:name w:val="DescriptiveHeading"/>
    <w:next w:val="Paragraph"/>
    <w:link w:val="DescriptiveHeadingChar"/>
    <w:rsid w:val="006C47C6"/>
    <w:pPr>
      <w:spacing w:before="360" w:after="360" w:line="240" w:lineRule="auto"/>
      <w:outlineLvl w:val="0"/>
    </w:pPr>
    <w:rPr>
      <w:rFonts w:ascii="Arial" w:eastAsia="Arial Unicode MS" w:hAnsi="Arial" w:cs="Arial"/>
      <w:b/>
      <w:color w:val="000000"/>
      <w:lang w:val="en-US" w:eastAsia="en-US"/>
    </w:rPr>
  </w:style>
  <w:style w:type="character" w:customStyle="1" w:styleId="DescriptiveHeadingChar">
    <w:name w:val="DescriptiveHeading Char"/>
    <w:link w:val="DescriptiveHeading"/>
    <w:rsid w:val="006C47C6"/>
    <w:rPr>
      <w:rFonts w:ascii="Arial" w:eastAsia="Arial Unicode MS" w:hAnsi="Arial" w:cs="Arial"/>
      <w:b/>
      <w:color w:val="000000"/>
      <w:lang w:val="en-US" w:eastAsia="en-US"/>
    </w:rPr>
  </w:style>
  <w:style w:type="paragraph" w:customStyle="1" w:styleId="Paragraph">
    <w:name w:val="Paragraph"/>
    <w:basedOn w:val="Normal"/>
    <w:link w:val="ParagraphChar"/>
    <w:qFormat/>
    <w:rsid w:val="006C47C6"/>
    <w:pPr>
      <w:spacing w:after="120" w:line="300" w:lineRule="atLeast"/>
      <w:jc w:val="both"/>
    </w:pPr>
    <w:rPr>
      <w:rFonts w:ascii="Arial" w:eastAsia="Arial Unicode MS" w:hAnsi="Arial" w:cs="Arial"/>
      <w:color w:val="000000"/>
      <w:szCs w:val="20"/>
      <w:lang w:eastAsia="en-US"/>
    </w:rPr>
  </w:style>
  <w:style w:type="table" w:styleId="TableGrid">
    <w:name w:val="Table Grid"/>
    <w:basedOn w:val="TableNormal"/>
    <w:rsid w:val="006C47C6"/>
    <w:pPr>
      <w:spacing w:after="0" w:line="240" w:lineRule="auto"/>
    </w:pPr>
    <w:rPr>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ntroDefault">
    <w:name w:val="Intro Default"/>
    <w:basedOn w:val="Paragraph"/>
    <w:qFormat/>
    <w:rsid w:val="006C47C6"/>
    <w:rPr>
      <w:color w:val="000000"/>
    </w:rPr>
  </w:style>
  <w:style w:type="paragraph" w:customStyle="1" w:styleId="DraftingnoteTitle">
    <w:name w:val="Draftingnote Title"/>
    <w:basedOn w:val="Normal"/>
    <w:rsid w:val="006C47C6"/>
    <w:pPr>
      <w:spacing w:after="120" w:line="300" w:lineRule="atLeast"/>
      <w:jc w:val="both"/>
    </w:pPr>
    <w:rPr>
      <w:rFonts w:ascii="Arial" w:eastAsia="Arial Unicode MS" w:hAnsi="Arial" w:cs="Arial"/>
      <w:b/>
      <w:color w:val="000000"/>
      <w:sz w:val="28"/>
      <w:szCs w:val="20"/>
      <w:lang w:eastAsia="en-US"/>
    </w:rPr>
  </w:style>
  <w:style w:type="paragraph" w:customStyle="1" w:styleId="DefinedTermPara">
    <w:name w:val="Defined Term Para"/>
    <w:basedOn w:val="Paragraph"/>
    <w:qFormat/>
    <w:rsid w:val="006C47C6"/>
    <w:pPr>
      <w:numPr>
        <w:numId w:val="24"/>
      </w:numPr>
    </w:pPr>
    <w:rPr>
      <w:color w:val="000000"/>
    </w:rPr>
  </w:style>
  <w:style w:type="paragraph" w:customStyle="1" w:styleId="Schedule">
    <w:name w:val="Schedule"/>
    <w:qFormat/>
    <w:rsid w:val="006C47C6"/>
    <w:pPr>
      <w:numPr>
        <w:ilvl w:val="0"/>
        <w:numId w:val="52"/>
      </w:numPr>
      <w:spacing w:before="240" w:after="240" w:line="240" w:lineRule="atLeast"/>
    </w:pPr>
    <w:rPr>
      <w:rFonts w:ascii="Arial" w:eastAsia="Arial Unicode MS" w:hAnsi="Arial" w:cs="Arial"/>
      <w:b/>
      <w:color w:val="000000"/>
      <w:lang w:val="en-US" w:eastAsia="en-US"/>
    </w:rPr>
  </w:style>
  <w:style w:type="paragraph" w:customStyle="1" w:styleId="ScheduleTitle">
    <w:name w:val="Schedule Title"/>
    <w:basedOn w:val="Paragraph"/>
    <w:qFormat/>
    <w:rsid w:val="006C47C6"/>
    <w:rPr>
      <w:b/>
      <w:color w:val="000000"/>
    </w:rPr>
  </w:style>
  <w:style w:type="paragraph" w:customStyle="1" w:styleId="IgnoredSpacing">
    <w:name w:val="Ignored Spacing"/>
    <w:link w:val="IgnoredSpacingChar"/>
    <w:rsid w:val="006C47C6"/>
    <w:pPr>
      <w:spacing w:after="120" w:line="240" w:lineRule="auto"/>
    </w:pPr>
    <w:rPr>
      <w:rFonts w:ascii="Arial" w:eastAsia="Arial Unicode MS" w:hAnsi="Arial" w:cs="Arial"/>
      <w:color w:val="000000"/>
      <w:sz w:val="24"/>
      <w:szCs w:val="24"/>
      <w:lang w:val="en-US" w:eastAsia="en-US"/>
    </w:rPr>
  </w:style>
  <w:style w:type="character" w:customStyle="1" w:styleId="IgnoredSpacingChar">
    <w:name w:val="Ignored Spacing Char"/>
    <w:link w:val="IgnoredSpacing"/>
    <w:rsid w:val="006C47C6"/>
    <w:rPr>
      <w:rFonts w:ascii="Arial" w:eastAsia="Arial Unicode MS" w:hAnsi="Arial" w:cs="Arial"/>
      <w:color w:val="000000"/>
      <w:sz w:val="24"/>
      <w:szCs w:val="24"/>
      <w:lang w:val="en-US" w:eastAsia="en-US"/>
    </w:rPr>
  </w:style>
  <w:style w:type="paragraph" w:customStyle="1" w:styleId="Background">
    <w:name w:val="Background"/>
    <w:aliases w:val="(A) Background"/>
    <w:basedOn w:val="Normal"/>
    <w:rsid w:val="006C47C6"/>
    <w:pPr>
      <w:numPr>
        <w:numId w:val="1"/>
      </w:numPr>
      <w:spacing w:before="120" w:after="120" w:line="300" w:lineRule="atLeast"/>
      <w:jc w:val="both"/>
    </w:pPr>
    <w:rPr>
      <w:rFonts w:ascii="Arial" w:eastAsia="Arial Unicode MS" w:hAnsi="Arial" w:cs="Arial"/>
      <w:color w:val="000000"/>
      <w:szCs w:val="20"/>
      <w:lang w:eastAsia="en-US"/>
    </w:rPr>
  </w:style>
  <w:style w:type="paragraph" w:customStyle="1" w:styleId="Part">
    <w:name w:val="Part"/>
    <w:basedOn w:val="Paragraph"/>
    <w:qFormat/>
    <w:rsid w:val="006C47C6"/>
    <w:pPr>
      <w:numPr>
        <w:ilvl w:val="1"/>
        <w:numId w:val="22"/>
      </w:numPr>
      <w:spacing w:before="240" w:after="240"/>
      <w:jc w:val="left"/>
    </w:pPr>
    <w:rPr>
      <w:b/>
      <w:color w:val="000000"/>
    </w:rPr>
  </w:style>
  <w:style w:type="paragraph" w:customStyle="1" w:styleId="Testimonium">
    <w:name w:val="Testimonium"/>
    <w:basedOn w:val="Paragraph"/>
    <w:qFormat/>
    <w:rsid w:val="006C47C6"/>
    <w:rPr>
      <w:color w:val="000000"/>
    </w:rPr>
  </w:style>
  <w:style w:type="paragraph" w:customStyle="1" w:styleId="TitleClause">
    <w:name w:val="Title Clause"/>
    <w:basedOn w:val="Normal"/>
    <w:rsid w:val="006C47C6"/>
    <w:pPr>
      <w:keepNext/>
      <w:numPr>
        <w:numId w:val="47"/>
      </w:numPr>
      <w:spacing w:before="240" w:after="240" w:line="300" w:lineRule="atLeast"/>
      <w:jc w:val="both"/>
      <w:outlineLvl w:val="0"/>
    </w:pPr>
    <w:rPr>
      <w:rFonts w:ascii="Arial" w:eastAsia="Arial Unicode MS" w:hAnsi="Arial" w:cs="Arial"/>
      <w:b/>
      <w:color w:val="000000"/>
      <w:kern w:val="28"/>
      <w:szCs w:val="20"/>
      <w:lang w:eastAsia="en-US"/>
    </w:rPr>
  </w:style>
  <w:style w:type="character" w:customStyle="1" w:styleId="ParagraphChar">
    <w:name w:val="Paragraph Char"/>
    <w:basedOn w:val="DefaultParagraphFont"/>
    <w:link w:val="Paragraph"/>
    <w:rsid w:val="006C47C6"/>
    <w:rPr>
      <w:rFonts w:ascii="Arial" w:eastAsia="Arial Unicode MS" w:hAnsi="Arial" w:cs="Arial"/>
      <w:color w:val="000000"/>
      <w:szCs w:val="20"/>
      <w:lang w:eastAsia="en-US"/>
    </w:rPr>
  </w:style>
  <w:style w:type="paragraph" w:customStyle="1" w:styleId="ParaClause">
    <w:name w:val="Para Clause"/>
    <w:basedOn w:val="Normal"/>
    <w:rsid w:val="006C47C6"/>
    <w:pPr>
      <w:spacing w:before="120" w:after="120" w:line="300" w:lineRule="atLeast"/>
      <w:ind w:left="720"/>
      <w:jc w:val="both"/>
    </w:pPr>
    <w:rPr>
      <w:rFonts w:ascii="Arial" w:eastAsia="Arial Unicode MS" w:hAnsi="Arial" w:cs="Arial"/>
      <w:color w:val="000000"/>
      <w:szCs w:val="20"/>
      <w:lang w:eastAsia="en-US"/>
    </w:rPr>
  </w:style>
  <w:style w:type="paragraph" w:customStyle="1" w:styleId="Untitledsubclause1">
    <w:name w:val="Untitled subclause 1"/>
    <w:basedOn w:val="Normal"/>
    <w:rsid w:val="006C47C6"/>
    <w:pPr>
      <w:numPr>
        <w:ilvl w:val="1"/>
        <w:numId w:val="47"/>
      </w:numPr>
      <w:spacing w:before="280" w:after="120" w:line="300" w:lineRule="atLeast"/>
      <w:jc w:val="both"/>
      <w:outlineLvl w:val="1"/>
    </w:pPr>
    <w:rPr>
      <w:rFonts w:ascii="Arial" w:eastAsia="Arial Unicode MS" w:hAnsi="Arial" w:cs="Arial"/>
      <w:color w:val="000000"/>
      <w:szCs w:val="20"/>
      <w:lang w:eastAsia="en-US"/>
    </w:rPr>
  </w:style>
  <w:style w:type="paragraph" w:customStyle="1" w:styleId="Untitledsubclause2">
    <w:name w:val="Untitled subclause 2"/>
    <w:basedOn w:val="Normal"/>
    <w:rsid w:val="006C47C6"/>
    <w:pPr>
      <w:numPr>
        <w:ilvl w:val="2"/>
        <w:numId w:val="47"/>
      </w:numPr>
      <w:spacing w:after="120" w:line="300" w:lineRule="atLeast"/>
      <w:jc w:val="both"/>
      <w:outlineLvl w:val="2"/>
    </w:pPr>
    <w:rPr>
      <w:rFonts w:ascii="Arial" w:eastAsia="Arial Unicode MS" w:hAnsi="Arial" w:cs="Arial"/>
      <w:color w:val="000000"/>
      <w:szCs w:val="20"/>
      <w:lang w:eastAsia="en-US"/>
    </w:rPr>
  </w:style>
  <w:style w:type="paragraph" w:customStyle="1" w:styleId="Untitledsubclause3">
    <w:name w:val="Untitled subclause 3"/>
    <w:basedOn w:val="Normal"/>
    <w:rsid w:val="006C47C6"/>
    <w:pPr>
      <w:numPr>
        <w:ilvl w:val="3"/>
        <w:numId w:val="47"/>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Untitledsubclause4">
    <w:name w:val="Untitled subclause 4"/>
    <w:basedOn w:val="Normal"/>
    <w:rsid w:val="006C47C6"/>
    <w:pPr>
      <w:numPr>
        <w:ilvl w:val="4"/>
        <w:numId w:val="47"/>
      </w:numPr>
      <w:spacing w:after="120" w:line="300" w:lineRule="atLeast"/>
      <w:jc w:val="both"/>
      <w:outlineLvl w:val="4"/>
    </w:pPr>
    <w:rPr>
      <w:rFonts w:ascii="Arial" w:eastAsia="Arial Unicode MS" w:hAnsi="Arial" w:cs="Arial"/>
      <w:color w:val="000000"/>
      <w:szCs w:val="20"/>
      <w:lang w:eastAsia="en-US"/>
    </w:rPr>
  </w:style>
  <w:style w:type="paragraph" w:customStyle="1" w:styleId="BackgroundSubclause1">
    <w:name w:val="Background Subclause1"/>
    <w:basedOn w:val="Background"/>
    <w:qFormat/>
    <w:rsid w:val="006C47C6"/>
    <w:pPr>
      <w:numPr>
        <w:ilvl w:val="1"/>
      </w:numPr>
    </w:pPr>
    <w:rPr>
      <w:color w:val="000000"/>
    </w:rPr>
  </w:style>
  <w:style w:type="paragraph" w:customStyle="1" w:styleId="BackgroundSubclause2">
    <w:name w:val="Background Subclause2"/>
    <w:basedOn w:val="Background"/>
    <w:qFormat/>
    <w:rsid w:val="006C47C6"/>
    <w:pPr>
      <w:numPr>
        <w:ilvl w:val="3"/>
      </w:numPr>
    </w:pPr>
    <w:rPr>
      <w:color w:val="000000"/>
    </w:rPr>
  </w:style>
  <w:style w:type="paragraph" w:customStyle="1" w:styleId="Abstract">
    <w:name w:val="Abstract"/>
    <w:link w:val="AbstractChar"/>
    <w:rsid w:val="006C47C6"/>
    <w:pPr>
      <w:spacing w:after="120" w:line="240" w:lineRule="auto"/>
    </w:pPr>
    <w:rPr>
      <w:rFonts w:ascii="Arial" w:eastAsia="Arial Unicode MS" w:hAnsi="Arial" w:cs="Arial"/>
      <w:color w:val="000000"/>
      <w:sz w:val="24"/>
      <w:szCs w:val="24"/>
      <w:lang w:val="en-US" w:eastAsia="en-US"/>
    </w:rPr>
  </w:style>
  <w:style w:type="character" w:customStyle="1" w:styleId="AbstractChar">
    <w:name w:val="Abstract Char"/>
    <w:link w:val="Abstract"/>
    <w:rsid w:val="006C47C6"/>
    <w:rPr>
      <w:rFonts w:ascii="Arial" w:eastAsia="Arial Unicode MS" w:hAnsi="Arial" w:cs="Arial"/>
      <w:color w:val="000000"/>
      <w:sz w:val="24"/>
      <w:szCs w:val="24"/>
      <w:lang w:val="en-US" w:eastAsia="en-US"/>
    </w:rPr>
  </w:style>
  <w:style w:type="paragraph" w:customStyle="1" w:styleId="AuthoringGroup">
    <w:name w:val="Authoring Group"/>
    <w:link w:val="AuthoringGroupChar"/>
    <w:rsid w:val="006C47C6"/>
    <w:pPr>
      <w:spacing w:after="120" w:line="240" w:lineRule="auto"/>
    </w:pPr>
    <w:rPr>
      <w:rFonts w:ascii="Arial" w:eastAsia="Arial Unicode MS" w:hAnsi="Arial" w:cs="Arial"/>
      <w:color w:val="000000"/>
      <w:sz w:val="24"/>
      <w:lang w:val="en-US" w:eastAsia="en-US"/>
    </w:rPr>
  </w:style>
  <w:style w:type="character" w:customStyle="1" w:styleId="AuthoringGroupChar">
    <w:name w:val="Authoring Group Char"/>
    <w:link w:val="AuthoringGroup"/>
    <w:rsid w:val="006C47C6"/>
    <w:rPr>
      <w:rFonts w:ascii="Arial" w:eastAsia="Arial Unicode MS" w:hAnsi="Arial" w:cs="Arial"/>
      <w:color w:val="000000"/>
      <w:sz w:val="24"/>
      <w:lang w:val="en-US" w:eastAsia="en-US"/>
    </w:rPr>
  </w:style>
  <w:style w:type="paragraph" w:styleId="Title">
    <w:name w:val="Title"/>
    <w:link w:val="TitleChar"/>
    <w:rsid w:val="006C47C6"/>
    <w:pPr>
      <w:spacing w:after="120" w:line="240" w:lineRule="auto"/>
    </w:pPr>
    <w:rPr>
      <w:rFonts w:ascii="Arial" w:eastAsia="Arial Unicode MS" w:hAnsi="Arial" w:cs="Arial"/>
      <w:color w:val="000000"/>
      <w:sz w:val="24"/>
      <w:lang w:val="en-US" w:eastAsia="en-US"/>
    </w:rPr>
  </w:style>
  <w:style w:type="character" w:customStyle="1" w:styleId="TitleChar">
    <w:name w:val="Title Char"/>
    <w:link w:val="Title"/>
    <w:rsid w:val="006C47C6"/>
    <w:rPr>
      <w:rFonts w:ascii="Arial" w:eastAsia="Arial Unicode MS" w:hAnsi="Arial" w:cs="Arial"/>
      <w:color w:val="000000"/>
      <w:sz w:val="24"/>
      <w:lang w:val="en-US" w:eastAsia="en-US"/>
    </w:rPr>
  </w:style>
  <w:style w:type="paragraph" w:customStyle="1" w:styleId="InternalTOC">
    <w:name w:val="Internal TOC"/>
    <w:rsid w:val="006C47C6"/>
    <w:pPr>
      <w:spacing w:after="120" w:line="240" w:lineRule="auto"/>
    </w:pPr>
    <w:rPr>
      <w:rFonts w:ascii="Arial" w:eastAsia="Arial Unicode MS" w:hAnsi="Arial" w:cs="Arial"/>
      <w:color w:val="000000"/>
      <w:lang w:val="en-US" w:eastAsia="en-US"/>
    </w:rPr>
  </w:style>
  <w:style w:type="paragraph" w:customStyle="1" w:styleId="ScheduleTitleClause">
    <w:name w:val="Schedule Title Clause"/>
    <w:basedOn w:val="Normal"/>
    <w:rsid w:val="006C47C6"/>
    <w:pPr>
      <w:keepNext/>
      <w:numPr>
        <w:ilvl w:val="0"/>
        <w:numId w:val="56"/>
      </w:numPr>
      <w:spacing w:before="240" w:after="240" w:line="300" w:lineRule="atLeast"/>
      <w:jc w:val="both"/>
      <w:outlineLvl w:val="0"/>
    </w:pPr>
    <w:rPr>
      <w:rFonts w:ascii="Arial" w:eastAsia="Arial Unicode MS" w:hAnsi="Arial" w:cs="Arial"/>
      <w:b/>
      <w:color w:val="000000"/>
      <w:kern w:val="28"/>
      <w:szCs w:val="20"/>
      <w:lang w:eastAsia="en-US"/>
    </w:rPr>
  </w:style>
  <w:style w:type="paragraph" w:customStyle="1" w:styleId="ScheduleUntitledsubclause1">
    <w:name w:val="Schedule Untitled subclause 1"/>
    <w:basedOn w:val="Normal"/>
    <w:rsid w:val="006C47C6"/>
    <w:pPr>
      <w:numPr>
        <w:ilvl w:val="1"/>
        <w:numId w:val="56"/>
      </w:numPr>
      <w:spacing w:before="280" w:after="120" w:line="300" w:lineRule="atLeast"/>
      <w:jc w:val="both"/>
      <w:outlineLvl w:val="1"/>
    </w:pPr>
    <w:rPr>
      <w:rFonts w:ascii="Arial" w:eastAsia="Arial Unicode MS" w:hAnsi="Arial" w:cs="Arial"/>
      <w:color w:val="000000"/>
      <w:szCs w:val="20"/>
      <w:lang w:eastAsia="en-US"/>
    </w:rPr>
  </w:style>
  <w:style w:type="paragraph" w:customStyle="1" w:styleId="ScheduleUntitledsubclause2">
    <w:name w:val="Schedule Untitled subclause 2"/>
    <w:basedOn w:val="Normal"/>
    <w:rsid w:val="006C47C6"/>
    <w:pPr>
      <w:numPr>
        <w:ilvl w:val="2"/>
        <w:numId w:val="56"/>
      </w:numPr>
      <w:spacing w:after="120" w:line="300" w:lineRule="atLeast"/>
      <w:jc w:val="both"/>
      <w:outlineLvl w:val="2"/>
    </w:pPr>
    <w:rPr>
      <w:rFonts w:ascii="Arial" w:eastAsia="Arial Unicode MS" w:hAnsi="Arial" w:cs="Arial"/>
      <w:color w:val="000000"/>
      <w:szCs w:val="20"/>
      <w:lang w:eastAsia="en-US"/>
    </w:rPr>
  </w:style>
  <w:style w:type="paragraph" w:customStyle="1" w:styleId="ScheduleUntitledsubclause3">
    <w:name w:val="Schedule Untitled subclause 3"/>
    <w:basedOn w:val="Normal"/>
    <w:rsid w:val="006C47C6"/>
    <w:pPr>
      <w:numPr>
        <w:ilvl w:val="3"/>
        <w:numId w:val="56"/>
      </w:numPr>
      <w:tabs>
        <w:tab w:val="left" w:pos="2261"/>
      </w:tabs>
      <w:spacing w:after="120" w:line="300" w:lineRule="atLeast"/>
      <w:jc w:val="both"/>
      <w:outlineLvl w:val="3"/>
    </w:pPr>
    <w:rPr>
      <w:rFonts w:ascii="Arial" w:eastAsia="Arial Unicode MS" w:hAnsi="Arial" w:cs="Arial"/>
      <w:color w:val="000000"/>
      <w:szCs w:val="20"/>
      <w:lang w:eastAsia="en-US"/>
    </w:rPr>
  </w:style>
  <w:style w:type="paragraph" w:customStyle="1" w:styleId="ScheduleUntitledsubclause4">
    <w:name w:val="Schedule Untitled subclause 4"/>
    <w:basedOn w:val="Normal"/>
    <w:rsid w:val="006C47C6"/>
    <w:pPr>
      <w:spacing w:after="120" w:line="300" w:lineRule="atLeast"/>
      <w:jc w:val="both"/>
      <w:outlineLvl w:val="4"/>
    </w:pPr>
    <w:rPr>
      <w:rFonts w:ascii="Arial" w:eastAsia="Arial Unicode MS" w:hAnsi="Arial" w:cs="Arial"/>
      <w:color w:val="000000"/>
      <w:szCs w:val="20"/>
      <w:lang w:eastAsia="en-US"/>
    </w:rPr>
  </w:style>
  <w:style w:type="paragraph" w:customStyle="1" w:styleId="DefinedTermNumber">
    <w:name w:val="Defined Term Number"/>
    <w:basedOn w:val="DefinedTermPara"/>
    <w:qFormat/>
    <w:rsid w:val="006C47C6"/>
    <w:pPr>
      <w:numPr>
        <w:ilvl w:val="1"/>
      </w:numPr>
    </w:pPr>
    <w:rPr>
      <w:color w:val="000000"/>
    </w:rPr>
  </w:style>
  <w:style w:type="paragraph" w:customStyle="1" w:styleId="6D83DCFF8BDF479DB88C9CA683CF81C7">
    <w:name w:val="6D83DCFF8BDF479DB88C9CA683CF81C7"/>
    <w:rsid w:val="004F7811"/>
    <w:pPr>
      <w:spacing w:after="120" w:line="240" w:lineRule="auto"/>
    </w:pPr>
    <w:rPr>
      <w:rFonts w:ascii="Arial" w:eastAsia="Times New Roman" w:hAnsi="Arial" w:cs="Times New Roman"/>
      <w:color w:val="000000"/>
      <w:sz w:val="24"/>
      <w:szCs w:val="24"/>
      <w:lang w:val="en-US" w:eastAsia="en-US"/>
    </w:rPr>
  </w:style>
  <w:style w:type="paragraph" w:customStyle="1" w:styleId="Annex">
    <w:name w:val="Annex"/>
    <w:basedOn w:val="Paragraph"/>
    <w:next w:val="Paragraph"/>
    <w:qFormat/>
    <w:rsid w:val="006C47C6"/>
    <w:pPr>
      <w:numPr>
        <w:numId w:val="11"/>
      </w:numPr>
      <w:spacing w:before="240" w:after="240"/>
      <w:ind w:left="0" w:firstLine="0"/>
    </w:pPr>
    <w:rPr>
      <w:b/>
      <w:color w:val="000000"/>
    </w:rPr>
  </w:style>
  <w:style w:type="paragraph" w:customStyle="1" w:styleId="BulletList1">
    <w:name w:val="Bullet List 1"/>
    <w:aliases w:val="Bullet1"/>
    <w:basedOn w:val="Normal"/>
    <w:link w:val="BulletList1Char"/>
    <w:rsid w:val="006C47C6"/>
    <w:pPr>
      <w:numPr>
        <w:numId w:val="2"/>
      </w:numPr>
      <w:spacing w:after="240" w:line="300" w:lineRule="atLeast"/>
      <w:jc w:val="both"/>
    </w:pPr>
    <w:rPr>
      <w:rFonts w:ascii="Arial" w:eastAsia="Arial Unicode MS" w:hAnsi="Arial" w:cs="Arial"/>
      <w:color w:val="000000"/>
      <w:szCs w:val="20"/>
      <w:lang w:eastAsia="en-US"/>
    </w:rPr>
  </w:style>
  <w:style w:type="paragraph" w:customStyle="1" w:styleId="BulletList2">
    <w:name w:val="Bullet List 2"/>
    <w:aliases w:val="Bullet2"/>
    <w:basedOn w:val="Normal"/>
    <w:rsid w:val="006C47C6"/>
    <w:pPr>
      <w:numPr>
        <w:numId w:val="3"/>
      </w:numPr>
      <w:spacing w:after="120" w:line="240" w:lineRule="auto"/>
      <w:ind w:left="1080" w:hanging="720"/>
      <w:jc w:val="both"/>
    </w:pPr>
    <w:rPr>
      <w:rFonts w:ascii="Arial" w:eastAsia="Arial Unicode MS" w:hAnsi="Arial" w:cs="Arial"/>
      <w:color w:val="000000"/>
      <w:szCs w:val="20"/>
      <w:lang w:eastAsia="en-US"/>
    </w:rPr>
  </w:style>
  <w:style w:type="paragraph" w:customStyle="1" w:styleId="BulletList3">
    <w:name w:val="Bullet List 3"/>
    <w:aliases w:val="Bullet3"/>
    <w:basedOn w:val="Normal"/>
    <w:rsid w:val="006C47C6"/>
    <w:pPr>
      <w:numPr>
        <w:numId w:val="4"/>
      </w:numPr>
      <w:spacing w:after="240" w:line="240" w:lineRule="auto"/>
      <w:jc w:val="both"/>
    </w:pPr>
    <w:rPr>
      <w:rFonts w:ascii="Arial" w:eastAsia="Arial Unicode MS" w:hAnsi="Arial" w:cs="Arial"/>
      <w:color w:val="000000"/>
      <w:szCs w:val="20"/>
      <w:lang w:eastAsia="en-US"/>
    </w:rPr>
  </w:style>
  <w:style w:type="paragraph" w:customStyle="1" w:styleId="ClauseNoTitle">
    <w:name w:val="Clause No Title"/>
    <w:basedOn w:val="TitleClause"/>
    <w:rsid w:val="006C47C6"/>
    <w:rPr>
      <w:b w:val="0"/>
      <w:smallCaps/>
      <w:color w:val="000000"/>
    </w:rPr>
  </w:style>
  <w:style w:type="paragraph" w:customStyle="1" w:styleId="ClosingPara">
    <w:name w:val="Closing Para"/>
    <w:basedOn w:val="Normal"/>
    <w:rsid w:val="006C47C6"/>
    <w:pPr>
      <w:spacing w:before="120" w:after="240" w:line="300" w:lineRule="atLeast"/>
      <w:jc w:val="both"/>
    </w:pPr>
    <w:rPr>
      <w:rFonts w:ascii="Arial" w:eastAsia="Arial Unicode MS" w:hAnsi="Arial" w:cs="Arial"/>
      <w:color w:val="000000"/>
      <w:szCs w:val="20"/>
      <w:lang w:eastAsia="en-US"/>
    </w:rPr>
  </w:style>
  <w:style w:type="paragraph" w:customStyle="1" w:styleId="ClosingSignOff">
    <w:name w:val="Closing SignOff"/>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CoversheetTitle">
    <w:name w:val="Coversheet Title"/>
    <w:basedOn w:val="Normal"/>
    <w:autoRedefine/>
    <w:rsid w:val="006C47C6"/>
    <w:pPr>
      <w:spacing w:before="480" w:after="480" w:line="300" w:lineRule="atLeast"/>
      <w:jc w:val="center"/>
    </w:pPr>
    <w:rPr>
      <w:rFonts w:ascii="Arial" w:eastAsia="Arial Unicode MS" w:hAnsi="Arial" w:cs="Arial"/>
      <w:b/>
      <w:smallCaps/>
      <w:color w:val="000000"/>
      <w:sz w:val="28"/>
      <w:szCs w:val="20"/>
      <w:lang w:eastAsia="en-US"/>
    </w:rPr>
  </w:style>
  <w:style w:type="paragraph" w:customStyle="1" w:styleId="CoverSheetHeading">
    <w:name w:val="Cover Sheet Heading"/>
    <w:aliases w:val="Coversheet Title2"/>
    <w:basedOn w:val="CoversheetTitle"/>
    <w:rsid w:val="006C47C6"/>
    <w:rPr>
      <w:color w:val="000000"/>
    </w:rPr>
  </w:style>
  <w:style w:type="paragraph" w:customStyle="1" w:styleId="CoverSheetSubjectText">
    <w:name w:val="Cover Sheet Subject Text"/>
    <w:basedOn w:val="Normal"/>
    <w:rsid w:val="006C47C6"/>
    <w:pPr>
      <w:spacing w:after="0" w:line="300" w:lineRule="atLeast"/>
      <w:jc w:val="center"/>
    </w:pPr>
    <w:rPr>
      <w:rFonts w:ascii="Arial" w:eastAsia="Arial Unicode MS" w:hAnsi="Arial" w:cs="Arial"/>
      <w:color w:val="000000"/>
      <w:szCs w:val="20"/>
      <w:lang w:eastAsia="en-US"/>
    </w:rPr>
  </w:style>
  <w:style w:type="paragraph" w:customStyle="1" w:styleId="CoverSheetSubjectTitle">
    <w:name w:val="Cover Sheet Subject Title"/>
    <w:basedOn w:val="Normal"/>
    <w:rsid w:val="006C47C6"/>
    <w:pPr>
      <w:spacing w:after="0" w:line="300" w:lineRule="atLeast"/>
      <w:jc w:val="center"/>
    </w:pPr>
    <w:rPr>
      <w:rFonts w:ascii="Arial" w:eastAsia="Arial Unicode MS" w:hAnsi="Arial" w:cs="Arial"/>
      <w:color w:val="000000"/>
      <w:szCs w:val="20"/>
      <w:lang w:eastAsia="en-US"/>
    </w:rPr>
  </w:style>
  <w:style w:type="paragraph" w:customStyle="1" w:styleId="DraftingnoteSection1Para">
    <w:name w:val="Draftingnote Section1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DraftingnoteSection1Title">
    <w:name w:val="Draftingnote Section1 Title"/>
    <w:basedOn w:val="Normal"/>
    <w:rsid w:val="006C47C6"/>
    <w:pPr>
      <w:spacing w:after="120" w:line="300" w:lineRule="atLeast"/>
      <w:jc w:val="both"/>
    </w:pPr>
    <w:rPr>
      <w:rFonts w:ascii="Arial" w:eastAsia="Arial Unicode MS" w:hAnsi="Arial" w:cs="Arial"/>
      <w:b/>
      <w:color w:val="000000"/>
      <w:sz w:val="36"/>
      <w:szCs w:val="20"/>
      <w:lang w:eastAsia="en-US"/>
    </w:rPr>
  </w:style>
  <w:style w:type="paragraph" w:customStyle="1" w:styleId="DraftingnoteSection2Para">
    <w:name w:val="Draftingnote Section2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DraftingnoteSection2Title">
    <w:name w:val="Draftingnote Section2 Title"/>
    <w:basedOn w:val="Normal"/>
    <w:rsid w:val="006C47C6"/>
    <w:pPr>
      <w:spacing w:after="120" w:line="300" w:lineRule="atLeast"/>
      <w:jc w:val="both"/>
    </w:pPr>
    <w:rPr>
      <w:rFonts w:ascii="Arial" w:eastAsia="Arial Unicode MS" w:hAnsi="Arial" w:cs="Arial"/>
      <w:b/>
      <w:color w:val="000000"/>
      <w:sz w:val="28"/>
      <w:szCs w:val="20"/>
      <w:lang w:eastAsia="en-US"/>
    </w:rPr>
  </w:style>
  <w:style w:type="paragraph" w:customStyle="1" w:styleId="DraftingnoteSection3Para">
    <w:name w:val="Draftingnote Section3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DraftingnoteSection3Title">
    <w:name w:val="Draftingnote Section3 Title"/>
    <w:basedOn w:val="Normal"/>
    <w:rsid w:val="006C47C6"/>
    <w:pPr>
      <w:spacing w:after="120" w:line="300" w:lineRule="atLeast"/>
      <w:jc w:val="both"/>
    </w:pPr>
    <w:rPr>
      <w:rFonts w:ascii="Arial" w:eastAsia="Arial Unicode MS" w:hAnsi="Arial" w:cs="Arial"/>
      <w:b/>
      <w:i/>
      <w:color w:val="000000"/>
      <w:sz w:val="28"/>
      <w:szCs w:val="20"/>
      <w:lang w:eastAsia="en-US"/>
    </w:rPr>
  </w:style>
  <w:style w:type="paragraph" w:customStyle="1" w:styleId="DraftingnoteSection4Para">
    <w:name w:val="Draftingnote Section4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DraftingnoteSection4Title">
    <w:name w:val="Draftingnote Section4 Title"/>
    <w:basedOn w:val="Normal"/>
    <w:rsid w:val="006C47C6"/>
    <w:pPr>
      <w:spacing w:after="120" w:line="300" w:lineRule="atLeast"/>
      <w:jc w:val="both"/>
    </w:pPr>
    <w:rPr>
      <w:rFonts w:ascii="Arial" w:eastAsia="Arial Unicode MS" w:hAnsi="Arial" w:cs="Arial"/>
      <w:b/>
      <w:i/>
      <w:color w:val="000000"/>
      <w:sz w:val="28"/>
      <w:szCs w:val="20"/>
      <w:lang w:eastAsia="en-US"/>
    </w:rPr>
  </w:style>
  <w:style w:type="paragraph" w:customStyle="1" w:styleId="FulltextBridgehead">
    <w:name w:val="Fulltext Bridgehead"/>
    <w:basedOn w:val="Normal"/>
    <w:rsid w:val="006C47C6"/>
    <w:pPr>
      <w:spacing w:after="120" w:line="300" w:lineRule="atLeast"/>
      <w:jc w:val="both"/>
    </w:pPr>
    <w:rPr>
      <w:rFonts w:ascii="Arial" w:eastAsia="Arial Unicode MS" w:hAnsi="Arial" w:cs="Arial"/>
      <w:b/>
      <w:color w:val="000000"/>
      <w:sz w:val="48"/>
      <w:szCs w:val="20"/>
      <w:lang w:eastAsia="en-US"/>
    </w:rPr>
  </w:style>
  <w:style w:type="paragraph" w:customStyle="1" w:styleId="FulltextSection1Para">
    <w:name w:val="Fulltext Section1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FulltextSection1Title">
    <w:name w:val="Fulltext Section1 Title"/>
    <w:basedOn w:val="Normal"/>
    <w:rsid w:val="006C47C6"/>
    <w:pPr>
      <w:spacing w:after="120" w:line="300" w:lineRule="atLeast"/>
      <w:jc w:val="both"/>
    </w:pPr>
    <w:rPr>
      <w:rFonts w:ascii="Arial" w:eastAsia="Arial Unicode MS" w:hAnsi="Arial" w:cs="Arial"/>
      <w:b/>
      <w:color w:val="000000"/>
      <w:sz w:val="36"/>
      <w:szCs w:val="20"/>
      <w:lang w:eastAsia="en-US"/>
    </w:rPr>
  </w:style>
  <w:style w:type="paragraph" w:customStyle="1" w:styleId="FulltextSection2Para">
    <w:name w:val="Fulltext Section2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FulltextSection2Title">
    <w:name w:val="Fulltext Section2 Title"/>
    <w:basedOn w:val="Normal"/>
    <w:rsid w:val="006C47C6"/>
    <w:pPr>
      <w:spacing w:after="120" w:line="300" w:lineRule="atLeast"/>
      <w:jc w:val="both"/>
    </w:pPr>
    <w:rPr>
      <w:rFonts w:ascii="Arial" w:eastAsia="Arial Unicode MS" w:hAnsi="Arial" w:cs="Arial"/>
      <w:b/>
      <w:color w:val="000000"/>
      <w:sz w:val="28"/>
      <w:szCs w:val="20"/>
      <w:lang w:eastAsia="en-US"/>
    </w:rPr>
  </w:style>
  <w:style w:type="paragraph" w:customStyle="1" w:styleId="FulltextSection3Para">
    <w:name w:val="Fulltext Section3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FulltextSection3Title">
    <w:name w:val="Fulltext Section3 Title"/>
    <w:basedOn w:val="Normal"/>
    <w:rsid w:val="006C47C6"/>
    <w:pPr>
      <w:spacing w:after="120" w:line="300" w:lineRule="atLeast"/>
      <w:jc w:val="both"/>
    </w:pPr>
    <w:rPr>
      <w:rFonts w:ascii="Arial" w:eastAsia="Arial Unicode MS" w:hAnsi="Arial" w:cs="Arial"/>
      <w:b/>
      <w:i/>
      <w:color w:val="000000"/>
      <w:sz w:val="28"/>
      <w:szCs w:val="20"/>
      <w:lang w:eastAsia="en-US"/>
    </w:rPr>
  </w:style>
  <w:style w:type="paragraph" w:customStyle="1" w:styleId="FulltextSection4Para">
    <w:name w:val="Fulltext Section4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FulltextSection4Title">
    <w:name w:val="Fulltext Section4 Title"/>
    <w:basedOn w:val="Normal"/>
    <w:rsid w:val="006C47C6"/>
    <w:pPr>
      <w:spacing w:after="120" w:line="300" w:lineRule="atLeast"/>
      <w:jc w:val="both"/>
    </w:pPr>
    <w:rPr>
      <w:rFonts w:ascii="Arial" w:eastAsia="Arial Unicode MS" w:hAnsi="Arial" w:cs="Arial"/>
      <w:b/>
      <w:i/>
      <w:color w:val="000000"/>
      <w:sz w:val="28"/>
      <w:szCs w:val="20"/>
      <w:lang w:eastAsia="en-US"/>
    </w:rPr>
  </w:style>
  <w:style w:type="paragraph" w:customStyle="1" w:styleId="GlossItemGlossdefPara">
    <w:name w:val="GlossItem Glossdef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GlossItemGlossterm">
    <w:name w:val="GlossItem Glossterm"/>
    <w:basedOn w:val="Normal"/>
    <w:rsid w:val="006C47C6"/>
    <w:pPr>
      <w:spacing w:after="120" w:line="300" w:lineRule="atLeast"/>
      <w:jc w:val="both"/>
    </w:pPr>
    <w:rPr>
      <w:rFonts w:ascii="Arial" w:eastAsia="Arial Unicode MS" w:hAnsi="Arial" w:cs="Arial"/>
      <w:b/>
      <w:color w:val="000000"/>
      <w:sz w:val="48"/>
      <w:szCs w:val="20"/>
      <w:lang w:eastAsia="en-US"/>
    </w:rPr>
  </w:style>
  <w:style w:type="paragraph" w:customStyle="1" w:styleId="HeadingAddressLine">
    <w:name w:val="Heading Address Line"/>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HeadingDate">
    <w:name w:val="Heading Date"/>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HeadingLetterheadBasedOnAttribute">
    <w:name w:val="Heading Letterhead Based On Attribute"/>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HeadingSalutation">
    <w:name w:val="Heading Salutation"/>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InternalAuthor">
    <w:name w:val="Internal Author"/>
    <w:link w:val="InternalAuthorChar"/>
    <w:rsid w:val="006C47C6"/>
    <w:pPr>
      <w:spacing w:after="120" w:line="240" w:lineRule="auto"/>
    </w:pPr>
    <w:rPr>
      <w:rFonts w:ascii="Arial" w:eastAsia="Arial Unicode MS" w:hAnsi="Arial" w:cs="Arial"/>
      <w:color w:val="000000"/>
      <w:sz w:val="24"/>
      <w:lang w:val="en-US" w:eastAsia="en-US"/>
    </w:rPr>
  </w:style>
  <w:style w:type="character" w:customStyle="1" w:styleId="InternalAuthorChar">
    <w:name w:val="Internal Author Char"/>
    <w:link w:val="InternalAuthor"/>
    <w:rsid w:val="006C47C6"/>
    <w:rPr>
      <w:rFonts w:ascii="Arial" w:eastAsia="Arial Unicode MS" w:hAnsi="Arial" w:cs="Arial"/>
      <w:color w:val="000000"/>
      <w:sz w:val="24"/>
      <w:lang w:val="en-US" w:eastAsia="en-US"/>
    </w:rPr>
  </w:style>
  <w:style w:type="paragraph" w:customStyle="1" w:styleId="MaintenanceEditor">
    <w:name w:val="Maintenance Editor"/>
    <w:link w:val="MaintenanceEditorChar"/>
    <w:rsid w:val="006C47C6"/>
    <w:pPr>
      <w:spacing w:after="120" w:line="240" w:lineRule="auto"/>
    </w:pPr>
    <w:rPr>
      <w:rFonts w:ascii="Arial" w:eastAsia="Arial Unicode MS" w:hAnsi="Arial" w:cs="Arial"/>
      <w:color w:val="000000"/>
      <w:sz w:val="24"/>
      <w:lang w:val="en-US" w:eastAsia="en-US"/>
    </w:rPr>
  </w:style>
  <w:style w:type="character" w:customStyle="1" w:styleId="MaintenanceEditorChar">
    <w:name w:val="Maintenance Editor Char"/>
    <w:link w:val="MaintenanceEditor"/>
    <w:rsid w:val="006C47C6"/>
    <w:rPr>
      <w:rFonts w:ascii="Arial" w:eastAsia="Arial Unicode MS" w:hAnsi="Arial" w:cs="Arial"/>
      <w:color w:val="000000"/>
      <w:sz w:val="24"/>
      <w:lang w:val="en-US" w:eastAsia="en-US"/>
    </w:rPr>
  </w:style>
  <w:style w:type="paragraph" w:customStyle="1" w:styleId="Parasubclause1">
    <w:name w:val="Para subclause 1"/>
    <w:aliases w:val="BIWS Heading 2"/>
    <w:basedOn w:val="Normal"/>
    <w:rsid w:val="006C47C6"/>
    <w:pPr>
      <w:spacing w:before="240" w:after="120" w:line="300" w:lineRule="atLeast"/>
      <w:ind w:left="720"/>
      <w:jc w:val="both"/>
    </w:pPr>
    <w:rPr>
      <w:rFonts w:ascii="Arial" w:eastAsia="Arial Unicode MS" w:hAnsi="Arial" w:cs="Arial"/>
      <w:color w:val="000000"/>
      <w:szCs w:val="20"/>
      <w:lang w:eastAsia="en-US"/>
    </w:rPr>
  </w:style>
  <w:style w:type="paragraph" w:customStyle="1" w:styleId="Parasubclause2">
    <w:name w:val="Para subclause 2"/>
    <w:aliases w:val="BIWS Heading 3"/>
    <w:basedOn w:val="Normal"/>
    <w:rsid w:val="006C47C6"/>
    <w:pPr>
      <w:spacing w:after="240" w:line="300" w:lineRule="atLeast"/>
      <w:ind w:left="1559"/>
      <w:jc w:val="both"/>
    </w:pPr>
    <w:rPr>
      <w:rFonts w:ascii="Arial" w:eastAsia="Arial Unicode MS" w:hAnsi="Arial" w:cs="Arial"/>
      <w:color w:val="000000"/>
      <w:szCs w:val="20"/>
      <w:lang w:eastAsia="en-US"/>
    </w:rPr>
  </w:style>
  <w:style w:type="paragraph" w:customStyle="1" w:styleId="Parasubclause3">
    <w:name w:val="Para subclause 3"/>
    <w:basedOn w:val="Normal"/>
    <w:next w:val="Untitledsubclause2"/>
    <w:rsid w:val="006C47C6"/>
    <w:pPr>
      <w:spacing w:after="120" w:line="300" w:lineRule="atLeast"/>
      <w:ind w:left="2268"/>
      <w:jc w:val="both"/>
    </w:pPr>
    <w:rPr>
      <w:rFonts w:ascii="Arial" w:eastAsia="Arial Unicode MS" w:hAnsi="Arial" w:cs="Arial"/>
      <w:color w:val="000000"/>
      <w:szCs w:val="20"/>
      <w:lang w:eastAsia="en-US"/>
    </w:rPr>
  </w:style>
  <w:style w:type="paragraph" w:customStyle="1" w:styleId="Parasubclause4">
    <w:name w:val="Para subclause 4"/>
    <w:basedOn w:val="Parasubclause3"/>
    <w:rsid w:val="006C47C6"/>
    <w:pPr>
      <w:spacing w:after="240"/>
      <w:ind w:left="3028"/>
    </w:pPr>
    <w:rPr>
      <w:color w:val="000000"/>
    </w:rPr>
  </w:style>
  <w:style w:type="paragraph" w:customStyle="1" w:styleId="Para">
    <w:name w:val="Para"/>
    <w:aliases w:val="PLC Style - Normal"/>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Parties">
    <w:name w:val="Parties"/>
    <w:aliases w:val="(1) Parties"/>
    <w:basedOn w:val="Normal"/>
    <w:rsid w:val="006C47C6"/>
    <w:pPr>
      <w:numPr>
        <w:numId w:val="5"/>
      </w:numPr>
      <w:spacing w:before="120" w:after="120" w:line="300" w:lineRule="atLeast"/>
      <w:jc w:val="both"/>
    </w:pPr>
    <w:rPr>
      <w:rFonts w:ascii="Arial" w:eastAsia="Arial Unicode MS" w:hAnsi="Arial" w:cs="Arial"/>
      <w:color w:val="000000"/>
      <w:szCs w:val="20"/>
      <w:lang w:eastAsia="en-US"/>
    </w:rPr>
  </w:style>
  <w:style w:type="paragraph" w:customStyle="1" w:styleId="ResourceHistoryAuthor">
    <w:name w:val="Resource History Author"/>
    <w:link w:val="ResourceHistoryAuthorChar"/>
    <w:rsid w:val="006C47C6"/>
    <w:pPr>
      <w:spacing w:after="120" w:line="240" w:lineRule="auto"/>
    </w:pPr>
    <w:rPr>
      <w:rFonts w:ascii="Arial" w:eastAsia="Arial Unicode MS" w:hAnsi="Arial" w:cs="Arial"/>
      <w:color w:val="000000"/>
      <w:sz w:val="24"/>
      <w:szCs w:val="24"/>
      <w:lang w:val="en-US" w:eastAsia="en-US"/>
    </w:rPr>
  </w:style>
  <w:style w:type="character" w:customStyle="1" w:styleId="ResourceHistoryAuthorChar">
    <w:name w:val="Resource History Author Char"/>
    <w:link w:val="ResourceHistoryAuthor"/>
    <w:rsid w:val="006C47C6"/>
    <w:rPr>
      <w:rFonts w:ascii="Arial" w:eastAsia="Arial Unicode MS" w:hAnsi="Arial" w:cs="Arial"/>
      <w:color w:val="000000"/>
      <w:sz w:val="24"/>
      <w:szCs w:val="24"/>
      <w:lang w:val="en-US" w:eastAsia="en-US"/>
    </w:rPr>
  </w:style>
  <w:style w:type="paragraph" w:customStyle="1" w:styleId="ResourceHistoryDate">
    <w:name w:val="Resource History Date"/>
    <w:link w:val="ResourceHistoryDateChar"/>
    <w:rsid w:val="006C47C6"/>
    <w:pPr>
      <w:spacing w:after="120" w:line="240" w:lineRule="auto"/>
    </w:pPr>
    <w:rPr>
      <w:rFonts w:ascii="Arial" w:eastAsia="Arial Unicode MS" w:hAnsi="Arial" w:cs="Arial"/>
      <w:color w:val="000000"/>
      <w:sz w:val="24"/>
      <w:szCs w:val="24"/>
      <w:lang w:val="en-US" w:eastAsia="en-US"/>
    </w:rPr>
  </w:style>
  <w:style w:type="character" w:customStyle="1" w:styleId="ResourceHistoryDateChar">
    <w:name w:val="Resource History Date Char"/>
    <w:link w:val="ResourceHistoryDate"/>
    <w:rsid w:val="006C47C6"/>
    <w:rPr>
      <w:rFonts w:ascii="Arial" w:eastAsia="Arial Unicode MS" w:hAnsi="Arial" w:cs="Arial"/>
      <w:color w:val="000000"/>
      <w:sz w:val="24"/>
      <w:szCs w:val="24"/>
      <w:lang w:val="en-US" w:eastAsia="en-US"/>
    </w:rPr>
  </w:style>
  <w:style w:type="paragraph" w:customStyle="1" w:styleId="ResourceHistoryDesc">
    <w:name w:val="Resource History Desc"/>
    <w:link w:val="ResourceHistoryDescChar"/>
    <w:rsid w:val="006C47C6"/>
    <w:pPr>
      <w:spacing w:after="120" w:line="240" w:lineRule="auto"/>
    </w:pPr>
    <w:rPr>
      <w:rFonts w:ascii="Verdana" w:eastAsia="Times New Roman" w:hAnsi="Verdana" w:cs="Verdana"/>
      <w:color w:val="000000"/>
      <w:sz w:val="18"/>
      <w:szCs w:val="24"/>
      <w:lang w:val="en-US" w:eastAsia="en-US"/>
    </w:rPr>
  </w:style>
  <w:style w:type="character" w:customStyle="1" w:styleId="ResourceHistoryDescChar">
    <w:name w:val="Resource History Desc Char"/>
    <w:link w:val="ResourceHistoryDesc"/>
    <w:rsid w:val="006C47C6"/>
    <w:rPr>
      <w:rFonts w:ascii="Verdana" w:eastAsia="Times New Roman" w:hAnsi="Verdana" w:cs="Verdana"/>
      <w:color w:val="000000"/>
      <w:sz w:val="18"/>
      <w:szCs w:val="24"/>
      <w:lang w:val="en-US" w:eastAsia="en-US"/>
    </w:rPr>
  </w:style>
  <w:style w:type="paragraph" w:customStyle="1" w:styleId="ResourceHistoryTitle">
    <w:name w:val="Resource History Title"/>
    <w:link w:val="ResourceHistoryTitleChar"/>
    <w:rsid w:val="006C47C6"/>
    <w:pPr>
      <w:spacing w:after="120" w:line="240" w:lineRule="auto"/>
    </w:pPr>
    <w:rPr>
      <w:rFonts w:ascii="Arial" w:eastAsia="Arial Unicode MS" w:hAnsi="Arial" w:cs="Arial"/>
      <w:b/>
      <w:bCs/>
      <w:color w:val="000000"/>
      <w:sz w:val="24"/>
      <w:lang w:val="en-US" w:eastAsia="en-US"/>
    </w:rPr>
  </w:style>
  <w:style w:type="character" w:customStyle="1" w:styleId="ResourceHistoryTitleChar">
    <w:name w:val="Resource History Title Char"/>
    <w:link w:val="ResourceHistoryTitle"/>
    <w:rsid w:val="006C47C6"/>
    <w:rPr>
      <w:rFonts w:ascii="Arial" w:eastAsia="Arial Unicode MS" w:hAnsi="Arial" w:cs="Arial"/>
      <w:b/>
      <w:bCs/>
      <w:color w:val="000000"/>
      <w:sz w:val="24"/>
      <w:lang w:val="en-US" w:eastAsia="en-US"/>
    </w:rPr>
  </w:style>
  <w:style w:type="paragraph" w:customStyle="1" w:styleId="ResourceType">
    <w:name w:val="Resource Type"/>
    <w:link w:val="ResourceTypeChar"/>
    <w:rsid w:val="006C47C6"/>
    <w:pPr>
      <w:spacing w:after="120" w:line="240" w:lineRule="auto"/>
    </w:pPr>
    <w:rPr>
      <w:rFonts w:ascii="Arial" w:eastAsia="Arial Unicode MS" w:hAnsi="Arial" w:cs="Arial"/>
      <w:color w:val="000000"/>
      <w:sz w:val="24"/>
      <w:szCs w:val="24"/>
      <w:lang w:val="en-US" w:eastAsia="en-US"/>
    </w:rPr>
  </w:style>
  <w:style w:type="character" w:customStyle="1" w:styleId="ResourceTypeChar">
    <w:name w:val="Resource Type Char"/>
    <w:link w:val="ResourceType"/>
    <w:rsid w:val="006C47C6"/>
    <w:rPr>
      <w:rFonts w:ascii="Arial" w:eastAsia="Arial Unicode MS" w:hAnsi="Arial" w:cs="Arial"/>
      <w:color w:val="000000"/>
      <w:sz w:val="24"/>
      <w:szCs w:val="24"/>
      <w:lang w:val="en-US" w:eastAsia="en-US"/>
    </w:rPr>
  </w:style>
  <w:style w:type="paragraph" w:customStyle="1" w:styleId="ScheduleHeading-Single">
    <w:name w:val="Schedule Heading - Single"/>
    <w:aliases w:val="Sch   main head inc single"/>
    <w:basedOn w:val="Normal"/>
    <w:next w:val="Normal"/>
    <w:rsid w:val="006C47C6"/>
    <w:pPr>
      <w:numPr>
        <w:numId w:val="6"/>
      </w:numPr>
      <w:spacing w:before="240" w:after="360" w:line="300" w:lineRule="atLeast"/>
      <w:jc w:val="both"/>
    </w:pPr>
    <w:rPr>
      <w:rFonts w:ascii="Arial" w:eastAsia="Arial Unicode MS" w:hAnsi="Arial" w:cs="Arial"/>
      <w:b/>
      <w:color w:val="000000"/>
      <w:kern w:val="28"/>
      <w:szCs w:val="20"/>
      <w:lang w:eastAsia="en-US"/>
    </w:rPr>
  </w:style>
  <w:style w:type="paragraph" w:customStyle="1" w:styleId="ScheduleHeading">
    <w:name w:val="Schedule Heading"/>
    <w:aliases w:val="Sch   main head"/>
    <w:basedOn w:val="Normal"/>
    <w:next w:val="Normal"/>
    <w:autoRedefine/>
    <w:rsid w:val="006C47C6"/>
    <w:pPr>
      <w:keepNext/>
      <w:pageBreakBefore/>
      <w:numPr>
        <w:numId w:val="7"/>
      </w:numPr>
      <w:spacing w:before="240" w:after="360" w:line="300" w:lineRule="atLeast"/>
      <w:jc w:val="center"/>
      <w:outlineLvl w:val="0"/>
    </w:pPr>
    <w:rPr>
      <w:rFonts w:ascii="Arial" w:eastAsia="Arial Unicode MS" w:hAnsi="Arial" w:cs="Arial"/>
      <w:b/>
      <w:color w:val="000000"/>
      <w:kern w:val="28"/>
      <w:szCs w:val="20"/>
      <w:lang w:eastAsia="en-US"/>
    </w:rPr>
  </w:style>
  <w:style w:type="paragraph" w:customStyle="1" w:styleId="SectionHeading">
    <w:name w:val="Section Heading"/>
    <w:aliases w:val="1stIntroHeadings"/>
    <w:basedOn w:val="Normal"/>
    <w:next w:val="Normal"/>
    <w:rsid w:val="006C47C6"/>
    <w:pPr>
      <w:tabs>
        <w:tab w:val="left" w:pos="709"/>
      </w:tabs>
      <w:spacing w:before="120" w:after="120" w:line="300" w:lineRule="atLeast"/>
      <w:jc w:val="both"/>
    </w:pPr>
    <w:rPr>
      <w:rFonts w:ascii="Arial" w:eastAsia="Arial Unicode MS" w:hAnsi="Arial" w:cs="Arial"/>
      <w:b/>
      <w:smallCaps/>
      <w:color w:val="000000"/>
      <w:sz w:val="24"/>
      <w:szCs w:val="20"/>
      <w:lang w:eastAsia="en-US"/>
    </w:rPr>
  </w:style>
  <w:style w:type="paragraph" w:customStyle="1" w:styleId="Shortquestion">
    <w:name w:val="Shortquestion"/>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SpeedreadPara">
    <w:name w:val="Speedread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SpeedreadSection1Para">
    <w:name w:val="Speedread Section1 Para"/>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SpeedreadSection1Text">
    <w:name w:val="Speedread Section1 Text"/>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SpeedreadText">
    <w:name w:val="Speedread Text"/>
    <w:basedOn w:val="Normal"/>
    <w:rsid w:val="006C47C6"/>
    <w:pPr>
      <w:spacing w:after="120" w:line="300" w:lineRule="atLeast"/>
      <w:jc w:val="both"/>
    </w:pPr>
    <w:rPr>
      <w:rFonts w:ascii="Arial" w:eastAsia="Arial Unicode MS" w:hAnsi="Arial" w:cs="Arial"/>
      <w:color w:val="000000"/>
      <w:szCs w:val="20"/>
      <w:lang w:eastAsia="en-US"/>
    </w:rPr>
  </w:style>
  <w:style w:type="paragraph" w:customStyle="1" w:styleId="SpeedreadTitle">
    <w:name w:val="Speedread Title"/>
    <w:basedOn w:val="Normal"/>
    <w:rsid w:val="006C47C6"/>
    <w:pPr>
      <w:spacing w:after="120" w:line="300" w:lineRule="atLeast"/>
      <w:jc w:val="both"/>
    </w:pPr>
    <w:rPr>
      <w:rFonts w:ascii="Arial" w:eastAsia="Arial Unicode MS" w:hAnsi="Arial" w:cs="Arial"/>
      <w:b/>
      <w:color w:val="000000"/>
      <w:sz w:val="36"/>
      <w:szCs w:val="20"/>
      <w:lang w:eastAsia="en-US"/>
    </w:rPr>
  </w:style>
  <w:style w:type="paragraph" w:customStyle="1" w:styleId="TemplateType">
    <w:name w:val="Template Type"/>
    <w:link w:val="TemplateTypeChar"/>
    <w:rsid w:val="006C47C6"/>
    <w:pPr>
      <w:spacing w:after="120" w:line="240" w:lineRule="auto"/>
    </w:pPr>
    <w:rPr>
      <w:rFonts w:ascii="Arial" w:eastAsia="Arial Unicode MS" w:hAnsi="Arial" w:cs="Arial"/>
      <w:color w:val="000000"/>
      <w:sz w:val="24"/>
      <w:szCs w:val="24"/>
      <w:lang w:val="en-US" w:eastAsia="en-US"/>
    </w:rPr>
  </w:style>
  <w:style w:type="character" w:customStyle="1" w:styleId="TemplateTypeChar">
    <w:name w:val="Template Type Char"/>
    <w:link w:val="TemplateType"/>
    <w:rsid w:val="006C47C6"/>
    <w:rPr>
      <w:rFonts w:ascii="Arial" w:eastAsia="Arial Unicode MS" w:hAnsi="Arial" w:cs="Arial"/>
      <w:color w:val="000000"/>
      <w:sz w:val="24"/>
      <w:szCs w:val="24"/>
      <w:lang w:val="en-US" w:eastAsia="en-US"/>
    </w:rPr>
  </w:style>
  <w:style w:type="character" w:styleId="Hyperlink">
    <w:name w:val="Hyperlink"/>
    <w:basedOn w:val="DefaultParagraphFont"/>
    <w:uiPriority w:val="99"/>
    <w:rsid w:val="006C47C6"/>
    <w:rPr>
      <w:i/>
      <w:color w:val="000000"/>
      <w:u w:val="single"/>
    </w:rPr>
  </w:style>
  <w:style w:type="paragraph" w:customStyle="1" w:styleId="Bullet4">
    <w:name w:val="Bullet4"/>
    <w:basedOn w:val="Normal"/>
    <w:rsid w:val="006C47C6"/>
    <w:pPr>
      <w:numPr>
        <w:numId w:val="8"/>
      </w:numPr>
      <w:spacing w:after="240" w:line="240" w:lineRule="auto"/>
      <w:jc w:val="both"/>
    </w:pPr>
    <w:rPr>
      <w:rFonts w:ascii="Times New Roman" w:eastAsia="Times New Roman" w:hAnsi="Times New Roman" w:cs="Times New Roman"/>
      <w:color w:val="000000"/>
      <w:szCs w:val="20"/>
      <w:lang w:eastAsia="en-US"/>
    </w:rPr>
  </w:style>
  <w:style w:type="paragraph" w:customStyle="1" w:styleId="IgnoredTemplateText">
    <w:name w:val="Ignored Template Text"/>
    <w:link w:val="IgnoredTemplateTextChar"/>
    <w:rsid w:val="006C47C6"/>
    <w:pPr>
      <w:pBdr>
        <w:top w:val="single" w:sz="4" w:space="1" w:color="auto"/>
        <w:left w:val="single" w:sz="4" w:space="4" w:color="auto"/>
        <w:bottom w:val="single" w:sz="4" w:space="1" w:color="auto"/>
        <w:right w:val="single" w:sz="4" w:space="4" w:color="auto"/>
      </w:pBdr>
      <w:shd w:val="pct15" w:color="auto" w:fill="FBD4B4" w:themeFill="accent6" w:themeFillTint="66"/>
      <w:spacing w:after="120" w:line="240" w:lineRule="auto"/>
    </w:pPr>
    <w:rPr>
      <w:rFonts w:ascii="Arial" w:eastAsia="Arial Unicode MS" w:hAnsi="Arial" w:cs="Arial"/>
      <w:b/>
      <w:i/>
      <w:color w:val="000000"/>
      <w:szCs w:val="18"/>
      <w:lang w:val="en-US" w:eastAsia="en-US"/>
    </w:rPr>
  </w:style>
  <w:style w:type="character" w:customStyle="1" w:styleId="IgnoredTemplateTextChar">
    <w:name w:val="Ignored Template Text Char"/>
    <w:link w:val="IgnoredTemplateText"/>
    <w:rsid w:val="006C47C6"/>
    <w:rPr>
      <w:rFonts w:ascii="Arial" w:eastAsia="Arial Unicode MS" w:hAnsi="Arial" w:cs="Arial"/>
      <w:b/>
      <w:i/>
      <w:color w:val="000000"/>
      <w:szCs w:val="18"/>
      <w:shd w:val="pct15" w:color="auto" w:fill="FBD4B4" w:themeFill="accent6" w:themeFillTint="66"/>
      <w:lang w:val="en-US" w:eastAsia="en-US"/>
    </w:rPr>
  </w:style>
  <w:style w:type="paragraph" w:customStyle="1" w:styleId="HeadingLevel1">
    <w:name w:val="Heading Level 1"/>
    <w:basedOn w:val="Normal"/>
    <w:next w:val="Paragraph"/>
    <w:rsid w:val="006C47C6"/>
    <w:pPr>
      <w:keepNext/>
      <w:spacing w:after="120" w:line="300" w:lineRule="atLeast"/>
      <w:jc w:val="both"/>
      <w:outlineLvl w:val="1"/>
    </w:pPr>
    <w:rPr>
      <w:rFonts w:ascii="Arial" w:eastAsia="Arial Unicode MS" w:hAnsi="Arial" w:cs="Arial"/>
      <w:b/>
      <w:color w:val="000000"/>
      <w:sz w:val="36"/>
      <w:szCs w:val="20"/>
      <w:lang w:eastAsia="en-US"/>
    </w:rPr>
  </w:style>
  <w:style w:type="paragraph" w:customStyle="1" w:styleId="HeadingLevel2">
    <w:name w:val="Heading Level 2"/>
    <w:basedOn w:val="Normal"/>
    <w:next w:val="Paragraph"/>
    <w:rsid w:val="006C47C6"/>
    <w:pPr>
      <w:keepNext/>
      <w:spacing w:after="120" w:line="300" w:lineRule="atLeast"/>
      <w:jc w:val="both"/>
      <w:outlineLvl w:val="2"/>
    </w:pPr>
    <w:rPr>
      <w:rFonts w:ascii="Arial" w:eastAsia="Arial Unicode MS" w:hAnsi="Arial" w:cs="Arial"/>
      <w:b/>
      <w:color w:val="000000"/>
      <w:sz w:val="28"/>
      <w:szCs w:val="20"/>
      <w:lang w:eastAsia="en-US"/>
    </w:rPr>
  </w:style>
  <w:style w:type="paragraph" w:customStyle="1" w:styleId="HeadingLevel3">
    <w:name w:val="Heading Level 3"/>
    <w:basedOn w:val="Normal"/>
    <w:next w:val="Paragraph"/>
    <w:rsid w:val="006C47C6"/>
    <w:pPr>
      <w:keepNext/>
      <w:spacing w:after="120" w:line="300" w:lineRule="atLeast"/>
      <w:jc w:val="both"/>
      <w:outlineLvl w:val="3"/>
    </w:pPr>
    <w:rPr>
      <w:rFonts w:ascii="Arial" w:eastAsia="Arial Unicode MS" w:hAnsi="Arial" w:cs="Arial"/>
      <w:b/>
      <w:i/>
      <w:color w:val="000000"/>
      <w:sz w:val="28"/>
      <w:szCs w:val="20"/>
      <w:lang w:eastAsia="en-US"/>
    </w:rPr>
  </w:style>
  <w:style w:type="paragraph" w:customStyle="1" w:styleId="PinPointRef">
    <w:name w:val="PinPoint Ref"/>
    <w:link w:val="PinPointRefChar"/>
    <w:qFormat/>
    <w:rsid w:val="006C47C6"/>
    <w:pPr>
      <w:spacing w:after="0" w:line="240" w:lineRule="auto"/>
    </w:pPr>
    <w:rPr>
      <w:rFonts w:ascii="Times New Roman" w:eastAsia="Times New Roman" w:hAnsi="Times New Roman" w:cs="Times New Roman"/>
      <w:b/>
      <w:vanish/>
      <w:color w:val="000000"/>
      <w:sz w:val="18"/>
      <w:szCs w:val="20"/>
      <w:lang w:eastAsia="en-US"/>
    </w:rPr>
  </w:style>
  <w:style w:type="character" w:customStyle="1" w:styleId="PinPointRefChar">
    <w:name w:val="PinPoint Ref Char"/>
    <w:basedOn w:val="DefaultParagraphFont"/>
    <w:link w:val="PinPointRef"/>
    <w:rsid w:val="006C47C6"/>
    <w:rPr>
      <w:rFonts w:ascii="Times New Roman" w:eastAsia="Times New Roman" w:hAnsi="Times New Roman" w:cs="Times New Roman"/>
      <w:b/>
      <w:vanish/>
      <w:color w:val="000000"/>
      <w:sz w:val="18"/>
      <w:szCs w:val="20"/>
      <w:lang w:eastAsia="en-US"/>
    </w:rPr>
  </w:style>
  <w:style w:type="paragraph" w:customStyle="1" w:styleId="BlockQuote">
    <w:name w:val="Block Quote"/>
    <w:link w:val="BlockQuoteChar"/>
    <w:qFormat/>
    <w:rsid w:val="006C47C6"/>
    <w:pPr>
      <w:spacing w:before="120" w:after="0" w:line="240" w:lineRule="auto"/>
      <w:ind w:left="720"/>
    </w:pPr>
    <w:rPr>
      <w:rFonts w:ascii="Arial" w:eastAsia="Arial Unicode MS" w:hAnsi="Arial" w:cs="Arial"/>
      <w:color w:val="000000"/>
      <w:sz w:val="18"/>
      <w:szCs w:val="20"/>
      <w:lang w:eastAsia="en-US"/>
    </w:rPr>
  </w:style>
  <w:style w:type="character" w:customStyle="1" w:styleId="BlockQuoteChar">
    <w:name w:val="Block Quote Char"/>
    <w:basedOn w:val="DefaultParagraphFont"/>
    <w:link w:val="BlockQuote"/>
    <w:rsid w:val="006C47C6"/>
    <w:rPr>
      <w:rFonts w:ascii="Arial" w:eastAsia="Arial Unicode MS" w:hAnsi="Arial" w:cs="Arial"/>
      <w:color w:val="000000"/>
      <w:sz w:val="18"/>
      <w:szCs w:val="20"/>
      <w:lang w:eastAsia="en-US"/>
    </w:rPr>
  </w:style>
  <w:style w:type="paragraph" w:customStyle="1" w:styleId="ListParagraphLevel1">
    <w:name w:val="List Paragraph Level 1"/>
    <w:link w:val="ListParagraphLevel1Char"/>
    <w:rsid w:val="006C47C6"/>
    <w:pPr>
      <w:spacing w:after="120" w:line="240" w:lineRule="auto"/>
      <w:ind w:left="357"/>
      <w:jc w:val="both"/>
    </w:pPr>
    <w:rPr>
      <w:rFonts w:ascii="Arial" w:eastAsia="Arial Unicode MS" w:hAnsi="Arial" w:cs="Arial"/>
      <w:color w:val="000000"/>
      <w:szCs w:val="24"/>
      <w:lang w:val="en-US" w:eastAsia="en-US"/>
    </w:rPr>
  </w:style>
  <w:style w:type="paragraph" w:customStyle="1" w:styleId="ListParagraphLevel2">
    <w:name w:val="List Paragraph Level 2"/>
    <w:link w:val="ListParagraphLevel2Char"/>
    <w:qFormat/>
    <w:rsid w:val="006C47C6"/>
    <w:pPr>
      <w:spacing w:after="120" w:line="240" w:lineRule="auto"/>
      <w:ind w:left="1077"/>
      <w:jc w:val="both"/>
    </w:pPr>
    <w:rPr>
      <w:rFonts w:ascii="Arial" w:eastAsia="Arial Unicode MS" w:hAnsi="Arial" w:cs="Arial"/>
      <w:color w:val="000000"/>
      <w:szCs w:val="24"/>
      <w:lang w:val="en-US" w:eastAsia="en-US"/>
    </w:rPr>
  </w:style>
  <w:style w:type="character" w:customStyle="1" w:styleId="ListParagraphLevel1Char">
    <w:name w:val="List Paragraph Level 1 Char"/>
    <w:basedOn w:val="DefaultParagraphFont"/>
    <w:link w:val="ListParagraphLevel1"/>
    <w:rsid w:val="006C47C6"/>
    <w:rPr>
      <w:rFonts w:ascii="Arial" w:eastAsia="Arial Unicode MS" w:hAnsi="Arial" w:cs="Arial"/>
      <w:color w:val="000000"/>
      <w:szCs w:val="24"/>
      <w:lang w:val="en-US" w:eastAsia="en-US"/>
    </w:rPr>
  </w:style>
  <w:style w:type="character" w:customStyle="1" w:styleId="ListParagraphLevel2Char">
    <w:name w:val="List Paragraph Level 2 Char"/>
    <w:basedOn w:val="DefaultParagraphFont"/>
    <w:link w:val="ListParagraphLevel2"/>
    <w:rsid w:val="006C47C6"/>
    <w:rPr>
      <w:rFonts w:ascii="Arial" w:eastAsia="Arial Unicode MS" w:hAnsi="Arial" w:cs="Arial"/>
      <w:color w:val="000000"/>
      <w:szCs w:val="24"/>
      <w:lang w:val="en-US" w:eastAsia="en-US"/>
    </w:rPr>
  </w:style>
  <w:style w:type="paragraph" w:customStyle="1" w:styleId="IntroCustom">
    <w:name w:val="Intro Custom"/>
    <w:basedOn w:val="Paragraph"/>
    <w:qFormat/>
    <w:rsid w:val="006C47C6"/>
    <w:rPr>
      <w:color w:val="000000"/>
    </w:rPr>
  </w:style>
  <w:style w:type="paragraph" w:customStyle="1" w:styleId="PrecedentType">
    <w:name w:val="Precedent Type"/>
    <w:basedOn w:val="IgnoredSpacing"/>
    <w:qFormat/>
    <w:rsid w:val="006C47C6"/>
    <w:rPr>
      <w:color w:val="000000"/>
    </w:rPr>
  </w:style>
  <w:style w:type="paragraph" w:customStyle="1" w:styleId="Operative">
    <w:name w:val="Operative"/>
    <w:basedOn w:val="IgnoredSpacing"/>
    <w:qFormat/>
    <w:rsid w:val="006C47C6"/>
    <w:rPr>
      <w:vanish/>
      <w:color w:val="000000"/>
    </w:rPr>
  </w:style>
  <w:style w:type="paragraph" w:customStyle="1" w:styleId="SpeedreadBulletList1">
    <w:name w:val="Speedread Bullet List 1"/>
    <w:basedOn w:val="BulletList1"/>
    <w:qFormat/>
    <w:rsid w:val="006C47C6"/>
    <w:rPr>
      <w:color w:val="000000"/>
    </w:rPr>
  </w:style>
  <w:style w:type="paragraph" w:customStyle="1" w:styleId="PartiesTitle">
    <w:name w:val="Parties Title"/>
    <w:basedOn w:val="Paragraph"/>
    <w:qFormat/>
    <w:rsid w:val="006C47C6"/>
    <w:rPr>
      <w:b/>
      <w:color w:val="000000"/>
    </w:rPr>
  </w:style>
  <w:style w:type="paragraph" w:customStyle="1" w:styleId="QuestionParagraph">
    <w:name w:val="Question Paragraph"/>
    <w:link w:val="QuestionParagraphChar"/>
    <w:qFormat/>
    <w:rsid w:val="006C47C6"/>
    <w:pPr>
      <w:numPr>
        <w:numId w:val="9"/>
      </w:numPr>
      <w:shd w:val="clear" w:color="auto" w:fill="D9D9D9" w:themeFill="background1" w:themeFillShade="D9"/>
      <w:spacing w:after="120" w:line="240" w:lineRule="auto"/>
      <w:ind w:left="357" w:hanging="357"/>
      <w:outlineLvl w:val="0"/>
    </w:pPr>
    <w:rPr>
      <w:rFonts w:ascii="Arial" w:eastAsia="Arial Unicode MS" w:hAnsi="Arial" w:cs="Arial"/>
      <w:color w:val="000000"/>
      <w:lang w:val="en-US" w:eastAsia="en-US"/>
    </w:rPr>
  </w:style>
  <w:style w:type="paragraph" w:customStyle="1" w:styleId="BulletListPattern1">
    <w:name w:val="Bullet List Pattern 1"/>
    <w:basedOn w:val="BulletList1"/>
    <w:qFormat/>
    <w:rsid w:val="006C47C6"/>
    <w:pPr>
      <w:shd w:val="clear" w:color="auto" w:fill="D9D9D9" w:themeFill="background1" w:themeFillShade="D9"/>
      <w:spacing w:after="120" w:line="240" w:lineRule="auto"/>
      <w:ind w:left="714" w:hanging="357"/>
    </w:pPr>
    <w:rPr>
      <w:color w:val="000000"/>
    </w:rPr>
  </w:style>
  <w:style w:type="character" w:customStyle="1" w:styleId="QuestionParagraphChar">
    <w:name w:val="Question Paragraph Char"/>
    <w:basedOn w:val="DefaultParagraphFont"/>
    <w:link w:val="QuestionParagraph"/>
    <w:rsid w:val="006C47C6"/>
    <w:rPr>
      <w:rFonts w:ascii="Arial" w:eastAsia="Arial Unicode MS" w:hAnsi="Arial" w:cs="Arial"/>
      <w:color w:val="000000"/>
      <w:shd w:val="clear" w:color="auto" w:fill="D9D9D9" w:themeFill="background1" w:themeFillShade="D9"/>
      <w:lang w:val="en-US" w:eastAsia="en-US"/>
    </w:rPr>
  </w:style>
  <w:style w:type="paragraph" w:customStyle="1" w:styleId="BulletListPattern2">
    <w:name w:val="Bullet List Pattern 2"/>
    <w:basedOn w:val="BulletList2"/>
    <w:qFormat/>
    <w:rsid w:val="006C47C6"/>
    <w:pPr>
      <w:shd w:val="clear" w:color="auto" w:fill="D9D9D9" w:themeFill="background1" w:themeFillShade="D9"/>
      <w:ind w:left="1077"/>
    </w:pPr>
    <w:rPr>
      <w:color w:val="000000"/>
    </w:rPr>
  </w:style>
  <w:style w:type="paragraph" w:customStyle="1" w:styleId="TestimoniumContract">
    <w:name w:val="Testimonium Contract"/>
    <w:basedOn w:val="Paragraph"/>
    <w:qFormat/>
    <w:rsid w:val="006C47C6"/>
    <w:rPr>
      <w:color w:val="000000"/>
    </w:rPr>
  </w:style>
  <w:style w:type="paragraph" w:customStyle="1" w:styleId="TestimoniumDeed">
    <w:name w:val="Testimonium Deed"/>
    <w:basedOn w:val="Paragraph"/>
    <w:qFormat/>
    <w:rsid w:val="006C47C6"/>
    <w:rPr>
      <w:color w:val="000000"/>
    </w:rPr>
  </w:style>
  <w:style w:type="paragraph" w:customStyle="1" w:styleId="Titlesubclause2">
    <w:name w:val="Title subclause2"/>
    <w:basedOn w:val="Untitledsubclause2"/>
    <w:qFormat/>
    <w:rsid w:val="006C47C6"/>
    <w:rPr>
      <w:b/>
      <w:color w:val="000000"/>
    </w:rPr>
  </w:style>
  <w:style w:type="paragraph" w:customStyle="1" w:styleId="Titlesubclause3">
    <w:name w:val="Title subclause3"/>
    <w:basedOn w:val="Untitledsubclause3"/>
    <w:qFormat/>
    <w:rsid w:val="006C47C6"/>
    <w:rPr>
      <w:b/>
      <w:color w:val="000000"/>
    </w:rPr>
  </w:style>
  <w:style w:type="paragraph" w:customStyle="1" w:styleId="Titlesubclause4">
    <w:name w:val="Title subclause4"/>
    <w:basedOn w:val="Untitledsubclause4"/>
    <w:qFormat/>
    <w:rsid w:val="006C47C6"/>
    <w:rPr>
      <w:b/>
      <w:color w:val="000000"/>
    </w:rPr>
  </w:style>
  <w:style w:type="paragraph" w:customStyle="1" w:styleId="UntitledClause">
    <w:name w:val="Untitled Clause"/>
    <w:basedOn w:val="TitleClause"/>
    <w:qFormat/>
    <w:rsid w:val="006C47C6"/>
    <w:pPr>
      <w:spacing w:before="120"/>
    </w:pPr>
    <w:rPr>
      <w:b w:val="0"/>
      <w:color w:val="000000"/>
    </w:rPr>
  </w:style>
  <w:style w:type="paragraph" w:customStyle="1" w:styleId="ScheduleUntitledClause">
    <w:name w:val="Schedule Untitled Clause"/>
    <w:basedOn w:val="ScheduleTitleClause"/>
    <w:qFormat/>
    <w:rsid w:val="006C47C6"/>
    <w:pPr>
      <w:spacing w:before="120"/>
    </w:pPr>
    <w:rPr>
      <w:b w:val="0"/>
      <w:color w:val="000000"/>
    </w:rPr>
  </w:style>
  <w:style w:type="paragraph" w:customStyle="1" w:styleId="Titlesubclause1">
    <w:name w:val="Title subclause1"/>
    <w:basedOn w:val="Untitledsubclause1"/>
    <w:qFormat/>
    <w:rsid w:val="006C47C6"/>
    <w:pPr>
      <w:spacing w:before="120"/>
    </w:pPr>
    <w:rPr>
      <w:b/>
      <w:color w:val="000000"/>
    </w:rPr>
  </w:style>
  <w:style w:type="paragraph" w:customStyle="1" w:styleId="AnnexTitle">
    <w:name w:val="Annex Title"/>
    <w:basedOn w:val="Paragraph"/>
    <w:next w:val="Paragraph"/>
    <w:qFormat/>
    <w:rsid w:val="006C47C6"/>
    <w:pPr>
      <w:spacing w:before="240" w:after="240"/>
    </w:pPr>
    <w:rPr>
      <w:b/>
      <w:color w:val="000000"/>
    </w:rPr>
  </w:style>
  <w:style w:type="paragraph" w:customStyle="1" w:styleId="PartTitle">
    <w:name w:val="Part Title"/>
    <w:basedOn w:val="Paragraph"/>
    <w:qFormat/>
    <w:rsid w:val="006C47C6"/>
    <w:rPr>
      <w:b/>
      <w:color w:val="000000"/>
    </w:rPr>
  </w:style>
  <w:style w:type="character" w:customStyle="1" w:styleId="apple-converted-space">
    <w:name w:val="apple-converted-space"/>
    <w:basedOn w:val="DefaultParagraphFont"/>
    <w:rsid w:val="006C47C6"/>
    <w:rPr>
      <w:color w:val="000000"/>
    </w:rPr>
  </w:style>
  <w:style w:type="character" w:styleId="Emphasis">
    <w:name w:val="Emphasis"/>
    <w:basedOn w:val="DefaultParagraphFont"/>
    <w:uiPriority w:val="20"/>
    <w:qFormat/>
    <w:rsid w:val="006C47C6"/>
    <w:rPr>
      <w:i/>
      <w:iCs/>
      <w:color w:val="000000"/>
    </w:rPr>
  </w:style>
  <w:style w:type="paragraph" w:customStyle="1" w:styleId="NoNumTitle-Clause">
    <w:name w:val="No Num Title - Clause"/>
    <w:basedOn w:val="TitleClause"/>
    <w:qFormat/>
    <w:rsid w:val="006C47C6"/>
    <w:pPr>
      <w:numPr>
        <w:numId w:val="0"/>
      </w:numPr>
      <w:ind w:left="720"/>
    </w:pPr>
    <w:rPr>
      <w:color w:val="000000"/>
    </w:rPr>
  </w:style>
  <w:style w:type="paragraph" w:customStyle="1" w:styleId="NoNumTitlesubclause1">
    <w:name w:val="No Num Title subclause1"/>
    <w:basedOn w:val="Titlesubclause1"/>
    <w:qFormat/>
    <w:rsid w:val="006C47C6"/>
    <w:pPr>
      <w:numPr>
        <w:ilvl w:val="0"/>
        <w:numId w:val="0"/>
      </w:numPr>
      <w:ind w:left="720"/>
    </w:pPr>
    <w:rPr>
      <w:color w:val="000000"/>
    </w:rPr>
  </w:style>
  <w:style w:type="paragraph" w:customStyle="1" w:styleId="AddressLine">
    <w:name w:val="Address Line"/>
    <w:basedOn w:val="Paragraph"/>
    <w:qFormat/>
    <w:rsid w:val="006C47C6"/>
    <w:rPr>
      <w:color w:val="000000"/>
    </w:rPr>
  </w:style>
  <w:style w:type="paragraph" w:styleId="Date">
    <w:name w:val="Date"/>
    <w:basedOn w:val="Paragraph"/>
    <w:qFormat/>
    <w:rsid w:val="006C47C6"/>
    <w:rPr>
      <w:color w:val="000000"/>
    </w:rPr>
  </w:style>
  <w:style w:type="paragraph" w:customStyle="1" w:styleId="SalutationPara">
    <w:name w:val="Salutation Para"/>
    <w:basedOn w:val="Paragraph"/>
    <w:next w:val="Paragraph"/>
    <w:qFormat/>
    <w:rsid w:val="006C47C6"/>
    <w:pPr>
      <w:spacing w:before="240"/>
    </w:pPr>
    <w:rPr>
      <w:color w:val="000000"/>
    </w:rPr>
  </w:style>
  <w:style w:type="character" w:styleId="FollowedHyperlink">
    <w:name w:val="FollowedHyperlink"/>
    <w:basedOn w:val="DefaultParagraphFont"/>
    <w:uiPriority w:val="99"/>
    <w:semiHidden/>
    <w:unhideWhenUsed/>
    <w:rsid w:val="006C47C6"/>
    <w:rPr>
      <w:i/>
      <w:color w:val="000000"/>
      <w:u w:val="single"/>
    </w:rPr>
  </w:style>
  <w:style w:type="table" w:customStyle="1" w:styleId="ShadedTable">
    <w:name w:val="Shaded Table"/>
    <w:basedOn w:val="TableNormal"/>
    <w:uiPriority w:val="99"/>
    <w:rsid w:val="006C47C6"/>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Letterhead">
    <w:name w:val="Letterhead"/>
    <w:basedOn w:val="Paragraph"/>
    <w:qFormat/>
    <w:rsid w:val="006C47C6"/>
    <w:rPr>
      <w:i/>
      <w:color w:val="000000"/>
    </w:rPr>
  </w:style>
  <w:style w:type="paragraph" w:customStyle="1" w:styleId="LetterTitle">
    <w:name w:val="Letter Title"/>
    <w:basedOn w:val="Paragraph"/>
    <w:qFormat/>
    <w:rsid w:val="006C47C6"/>
    <w:rPr>
      <w:b/>
      <w:color w:val="000000"/>
    </w:rPr>
  </w:style>
  <w:style w:type="paragraph" w:customStyle="1" w:styleId="LongQuestionPara">
    <w:name w:val="Long Question Para"/>
    <w:basedOn w:val="Paragraph"/>
    <w:link w:val="LongQuestionParaChar"/>
    <w:rsid w:val="006C47C6"/>
    <w:pPr>
      <w:numPr>
        <w:numId w:val="12"/>
      </w:numPr>
      <w:spacing w:before="240" w:after="240" w:line="240" w:lineRule="auto"/>
      <w:outlineLvl w:val="1"/>
    </w:pPr>
    <w:rPr>
      <w:color w:val="000000"/>
      <w:sz w:val="20"/>
      <w:lang w:val="en-US"/>
    </w:rPr>
  </w:style>
  <w:style w:type="character" w:customStyle="1" w:styleId="LongQuestionParaChar">
    <w:name w:val="Long Question Para Char"/>
    <w:basedOn w:val="DefaultParagraphFont"/>
    <w:link w:val="LongQuestionPara"/>
    <w:rsid w:val="006C47C6"/>
    <w:rPr>
      <w:rFonts w:ascii="Arial" w:eastAsia="Arial Unicode MS" w:hAnsi="Arial" w:cs="Arial"/>
      <w:color w:val="000000"/>
      <w:sz w:val="20"/>
      <w:szCs w:val="20"/>
      <w:lang w:val="en-US" w:eastAsia="en-US"/>
    </w:rPr>
  </w:style>
  <w:style w:type="paragraph" w:customStyle="1" w:styleId="ShortQuestionPara">
    <w:name w:val="Short Question Para"/>
    <w:basedOn w:val="Paragraph"/>
    <w:link w:val="ShortQuestionParaChar"/>
    <w:rsid w:val="006C47C6"/>
    <w:pPr>
      <w:shd w:val="clear" w:color="auto" w:fill="D9D9D9" w:themeFill="background1" w:themeFillShade="D9"/>
      <w:tabs>
        <w:tab w:val="left" w:pos="270"/>
      </w:tabs>
      <w:spacing w:after="40" w:line="240" w:lineRule="auto"/>
      <w:outlineLvl w:val="1"/>
    </w:pPr>
    <w:rPr>
      <w:bCs/>
      <w:color w:val="000000"/>
      <w:sz w:val="20"/>
      <w:lang w:val="en-US"/>
    </w:rPr>
  </w:style>
  <w:style w:type="character" w:customStyle="1" w:styleId="ShortQuestionParaChar">
    <w:name w:val="Short Question Para Char"/>
    <w:basedOn w:val="DefaultParagraphFont"/>
    <w:link w:val="ShortQuestionPara"/>
    <w:rsid w:val="006C47C6"/>
    <w:rPr>
      <w:rFonts w:ascii="Arial" w:eastAsia="Arial Unicode MS" w:hAnsi="Arial" w:cs="Arial"/>
      <w:bCs/>
      <w:color w:val="000000"/>
      <w:sz w:val="20"/>
      <w:szCs w:val="20"/>
      <w:shd w:val="clear" w:color="auto" w:fill="D9D9D9" w:themeFill="background1" w:themeFillShade="D9"/>
      <w:lang w:val="en-US" w:eastAsia="en-US"/>
    </w:rPr>
  </w:style>
  <w:style w:type="paragraph" w:customStyle="1" w:styleId="811D3A974D454A258B71E3C4DE24C4F210">
    <w:name w:val="811D3A974D454A258B71E3C4DE24C4F210"/>
    <w:rsid w:val="00AA7A5F"/>
    <w:pPr>
      <w:spacing w:after="120" w:line="240" w:lineRule="auto"/>
    </w:pPr>
    <w:rPr>
      <w:rFonts w:ascii="Arial" w:eastAsia="Arial Unicode MS" w:hAnsi="Arial" w:cs="Arial"/>
      <w:color w:val="000000"/>
      <w:sz w:val="24"/>
      <w:lang w:val="en-US" w:eastAsia="en-US"/>
    </w:rPr>
  </w:style>
  <w:style w:type="paragraph" w:customStyle="1" w:styleId="ListParagraphLevel3">
    <w:name w:val="List Paragraph Level 3"/>
    <w:qFormat/>
    <w:rsid w:val="006C47C6"/>
    <w:pPr>
      <w:spacing w:after="120" w:line="240" w:lineRule="auto"/>
      <w:ind w:left="2160"/>
    </w:pPr>
    <w:rPr>
      <w:rFonts w:ascii="Times New Roman" w:eastAsia="Times New Roman" w:hAnsi="Times New Roman" w:cs="Times New Roman"/>
      <w:color w:val="000000"/>
      <w:sz w:val="24"/>
      <w:szCs w:val="20"/>
      <w:lang w:eastAsia="en-US"/>
    </w:rPr>
  </w:style>
  <w:style w:type="paragraph" w:customStyle="1" w:styleId="DocumentTitle">
    <w:name w:val="Document Title"/>
    <w:basedOn w:val="Paragraph"/>
    <w:qFormat/>
    <w:rsid w:val="006C47C6"/>
    <w:pPr>
      <w:jc w:val="center"/>
    </w:pPr>
    <w:rPr>
      <w:color w:val="000000"/>
      <w:sz w:val="28"/>
    </w:rPr>
  </w:style>
  <w:style w:type="paragraph" w:customStyle="1" w:styleId="Title-Clause">
    <w:name w:val="Title - Clause"/>
    <w:aliases w:val="BIWS Heading 1"/>
    <w:basedOn w:val="Normal"/>
    <w:rsid w:val="006C47C6"/>
    <w:pPr>
      <w:keepNext/>
      <w:tabs>
        <w:tab w:val="num" w:pos="720"/>
      </w:tabs>
      <w:spacing w:before="240" w:after="240" w:line="300" w:lineRule="atLeast"/>
      <w:ind w:left="720" w:hanging="720"/>
      <w:jc w:val="both"/>
      <w:outlineLvl w:val="0"/>
    </w:pPr>
    <w:rPr>
      <w:rFonts w:ascii="Arial" w:eastAsia="Arial Unicode MS" w:hAnsi="Arial" w:cs="Arial"/>
      <w:b/>
      <w:color w:val="000000"/>
      <w:kern w:val="28"/>
      <w:szCs w:val="20"/>
      <w:lang w:eastAsia="en-US"/>
    </w:rPr>
  </w:style>
  <w:style w:type="paragraph" w:customStyle="1" w:styleId="Para-Clause-nonum">
    <w:name w:val="Para - Clause - no num"/>
    <w:aliases w:val="Body  clause"/>
    <w:basedOn w:val="Normal"/>
    <w:next w:val="Title-Clause"/>
    <w:rsid w:val="006C47C6"/>
    <w:pPr>
      <w:spacing w:before="120" w:after="120" w:line="300" w:lineRule="atLeast"/>
      <w:ind w:left="720"/>
      <w:jc w:val="both"/>
    </w:pPr>
    <w:rPr>
      <w:rFonts w:ascii="Arial" w:eastAsia="Arial Unicode MS" w:hAnsi="Arial" w:cs="Arial"/>
      <w:color w:val="000000"/>
      <w:szCs w:val="20"/>
      <w:lang w:eastAsia="en-US"/>
    </w:rPr>
  </w:style>
  <w:style w:type="paragraph" w:customStyle="1" w:styleId="Para-Clause">
    <w:name w:val="Para - Clause"/>
    <w:basedOn w:val="Title-Clause"/>
    <w:qFormat/>
    <w:rsid w:val="006C47C6"/>
    <w:pPr>
      <w:spacing w:before="120"/>
    </w:pPr>
    <w:rPr>
      <w:b w:val="0"/>
      <w:color w:val="000000"/>
    </w:rPr>
  </w:style>
  <w:style w:type="paragraph" w:customStyle="1" w:styleId="CoversheetParagraph">
    <w:name w:val="Coversheet Paragraph"/>
    <w:basedOn w:val="Normal"/>
    <w:autoRedefine/>
    <w:rsid w:val="006C47C6"/>
    <w:pPr>
      <w:spacing w:after="0" w:line="300" w:lineRule="atLeast"/>
      <w:jc w:val="center"/>
    </w:pPr>
    <w:rPr>
      <w:rFonts w:ascii="Times New Roman" w:eastAsia="Times New Roman" w:hAnsi="Times New Roman" w:cs="Times New Roman"/>
      <w:color w:val="000000"/>
      <w:szCs w:val="20"/>
      <w:lang w:eastAsia="en-US"/>
    </w:rPr>
  </w:style>
  <w:style w:type="paragraph" w:customStyle="1" w:styleId="CoversheetIntro">
    <w:name w:val="Coversheet Intro"/>
    <w:basedOn w:val="CoversheetTitle"/>
    <w:qFormat/>
    <w:rsid w:val="006C47C6"/>
    <w:rPr>
      <w:smallCaps w:val="0"/>
      <w:color w:val="000000"/>
      <w:sz w:val="22"/>
    </w:rPr>
  </w:style>
  <w:style w:type="paragraph" w:customStyle="1" w:styleId="CoversheetStaticText">
    <w:name w:val="Coversheet Static Text"/>
    <w:basedOn w:val="CoversheetIntro"/>
    <w:qFormat/>
    <w:rsid w:val="006C47C6"/>
    <w:rPr>
      <w:b w:val="0"/>
      <w:color w:val="000000"/>
    </w:rPr>
  </w:style>
  <w:style w:type="paragraph" w:customStyle="1" w:styleId="CoversheetParty">
    <w:name w:val="Coversheet Party"/>
    <w:basedOn w:val="CoversheetIntro"/>
    <w:qFormat/>
    <w:rsid w:val="006C47C6"/>
    <w:rPr>
      <w:color w:val="000000"/>
    </w:rPr>
  </w:style>
  <w:style w:type="paragraph" w:customStyle="1" w:styleId="NoNumUntitledClause">
    <w:name w:val="No Num Untitled Clause"/>
    <w:basedOn w:val="UntitledClause"/>
    <w:qFormat/>
    <w:rsid w:val="006C47C6"/>
    <w:pPr>
      <w:numPr>
        <w:numId w:val="0"/>
      </w:numPr>
      <w:ind w:left="720"/>
    </w:pPr>
    <w:rPr>
      <w:color w:val="000000"/>
    </w:rPr>
  </w:style>
  <w:style w:type="paragraph" w:customStyle="1" w:styleId="HeadingLevel2CQA">
    <w:name w:val="Heading Level 2 CQA"/>
    <w:basedOn w:val="HeadingLevel2"/>
    <w:qFormat/>
    <w:rsid w:val="006C47C6"/>
    <w:rPr>
      <w:color w:val="000000"/>
    </w:rPr>
  </w:style>
  <w:style w:type="paragraph" w:customStyle="1" w:styleId="ClauseBullet1">
    <w:name w:val="Clause Bullet 1"/>
    <w:basedOn w:val="ParaClause"/>
    <w:qFormat/>
    <w:rsid w:val="006C47C6"/>
    <w:pPr>
      <w:numPr>
        <w:numId w:val="13"/>
      </w:numPr>
      <w:ind w:left="1077" w:hanging="357"/>
      <w:outlineLvl w:val="0"/>
    </w:pPr>
    <w:rPr>
      <w:color w:val="000000"/>
    </w:rPr>
  </w:style>
  <w:style w:type="paragraph" w:customStyle="1" w:styleId="ClauseBullet2">
    <w:name w:val="Clause Bullet 2"/>
    <w:basedOn w:val="ParaClause"/>
    <w:qFormat/>
    <w:rsid w:val="006C47C6"/>
    <w:pPr>
      <w:numPr>
        <w:numId w:val="14"/>
      </w:numPr>
      <w:ind w:left="1434" w:hanging="357"/>
      <w:outlineLvl w:val="1"/>
    </w:pPr>
    <w:rPr>
      <w:color w:val="000000"/>
    </w:rPr>
  </w:style>
  <w:style w:type="paragraph" w:customStyle="1" w:styleId="subclause1Bullet1">
    <w:name w:val="subclause 1 Bullet 1"/>
    <w:basedOn w:val="Parasubclause1"/>
    <w:qFormat/>
    <w:rsid w:val="006C47C6"/>
    <w:pPr>
      <w:numPr>
        <w:numId w:val="15"/>
      </w:numPr>
      <w:ind w:left="1077" w:hanging="357"/>
    </w:pPr>
    <w:rPr>
      <w:color w:val="000000"/>
    </w:rPr>
  </w:style>
  <w:style w:type="paragraph" w:customStyle="1" w:styleId="subclause2Bullet1">
    <w:name w:val="subclause 2 Bullet 1"/>
    <w:basedOn w:val="Parasubclause2"/>
    <w:qFormat/>
    <w:rsid w:val="006C47C6"/>
    <w:pPr>
      <w:numPr>
        <w:numId w:val="17"/>
      </w:numPr>
      <w:ind w:left="1434" w:hanging="357"/>
    </w:pPr>
    <w:rPr>
      <w:color w:val="000000"/>
    </w:rPr>
  </w:style>
  <w:style w:type="paragraph" w:customStyle="1" w:styleId="subclause3Bullet1">
    <w:name w:val="subclause 3 Bullet 1"/>
    <w:basedOn w:val="Parasubclause3"/>
    <w:qFormat/>
    <w:rsid w:val="006C47C6"/>
    <w:pPr>
      <w:numPr>
        <w:numId w:val="16"/>
      </w:numPr>
      <w:ind w:left="2273" w:hanging="357"/>
    </w:pPr>
    <w:rPr>
      <w:color w:val="000000"/>
    </w:rPr>
  </w:style>
  <w:style w:type="paragraph" w:customStyle="1" w:styleId="subclause1Bullet2">
    <w:name w:val="subclause 1 Bullet 2"/>
    <w:basedOn w:val="Parasubclause1"/>
    <w:qFormat/>
    <w:rsid w:val="006C47C6"/>
    <w:pPr>
      <w:numPr>
        <w:numId w:val="18"/>
      </w:numPr>
      <w:ind w:left="1434" w:hanging="357"/>
    </w:pPr>
    <w:rPr>
      <w:color w:val="000000"/>
    </w:rPr>
  </w:style>
  <w:style w:type="paragraph" w:customStyle="1" w:styleId="subclause2Bullet2">
    <w:name w:val="subclause 2 Bullet 2"/>
    <w:basedOn w:val="Parasubclause2"/>
    <w:qFormat/>
    <w:rsid w:val="006C47C6"/>
    <w:pPr>
      <w:numPr>
        <w:numId w:val="19"/>
      </w:numPr>
      <w:ind w:left="2273" w:hanging="357"/>
    </w:pPr>
    <w:rPr>
      <w:color w:val="000000"/>
    </w:rPr>
  </w:style>
  <w:style w:type="paragraph" w:customStyle="1" w:styleId="subclause3Bullet2">
    <w:name w:val="subclause 3 Bullet 2"/>
    <w:basedOn w:val="Parasubclause3"/>
    <w:qFormat/>
    <w:rsid w:val="006C47C6"/>
    <w:pPr>
      <w:numPr>
        <w:numId w:val="20"/>
      </w:numPr>
      <w:ind w:left="2982" w:hanging="357"/>
    </w:pPr>
    <w:rPr>
      <w:color w:val="000000"/>
    </w:rPr>
  </w:style>
  <w:style w:type="paragraph" w:customStyle="1" w:styleId="DefinedTermBullet">
    <w:name w:val="Defined Term Bullet"/>
    <w:basedOn w:val="DefinedTermPara"/>
    <w:qFormat/>
    <w:rsid w:val="006C47C6"/>
    <w:pPr>
      <w:numPr>
        <w:numId w:val="21"/>
      </w:numPr>
    </w:pPr>
    <w:rPr>
      <w:color w:val="000000"/>
    </w:rPr>
  </w:style>
  <w:style w:type="paragraph" w:customStyle="1" w:styleId="AdditionalTitle">
    <w:name w:val="Additional Title"/>
    <w:basedOn w:val="Paragraph"/>
    <w:qFormat/>
    <w:rsid w:val="006C47C6"/>
    <w:pPr>
      <w:jc w:val="left"/>
    </w:pPr>
    <w:rPr>
      <w:b/>
      <w:color w:val="000000"/>
      <w:sz w:val="24"/>
    </w:rPr>
  </w:style>
  <w:style w:type="character" w:customStyle="1" w:styleId="error">
    <w:name w:val="error"/>
    <w:basedOn w:val="DefaultParagraphFont"/>
    <w:rsid w:val="006C47C6"/>
    <w:rPr>
      <w:color w:val="000000"/>
    </w:rPr>
  </w:style>
  <w:style w:type="paragraph" w:customStyle="1" w:styleId="NoNumUntitledsubclause1">
    <w:name w:val="No Num Untitled subclause 1"/>
    <w:basedOn w:val="Untitledsubclause1"/>
    <w:qFormat/>
    <w:rsid w:val="006C47C6"/>
    <w:pPr>
      <w:numPr>
        <w:ilvl w:val="0"/>
        <w:numId w:val="0"/>
      </w:numPr>
      <w:ind w:left="720"/>
    </w:pPr>
    <w:rPr>
      <w:color w:val="000000"/>
    </w:rPr>
  </w:style>
  <w:style w:type="paragraph" w:customStyle="1" w:styleId="BackgroundParaClause">
    <w:name w:val="Background Para Clause"/>
    <w:basedOn w:val="Background"/>
    <w:qFormat/>
    <w:rsid w:val="006C47C6"/>
    <w:pPr>
      <w:numPr>
        <w:numId w:val="0"/>
      </w:numPr>
    </w:pPr>
    <w:rPr>
      <w:color w:val="000000"/>
    </w:rPr>
  </w:style>
  <w:style w:type="paragraph" w:customStyle="1" w:styleId="BackgroundParaSubclause1">
    <w:name w:val="Background Para Subclause1"/>
    <w:basedOn w:val="BackgroundSubclause1"/>
    <w:qFormat/>
    <w:rsid w:val="006C47C6"/>
    <w:pPr>
      <w:numPr>
        <w:ilvl w:val="0"/>
        <w:numId w:val="0"/>
      </w:numPr>
      <w:ind w:left="994"/>
    </w:pPr>
    <w:rPr>
      <w:color w:val="000000"/>
      <w:lang w:val="en-US"/>
    </w:rPr>
  </w:style>
  <w:style w:type="paragraph" w:customStyle="1" w:styleId="BackgroundParaSubclause2">
    <w:name w:val="Background Para Subclause2"/>
    <w:basedOn w:val="BackgroundSubclause2"/>
    <w:qFormat/>
    <w:rsid w:val="006C47C6"/>
    <w:pPr>
      <w:numPr>
        <w:ilvl w:val="0"/>
        <w:numId w:val="0"/>
      </w:numPr>
      <w:ind w:left="1701"/>
    </w:pPr>
    <w:rPr>
      <w:color w:val="000000"/>
      <w:lang w:val="en-US"/>
    </w:rPr>
  </w:style>
  <w:style w:type="paragraph" w:customStyle="1" w:styleId="ClauseBulletPara">
    <w:name w:val="Clause Bullet Para"/>
    <w:basedOn w:val="ClauseBullet1"/>
    <w:qFormat/>
    <w:rsid w:val="006C47C6"/>
    <w:pPr>
      <w:numPr>
        <w:numId w:val="0"/>
      </w:numPr>
      <w:ind w:left="1080"/>
    </w:pPr>
    <w:rPr>
      <w:color w:val="000000"/>
      <w:lang w:val="en-US"/>
    </w:rPr>
  </w:style>
  <w:style w:type="paragraph" w:customStyle="1" w:styleId="ClauseBullet2Para">
    <w:name w:val="Clause Bullet 2 Para"/>
    <w:basedOn w:val="ClauseBullet2"/>
    <w:qFormat/>
    <w:rsid w:val="006C47C6"/>
    <w:pPr>
      <w:numPr>
        <w:numId w:val="0"/>
      </w:numPr>
      <w:ind w:left="1440"/>
    </w:pPr>
    <w:rPr>
      <w:color w:val="000000"/>
      <w:lang w:val="en-US"/>
    </w:rPr>
  </w:style>
  <w:style w:type="paragraph" w:customStyle="1" w:styleId="ACTJurisdictionCheckList">
    <w:name w:val="ACTJurisdictionCheckList"/>
    <w:basedOn w:val="Normal"/>
    <w:rsid w:val="006C47C6"/>
    <w:pPr>
      <w:spacing w:after="120" w:line="300" w:lineRule="atLeast"/>
    </w:pPr>
    <w:rPr>
      <w:rFonts w:ascii="Arial" w:eastAsia="Arial Unicode MS" w:hAnsi="Arial" w:cs="Arial"/>
      <w:b/>
      <w:color w:val="000000"/>
      <w:sz w:val="28"/>
    </w:rPr>
  </w:style>
  <w:style w:type="paragraph" w:customStyle="1" w:styleId="JurisdictionDraftingnoteTitle">
    <w:name w:val="Jurisdiction Draftingnote Title"/>
    <w:basedOn w:val="DraftingnoteTitle"/>
    <w:qFormat/>
    <w:rsid w:val="006C47C6"/>
    <w:rPr>
      <w:color w:val="000000"/>
    </w:rPr>
  </w:style>
  <w:style w:type="paragraph" w:customStyle="1" w:styleId="EmptyClausePara">
    <w:name w:val="Empty Clause Para"/>
    <w:basedOn w:val="IgnoredSpacing"/>
    <w:qFormat/>
    <w:rsid w:val="006C47C6"/>
    <w:rPr>
      <w:color w:val="000000"/>
    </w:rPr>
  </w:style>
  <w:style w:type="paragraph" w:styleId="ListParagraph">
    <w:name w:val="List Paragraph"/>
    <w:basedOn w:val="Normal"/>
    <w:uiPriority w:val="34"/>
    <w:qFormat/>
    <w:rsid w:val="006C47C6"/>
    <w:pPr>
      <w:ind w:left="720"/>
      <w:contextualSpacing/>
    </w:pPr>
    <w:rPr>
      <w:color w:val="000000"/>
    </w:rPr>
  </w:style>
  <w:style w:type="paragraph" w:customStyle="1" w:styleId="ScheduleTitlesubclause1">
    <w:name w:val="Schedule Title subclause1"/>
    <w:basedOn w:val="ScheduleUntitledsubclause1"/>
    <w:qFormat/>
    <w:rsid w:val="006C47C6"/>
    <w:pPr>
      <w:spacing w:before="120"/>
    </w:pPr>
    <w:rPr>
      <w:b/>
      <w:color w:val="000000"/>
    </w:rPr>
  </w:style>
  <w:style w:type="paragraph" w:customStyle="1" w:styleId="BulletList1Pattern">
    <w:name w:val="Bullet List 1 + Pattern"/>
    <w:basedOn w:val="BulletList1"/>
    <w:qFormat/>
    <w:rsid w:val="006C47C6"/>
    <w:pPr>
      <w:shd w:val="clear" w:color="auto" w:fill="D9D9D9" w:themeFill="background1" w:themeFillShade="D9"/>
      <w:spacing w:after="120" w:line="240" w:lineRule="auto"/>
      <w:ind w:left="714" w:hanging="357"/>
    </w:pPr>
    <w:rPr>
      <w:color w:val="000000"/>
    </w:rPr>
  </w:style>
  <w:style w:type="paragraph" w:customStyle="1" w:styleId="BulletList2Pattern">
    <w:name w:val="Bullet List 2 + Pattern"/>
    <w:basedOn w:val="BulletList2"/>
    <w:qFormat/>
    <w:rsid w:val="006C47C6"/>
    <w:pPr>
      <w:shd w:val="clear" w:color="auto" w:fill="D9D9D9" w:themeFill="background1" w:themeFillShade="D9"/>
      <w:ind w:left="1077"/>
    </w:pPr>
    <w:rPr>
      <w:color w:val="000000"/>
    </w:rPr>
  </w:style>
  <w:style w:type="paragraph" w:customStyle="1" w:styleId="SectorSpecificNoteTitle">
    <w:name w:val="Sector Specific Note Title"/>
    <w:basedOn w:val="JurisdictionDraftingnoteTitle"/>
    <w:qFormat/>
    <w:rsid w:val="006C47C6"/>
    <w:rPr>
      <w:color w:val="000000"/>
    </w:rPr>
  </w:style>
  <w:style w:type="table" w:customStyle="1" w:styleId="ShadedTable1">
    <w:name w:val="Shaded Table1"/>
    <w:basedOn w:val="TableNormal"/>
    <w:uiPriority w:val="99"/>
    <w:rsid w:val="006C47C6"/>
    <w:pPr>
      <w:spacing w:after="0" w:line="240" w:lineRule="auto"/>
    </w:pPr>
    <w:rPr>
      <w:color w:val="000000"/>
    </w:rPr>
    <w:tblPr>
      <w:tblBorders>
        <w:top w:val="single" w:sz="4" w:space="0" w:color="auto"/>
        <w:left w:val="single" w:sz="4" w:space="0" w:color="auto"/>
        <w:bottom w:val="single" w:sz="4" w:space="0" w:color="auto"/>
        <w:right w:val="single" w:sz="4" w:space="0" w:color="auto"/>
      </w:tblBorders>
    </w:tblPr>
    <w:tcPr>
      <w:shd w:val="clear" w:color="auto" w:fill="EEECE1" w:themeFill="background2"/>
    </w:tcPr>
  </w:style>
  <w:style w:type="paragraph" w:customStyle="1" w:styleId="IgnoredEmptysubclause">
    <w:name w:val="Ignored Empty subclause"/>
    <w:basedOn w:val="Normal"/>
    <w:link w:val="IgnoredEmptysubclauseChar"/>
    <w:qFormat/>
    <w:rsid w:val="006C47C6"/>
    <w:rPr>
      <w:color w:val="000000"/>
    </w:rPr>
  </w:style>
  <w:style w:type="character" w:customStyle="1" w:styleId="UnresolvedMention">
    <w:name w:val="Unresolved Mention"/>
    <w:basedOn w:val="DefaultParagraphFont"/>
    <w:uiPriority w:val="99"/>
    <w:semiHidden/>
    <w:unhideWhenUsed/>
    <w:rsid w:val="001C6D36"/>
    <w:rPr>
      <w:color w:val="000000"/>
      <w:shd w:val="clear" w:color="auto" w:fill="E1DFDD"/>
    </w:rPr>
  </w:style>
  <w:style w:type="character" w:styleId="CommentReference">
    <w:name w:val="annotation reference"/>
    <w:basedOn w:val="DefaultParagraphFont"/>
    <w:uiPriority w:val="99"/>
    <w:semiHidden/>
    <w:unhideWhenUsed/>
    <w:rsid w:val="00E94148"/>
    <w:rPr>
      <w:color w:val="000000"/>
      <w:sz w:val="16"/>
      <w:szCs w:val="16"/>
    </w:rPr>
  </w:style>
  <w:style w:type="paragraph" w:styleId="CommentText">
    <w:name w:val="annotation text"/>
    <w:basedOn w:val="Normal"/>
    <w:link w:val="CommentTextChar"/>
    <w:uiPriority w:val="99"/>
    <w:unhideWhenUsed/>
    <w:rsid w:val="00E94148"/>
    <w:pPr>
      <w:spacing w:line="240" w:lineRule="auto"/>
    </w:pPr>
    <w:rPr>
      <w:color w:val="000000"/>
      <w:sz w:val="20"/>
      <w:szCs w:val="20"/>
    </w:rPr>
  </w:style>
  <w:style w:type="character" w:customStyle="1" w:styleId="CommentTextChar">
    <w:name w:val="Comment Text Char"/>
    <w:basedOn w:val="DefaultParagraphFont"/>
    <w:link w:val="CommentText"/>
    <w:uiPriority w:val="99"/>
    <w:rsid w:val="00E94148"/>
    <w:rPr>
      <w:color w:val="000000"/>
      <w:sz w:val="20"/>
      <w:szCs w:val="20"/>
    </w:rPr>
  </w:style>
  <w:style w:type="paragraph" w:styleId="CommentSubject">
    <w:name w:val="annotation subject"/>
    <w:basedOn w:val="CommentText"/>
    <w:next w:val="CommentText"/>
    <w:link w:val="CommentSubjectChar"/>
    <w:uiPriority w:val="99"/>
    <w:semiHidden/>
    <w:unhideWhenUsed/>
    <w:rsid w:val="00E94148"/>
    <w:rPr>
      <w:b/>
      <w:bCs/>
      <w:color w:val="000000"/>
    </w:rPr>
  </w:style>
  <w:style w:type="character" w:customStyle="1" w:styleId="CommentSubjectChar">
    <w:name w:val="Comment Subject Char"/>
    <w:basedOn w:val="CommentTextChar"/>
    <w:link w:val="CommentSubject"/>
    <w:uiPriority w:val="99"/>
    <w:semiHidden/>
    <w:rsid w:val="00E94148"/>
    <w:rPr>
      <w:b/>
      <w:bCs/>
      <w:color w:val="000000"/>
      <w:sz w:val="20"/>
      <w:szCs w:val="20"/>
    </w:rPr>
  </w:style>
  <w:style w:type="paragraph" w:styleId="Revision">
    <w:name w:val="Revision"/>
    <w:hidden/>
    <w:uiPriority w:val="99"/>
    <w:semiHidden/>
    <w:rsid w:val="00E94148"/>
    <w:pPr>
      <w:spacing w:after="0" w:line="240" w:lineRule="auto"/>
    </w:pPr>
    <w:rPr>
      <w:color w:val="000000"/>
    </w:rPr>
  </w:style>
  <w:style w:type="character" w:customStyle="1" w:styleId="BulletList1Char">
    <w:name w:val="Bullet List 1 Char"/>
    <w:basedOn w:val="DefaultParagraphFont"/>
    <w:link w:val="BulletList1"/>
    <w:rsid w:val="007D6D8D"/>
    <w:rPr>
      <w:rFonts w:ascii="Arial" w:eastAsia="Arial Unicode MS" w:hAnsi="Arial" w:cs="Arial"/>
      <w:color w:val="000000"/>
      <w:szCs w:val="20"/>
      <w:lang w:eastAsia="en-US"/>
    </w:rPr>
  </w:style>
  <w:style w:type="character" w:customStyle="1" w:styleId="IgnoredEmptysubclauseChar">
    <w:name w:val="Ignored Empty subclause Char"/>
    <w:basedOn w:val="DefaultParagraphFont"/>
    <w:link w:val="IgnoredEmptysubclause"/>
    <w:rsid w:val="006C47C6"/>
    <w:rPr>
      <w:color w:val="000000"/>
    </w:rPr>
  </w:style>
  <w:style w:type="character" w:customStyle="1" w:styleId="cohidesearchterm">
    <w:name w:val="co_hidesearchterm"/>
    <w:basedOn w:val="DefaultParagraphFont"/>
    <w:rsid w:val="004C2667"/>
    <w:rPr>
      <w:color w:val="000000"/>
    </w:rPr>
  </w:style>
  <w:style w:type="character" w:customStyle="1" w:styleId="toc-search-keyword">
    <w:name w:val="toc-search-keyword"/>
    <w:basedOn w:val="DefaultParagraphFont"/>
    <w:rsid w:val="006B2A2B"/>
    <w:rPr>
      <w:color w:val="000000"/>
    </w:rPr>
  </w:style>
  <w:style w:type="paragraph" w:customStyle="1" w:styleId="FE9FEA9CC0E94E0FA5EFE209CA58453E">
    <w:name w:val="FE9FEA9CC0E94E0FA5EFE209CA58453E"/>
    <w:rsid w:val="0051440F"/>
    <w:pPr>
      <w:spacing w:after="160" w:line="259" w:lineRule="auto"/>
    </w:pPr>
    <w:rPr>
      <w:color w:val="000000"/>
      <w:lang w:val="en-US" w:eastAsia="en-US"/>
    </w:rPr>
  </w:style>
  <w:style w:type="character" w:customStyle="1" w:styleId="DefTerm">
    <w:name w:val="DefTerm"/>
    <w:basedOn w:val="DefaultParagraphFont"/>
    <w:uiPriority w:val="1"/>
    <w:qFormat/>
    <w:rsid w:val="006C47C6"/>
    <w:rPr>
      <w:b/>
      <w:color w:val="000000"/>
    </w:rPr>
  </w:style>
  <w:style w:type="character" w:styleId="Strong">
    <w:name w:val="Strong"/>
    <w:basedOn w:val="DefaultParagraphFont"/>
    <w:uiPriority w:val="22"/>
    <w:qFormat/>
    <w:rsid w:val="00632B55"/>
    <w:rPr>
      <w:b/>
      <w:bCs/>
      <w:color w:val="000000"/>
    </w:rPr>
  </w:style>
  <w:style w:type="numbering" w:customStyle="1" w:styleId="ScheduleListStyle">
    <w:name w:val="ScheduleListStyle"/>
    <w:pPr>
      <w:numPr>
        <w:numId w:val="51"/>
      </w:numPr>
    </w:pPr>
  </w:style>
  <w:style w:type="numbering" w:customStyle="1" w:styleId="ClauseListStyle">
    <w:name w:val="ClauseListStyle"/>
    <w:pPr>
      <w:numPr>
        <w:numId w:val="55"/>
      </w:numPr>
    </w:pPr>
  </w:style>
  <w:style w:type="paragraph" w:styleId="TOC1">
    <w:name w:val="toc 1"/>
    <w:basedOn w:val="Normal"/>
    <w:next w:val="Normal"/>
    <w:autoRedefine/>
    <w:rsid w:val="00805BCE"/>
    <w:pPr>
      <w:spacing w:after="10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customXml" Target="../customXml/item7.xml" /><Relationship Id="rId11" Type="http://schemas.openxmlformats.org/officeDocument/2006/relationships/footer" Target="footer1.xml" /><Relationship Id="rId12" Type="http://schemas.openxmlformats.org/officeDocument/2006/relationships/theme" Target="theme/theme1.xml" /><Relationship Id="rId13" Type="http://schemas.openxmlformats.org/officeDocument/2006/relationships/numbering" Target="numbering.xml" /><Relationship Id="rId14"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customXml" Target="../customXml/item3.xml" /><Relationship Id="rId7" Type="http://schemas.openxmlformats.org/officeDocument/2006/relationships/customXml" Target="../customXml/item4.xml" /><Relationship Id="rId8" Type="http://schemas.openxmlformats.org/officeDocument/2006/relationships/customXml" Target="../customXml/item5.xml" /><Relationship Id="rId9" Type="http://schemas.openxmlformats.org/officeDocument/2006/relationships/customXml" Target="../customXml/item6.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&#65279;<?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&#65279;<?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&#65279;<?xml version="1.0" encoding="utf-8" standalone="yes"?><Relationships xmlns="http://schemas.openxmlformats.org/package/2006/relationships"><Relationship Id="rId1" Type="http://schemas.openxmlformats.org/officeDocument/2006/relationships/customXmlProps" Target="itemProps4.xml" /></Relationships>
</file>

<file path=customXml/_rels/item5.xml.rels>&#65279;<?xml version="1.0" encoding="utf-8" standalone="yes"?><Relationships xmlns="http://schemas.openxmlformats.org/package/2006/relationships"><Relationship Id="rId1" Type="http://schemas.openxmlformats.org/officeDocument/2006/relationships/customXmlProps" Target="itemProps5.xml" /></Relationships>
</file>

<file path=customXml/_rels/item6.xml.rels>&#65279;<?xml version="1.0" encoding="utf-8" standalone="yes"?><Relationships xmlns="http://schemas.openxmlformats.org/package/2006/relationships"><Relationship Id="rId1" Type="http://schemas.openxmlformats.org/officeDocument/2006/relationships/customXmlProps" Target="itemProps6.xml" /></Relationships>
</file>

<file path=customXml/_rels/item7.xml.rels>&#65279;<?xml version="1.0" encoding="utf-8" standalone="yes"?><Relationships xmlns="http://schemas.openxmlformats.org/package/2006/relationships"><Relationship Id="rId1" Type="http://schemas.openxmlformats.org/officeDocument/2006/relationships/customXmlProps" Target="itemProps7.xml" /></Relationships>
</file>

<file path=customXml/item1.xml><?xml version="1.0" encoding="utf-8"?>
<n-document xmlns:xsd="http://www.w3.org/2001/XMLSchema" xmlns:xsi="http://www.w3.org/2001/XMLSchema-instance" guid="0" synced="true" validated="true">
  <n-docbody>
    <standard.doc precedenttype="agreement">
      <prelim>
        <product.name>product.name0</product.name>
        <title>Software as a service (SaaS) subscription agreement (pro-customer)</title>
        <author>Richard Kemp and Deirdre Moynihan of Kemp IT Law LLP</author>
        <resource.type>Standard documents</resource.type>
        <juris>juris0</juris>
        <juris>juris1</juris>
      </prelim>
      <abstract>
        <para>
          <paratext>An agreement that outlines the terms and conditions for a Software as a Service (SaaS) subscription, drafted with a pro-customer emphasis. This standard document establishes the framework for the provision of online software applications by a supplier to a customer, detailing critical aspects such as user subscriptions, service availability, and data protection. It delineates the supplier's obligations, including service performance, compliance with applicable laws, and cybersecurity measures, alongside the customer's responsibilities. Key provisions cover charges and payment, intellectual property rights, confidentiality, indemnities for intellectual property infringement, and limitations of liability. This standard document also addresses the agreement's term, termination rights, and the consequences of termination, providing a structured approach to managing the SaaS relationship. It aims to secure favourable terms for the customer in a business-to-business (B2B) context for standard SaaS deals.</paratext>
        </para>
      </abstract>
      <toc.identifier hasToc="true"/>
      <body>
        <drafting.note id="a529355" jurisdiction="">
          <head align="left" preservecase="true">
            <headtext>About this document</headtext>
          </head>
          <division id="a000014" level="1">
            <para>
              <paratext>Software as a service or SaaS is an evolution of the software hosting or Application Service Provider ("ASP") model that emerged in the late nineties. The ASP model was an early beneficiary of the convergence of computing and communications that the first stage of the "internet revolution" enabled between 1995 and 2005. Although it remains an important model for many customers and their software providers across many industries, ASP's popularity is being displaced as increasing broadband speed, reliability and ease of use fuel a new generation of internet-based software delivery techniques.</paratext>
            </para>
            <para>
              <paratext>SaaS is securely delivered to the user's terminal at the customer on a pay-per-use basis over a network (typically the Internet) from processors hosted remotely by the Supplier – as distinct from "software as a licence" installed on the customers' servers, or more recently in third party provided hosting solutions. ASP and SaaS share the essential features of service, rather than licence, delivery from a "one-to-many" (rather than "one-to-one") computer centre.</paratext>
            </para>
            <para>
              <paratext>
                For more information on the different ways in which different vendors use the term "software as a service", see 
                <link href="7-107-4789#a256253" style="ACTLinkPLCtoPLC">
                  <ital>Practice note, Main issues in software licensing and maintenance contracts: Software as a service</ital>
                </link>
                <ital>.</ital>
              </paratext>
            </para>
            <para>
              <paratext>The speed of cloud and SaaS adoption has increased significantly over recent years, driven by the move to en masse home working and the need for reliable, accessible services. The balance between traditional enterprise computing (hardware, services, applications and staffing), on the one hand, and the private cloud and the Infrastructure (IaaS), Platform (PaaS) and Software (SaaS) elements of the public cloud, on the other hand, has now shifted significantly in favour of the latter. Today SaaS and cloud offerings are increasingly synonymous. Cloud computing can be described as the harnessing of the internet cloud for the aggregation of computing tasks performed at multiple computer centres and locations. The final destination on this road is "utility computing" – use of software resources genuinely "at the flick of a switch".</paratext>
            </para>
            <para>
              <paratext>
                The standard document and drafting note should be used for the non- (or less) customised, more generic, "built for the internet", "web-ready" services that characterise SaaS. In the case of the separate 
                <link href="4-201-4258" style="ACTLinkPLCtoPLC">
                  <ital>Standard document, Application service provision agreement</ital>
                </link>
                , ASP is synonymous with "hosted application management" whose essentials are the provisions of hosting, access and support services with an element of specific installation/configuration for the customer.
              </paratext>
            </para>
            <para>
              <paratext>It is common for suppliers to host their service and store all of their customers' data in the "cloud" - the internet environment which enables customers to use the software services without knowledge or expertise of, or control over, the technology infrastructure (including the actual processing capacity) that are used to host the software application. All of the data belonging to each customer is stored, or "stacked" on shared computer platforms operated by the supplier in the cloud, but each customer's data is capable of being kept separate from that belonging to others, either virtually by software-based segregation or physically by the use of hardware dedicated to particular customers. The virtual multi-tenant architecture allows vendors to offer customers cost savings as a result of economies of scale achieved by managing multiple customer solutions in a single operation. SaaS solutions where a single customer’s data is stored on specified kit are more expensive than the multi-tenant solution but remain significantly cheaper for the customer than where the customer were to purchase its own kit, networking and operating software solutions. Vendors are further able to reduce costs by using open source software in their software applications. While this approach may result in reduced costs, it generally increases the risk for the customer as the customer relinquishes control over key IT infrastructure such as servers and connectivity. There's therefore a trade-off between the cost savings and standardised services offered by SaaS and the control and security offered by a more traditional “software as a licence” on premise solution.</paratext>
            </para>
            <para>
              <paratext>SaaS vendors benefit from only having to support one version of their software and delivering their service on a single platform. In addition, suppliers can make enhancements to the software on a regular basis fairly simply, as the software is located at the supplier's data centre and not at the customer's premises. The vendor can then implement enhancements and upgrades at its data centre and then make those changes available to its entire customer base. Some vendors may offer customers the ability to delay or reject changes for limited periods of time, however, the ultimate aim is for all customers to be running on the same version of the software and supporting infrastructure.</paratext>
            </para>
            <para>
              <paratext>Customers can also benefit from the SaaS model by not having to invest heavily in hardware and other software in order to obtain a wide range of functional capabilities. As payments under a SaaS contract are typically operating expenditure for the purposes of the P&amp;L account and not capital expenditure (requiring a much larger initial outlay, which appears on the balance sheet and is brought back to the P&amp;L as depreciation), customers have less of an upfront investment in the supplier's software than is the case with "software as a licence" and so are arguably less inhibited in switching suppliers. This is likely to make the software market significantly more competitive and further reduce costs over time, a particularly important consideration in today's economic conditions.</paratext>
            </para>
            <para>
              <paratext>While SaaS suppliers typically have their own set of terms and conditions, customers are increasingly preparing their own standard agreement for the supply of SaaS. The objective of a customer-side SaaS subscription agreement is to protect the customer as far as reasonably possible in the context of a market-acceptable agreement, first by extending the responsibilities of the supplier; secondly, by limiting the scope of the contractual obligations and the liability of the customer for failure to perform and extending the rights and remedies available to the customer against the supplier for breach; and thirdly, through clarity in delineating the services that the supplier is providing. The standard document has been drafted to address the difference between the standard supplier SaaS subscription agreement and the terms that a customer can reasonably request to ensure it has adequate rights against the supplier. It is also drafted on the assumption that it will be used for B2B arrangements, as opposed to those involving consumers. It should be used for relatively standard SaaS deals.</paratext>
            </para>
            <para>
              <paratext>The standard document is drafted from the perspective of the customer of the services. Nevertheless, it adopts a reasonably balanced approach to the relevant issues on the basis that an agreement which is drafted too much in favour of either party serves only to increase the time and cost of negotiations. The increase in SaaS and cloud deals recently means that suppliers are becoming more aggressive in the terms offered, resulting in an overall hardening of terms offered by suppliers. This should be considered when reviewing and negotiating both customer- and supplier-drafted agreements.</paratext>
            </para>
            <para>
              <paratext>From the customer perspective, things that the customer will need to think about include:</paratext>
            </para>
            <list type="bulleted">
              <list.item>
                <para>
                  <paratext>In current economic conditions:</paratext>
                </para>
                <list type="bulleted">
                  <list.item>
                    <para>
                      <paratext>supplier financial stability;</paratext>
                    </para>
                  </list.item>
                  <list.item>
                    <para>
                      <paratext>supplier dependence on particular resources and the financial stability of the providers of those resources to the supplier;</paratext>
                    </para>
                  </list.item>
                  <list.item>
                    <para>
                      <paratext>the supplier's own disaster recovery/business continuity arrangements;</paratext>
                    </para>
                  </list.item>
                  <list.item>
                    <para>
                      <paratext>dependence on the supplier and the services;</paratext>
                    </para>
                  </list.item>
                  <list.item>
                    <para>
                      <paratext>impact on the customer's business in each case of a small, moderate or severe service outage; and</paratext>
                    </para>
                  </list.item>
                  <list.item>
                    <para>
                      <paratext>how easy or difficult it is (and hence the time and resources required) to switch to an alternative source of supply.</paratext>
                    </para>
                  </list.item>
                </list>
              </list.item>
            </list>
            <list type="bulleted">
              <list.item>
                <para>
                  <paratext>The usual IT services deals points about:</paratext>
                </para>
                <list type="bulleted">
                  <list.item>
                    <para>
                      <paratext>service levels and credits;</paratext>
                    </para>
                  </list.item>
                  <list.item>
                    <para>
                      <paratext>price increases during the agreement;</paratext>
                    </para>
                  </list.item>
                  <list.item>
                    <para>
                      <paratext>business continuity/disaster recovery;</paratext>
                    </para>
                  </list.item>
                  <list.item>
                    <para>
                      <paratext>exit/disengagement management and replacement contractors; and</paratext>
                    </para>
                  </list.item>
                  <list.item>
                    <para>
                      <paratext>return of data.</paratext>
                    </para>
                  </list.item>
                </list>
              </list.item>
            </list>
            <list type="bulleted">
              <list.item>
                <para>
                  <paratext>Regulatory points such as:</paratext>
                </para>
                <list type="bulleted">
                  <list.item>
                    <para>
                      <paratext>data and service security;</paratext>
                    </para>
                  </list.item>
                  <list.item>
                    <para>
                      <paratext>compliance with any regulatory audit obligations applicable to the customer; and</paratext>
                    </para>
                  </list.item>
                  <list.item>
                    <para>
                      <paratext>compliance with any other (sector-specific or generally applicable) regulatory obligations on the supplier and the customer.</paratext>
                    </para>
                  </list.item>
                </list>
              </list.item>
            </list>
            <division id="a917542" level="2">
              <head align="left" preservecase="true">
                <headtext>Competition issues</headtext>
              </head>
              <para>
                <paratext>
                  Under UK competition law, the 
                  <link href="6-107-5888" style="ACTLinkPLCtoPLC">
                    <ital>Chapter II prohibition</ital>
                  </link>
                   of the 
                  <link href="https://uk.practicallaw.thomsonreuters.com/5-505-5914?originationContext=document&amp;amp;transitionType=PLDocumentLink&amp;amp;contextData=%28sc.Default%29&amp;amp;comp=pluk" style="ACTLinkURL">
                    <ital>Competition Act 1998</ital>
                  </link>
                   (Competition Act) is based on 
                  <link href="8-107-6434" style="ACTLinkPLCtoPLC">
                    <ital>Article 102</ital>
                  </link>
                   of the
                  <ital> </ital>
                  <link href="8-505-5578" style="ACTLinkPLCtoPLC">
                    <ital>Treaty on the Functioning of the European Union</ital>
                  </link>
                  <ital> (TFEU)</ital>
                  , and prohibits abuses of dominance in a market which may have an affect on trade within the UK or any part of it.
                </paratext>
              </para>
              <para>
                <paratext>
                  In addition, the 
                  <link href="8-107-5887" style="ACTLinkPLCtoPLC">
                    <ital>Chapter I prohibition</ital>
                  </link>
                   of the Competition Act, based on 
                  <link href="0-107-6433" style="ACTLinkPLCtoPLC">
                    <ital>Article 101</ital>
                  </link>
                   of the TFEU, prohibits anti-competitive agreements between undertakings (that is, any natural or legal person carrying on economic activities, including companies, sole traders and trading divisions of public bodies), which have the object or effect of restricting competition within the UK and which affect trade within the UK or any part of it.
                </paratext>
              </para>
              <para>
                <paratext>Entering into an agreement that breaches UK competition law can result in:</paratext>
              </para>
              <list type="bulleted">
                <list.item>
                  <para>
                    <paratext>The agreement (or particular sections of it) being null and void.</paratext>
                  </para>
                </list.item>
                <list.item>
                  <para>
                    <paratext>The parties being subject to investigation and enforcement proceedings by UK competition authority, the Competition and Markets Authority (CMA).</paratext>
                  </para>
                </list.item>
                <list.item>
                  <para>
                    <paratext>Potential exposure to large fines and private actions for damages.</paratext>
                  </para>
                </list.item>
              </list>
              <para>
                <paratext>
                  The EU competition rules (Articles 101 and 102 of the TFEU) will continue to apply, at the end of the 
                  <link href="w-023-9796" style="ACTLinkPLCtoPLC">
                    <ital>UK-EU transition period</ital>
                  </link>
                  , to agreements or conduct of UK companies that have an effect within the EU, see 
                  <link href="w-016-5380" style="ACTLinkPLCtoPLC">
                    <ital>Practice note, Extraterritorial application of EU competition law</ital>
                  </link>
                  .
                </paratext>
              </para>
              <para>
                <paratext>
                  At the EU level, an agreement that is caught by Article 101(1) TFEU may nevertheless escape prohibition (and therefore voidness) under Article 101(3) TFEU if it subject to either an individual or block exemption. For more information, see 
                  <link anchor="a1037249" href="0-107-3707" style="ACTLinkPLCtoPLC">
                    <ital>Practice note, Article 101 of the TFEU (restrictive agreements): Exemption under Article 101(3)</ital>
                  </link>
                  .
                </paratext>
              </para>
              <para>
                <paratext>
                  In the UK, 
                  <link href="0-107-6961" style="ACTLinkPLCtoPLC">
                    <ital>parallel exemptions</ital>
                  </link>
                   apply to agreements which are covered by an EU Commission individual or block exemption under Article 101(3) of the TFEU, or would be covered by an EU Commission block exemption if the agreement had an appreciable effect on trade between EU member states. Agreements covered by parallel exemptions are automatically exempt from the Chapter I prohibition.
                </paratext>
              </para>
              <para>
                <paratext>
                  In the licensing context, 
                  <link href="9-566-2085" style="ACTLinkPLCtoPLC">
                    <ital>Commission Regulation 316/2014 (Technology Transfer Block Exemption Regulation)</ital>
                  </link>
                   (TTBER) is relevant. Although it is not expressed to apply to copyright, it is likely that both the Commission and the national courts would have regard to its provisions and may apply them by analogy. However, they may choose not to do so, as here the licence is ancillary to the provision of services.
                </paratext>
              </para>
              <para>
                <paratext>
                  Ofcom is currently considering competition aspects of cloud services provision, in particular barriers to switching or multi-cloud usage, and whether regulatory interventions would assist. See 
                  <link href="w-041-0791" style="ACTLinkPLCtoPLC">
                    <ital>Legal update, CMA issues statement in cloud services market investigation</ital>
                  </link>
                  . The findings will also be considered in the context of new legislation intended to implement a new pro-competition regime for digital markets, see 
                  <link href="w-039-2648" style="ACTLinkPLCtoPLC">
                    <ital>Legal update, Digital Markets, Competition and Consumer Bill introduced into Parliament: digital markets and competition aspects</ital>
                  </link>
                  .
                </paratext>
              </para>
              <para>
                <paratext>For more information, see the following Practice notes:</paratext>
              </para>
              <list type="bulleted">
                <list.item>
                  <para>
                    <paratext>
                      <link href="0-566-9265" style="ACTLinkPLCtoPLC">
                        <ital>Competition law in copyright exploitation</ital>
                      </link>
                      .
                    </paratext>
                  </para>
                </list.item>
                <list.item>
                  <para>
                    <paratext>
                      <link href="0-107-3689" style="ACTLinkPLCtoPLC">
                        <ital>Transactions and practices: UK Intellectual property transactions</ital>
                      </link>
                      .
                    </paratext>
                  </para>
                </list.item>
                <list.item>
                  <para>
                    <paratext>
                      <link href="7-107-3704" style="ACTLinkPLCtoPLC">
                        <ital>Transactions and practices: EU Intellectual property transactions</ital>
                      </link>
                      .
                    </paratext>
                  </para>
                </list.item>
                <list.item>
                  <para>
                    <paratext>
                      <link href="https://uk.practicallaw.thomsonreuters.com/w-019-1992?originationContext=document&amp;amp;transitionType=DocumentItem&amp;amp;contextData=(sc.Default)" style="ACTLinkURL">
                        <ital>Brexit: implications for UK merger control</ital>
                      </link>
                      .
                    </paratext>
                  </para>
                </list.item>
                <list.item>
                  <para>
                    <paratext>
                      <link href="https://uk.practicallaw.thomsonreuters.com/w-019-5177?originationContext=document&amp;amp;transitionType=DocumentItem&amp;amp;contextData=(sc.Default)" style="ACTLinkURL">
                        <ital>Brexit: implications for UK competition law enforcement</ital>
                      </link>
                      .
                    </paratext>
                  </para>
                </list.item>
              </list>
            </division>
            <division id="a315572" level="2">
              <head align="left" preservecase="true">
                <headtext>Supply chain issues: slavery and human trafficking</headtext>
              </head>
              <para>
                <paratext>
                  The 
                  <link href="2-607-4606" style="ACTLinkPLCtoPLC">
                    <ital>Modern Slavery Act 2015</ital>
                  </link>
                   (MSA) is aimed at combating crimes of slavery and human trafficking. 
                  <link href="7-608-3825" style="ACTLinkPLCtoPLC">
                    <ital>Section 54</ital>
                  </link>
                   of the MSA requires commercial organisations having a global turnover of £36 million or more to publish an annual slavery and human trafficking statement for each financial year that ends on or after 31 March 2016. The statement must disclose what steps the organisation has taken to ensure that human trafficking is not taking place in any of its supply chains or its business; or state that it has taken no such steps. Including anti-slavery and trafficking obligations in its contracts (through business policies or otherwise) is one of the steps an organisation can take.
                </paratext>
              </para>
              <para>
                <paratext>The supplier should note that the customer may want to include wording in its supply agreements that have a connection with a supply chain to prohibit the use of forced or trafficked labour. For example, by stating that the supplier will comply with the customer's policy on slavery (and possibly its other business policies too such as anti-bribery and corruption and data protection and security). But depending on the bargaining strengths of the parties, the supplier may require the customer to comply with the supplier's business policies for reputational reasons, for example. The outcome of such negotiations would ultimately depend on the parties and how keen each of them wants to do the transaction.</paratext>
              </para>
              <para>
                <paratext>
                  For further information on the MSA including links to example clauses, see 
                  <link href="8-618-8657" style="ACTLinkPLCtoPLC">
                    <ital>Modern Slavery Act 2015 toolkit</ital>
                  </link>
                  .
                </paratext>
              </para>
            </division>
            <division id="a926722" level="2">
              <head align="left" preservecase="true">
                <headtext>Data protection</headtext>
              </head>
              <para>
                <paratext>
                  Where 
                  <link href="8-200-3413" style="ACTLinkPLCtoPLC">
                    <ital>personal data</ital>
                  </link>
                   will be processed under this agreement, the parties will need to consider the impact of any applicable data protection legislation and, where appropriate, suitable data protection clauses will need to be inserted at clause 5, or, alternatively, as part of a data protection schedule to be annexed to this agreement.
                </paratext>
              </para>
              <para>
                <paratext>The clauses which are appropriate to include, in each case, will depend upon the relationship of the parties, the context of the processing, and the capacity in which each party processes the personal data.</paratext>
              </para>
              <para>
                <paratext>For some specimen personal data processing clauses designed for use in an IT agreement, see:</paratext>
              </para>
              <list type="bulleted">
                <list.item>
                  <para>
                    <paratext>
                      <link href="w-027-4499" style="ACTLinkPLCtoPLC">
                        <ital>Standard clause, Personal data processing clauses for IT agreements (UK) (pro-customer version)</ital>
                      </link>
                      .
                    </paratext>
                  </para>
                </list.item>
                <list.item>
                  <para>
                    <paratext>
                      <link href="w-026-6854" style="ACTLinkPLCtoPLC">
                        <ital>Standard clause, Personal data processing clauses for IT agreements (UK) (pro-supplier version)</ital>
                      </link>
                      .
                    </paratext>
                  </para>
                </list.item>
              </list>
              <para>
                <paratext>Each set of clauses provide alternative options to cater for different processing scenarios.</paratext>
              </para>
              <para>
                <paratext>
                  For a note setting out the key issues to address when considering the impact of the UK and EU data protection legislation on rights and obligations commonly found in IT contracts, see 
                  <link href="w-027-2423" style="ACTLinkPLCtoPLC">
                    <ital>Practice note, Data protection issues in IT contracts</ital>
                  </link>
                  .
                </paratext>
              </para>
            </division>
            <division id="a976610" level="2">
              <head align="left" preservecase="true">
                <headtext>Cybersecurity</headtext>
              </head>
              <para>
                <paratext>Cybersecurity obligations are becoming more prominent in IT agreements, including as statutory controls and obligations in relation to network and information system, and data security are increasing, see:</paratext>
              </para>
              <list type="bulleted">
                <list.item>
                  <para>
                    <paratext>
                      <link href="9-617-7682" style="ACTLinkPLCtoPLC">
                        <ital>Practice note, Cybersecurity: overview (UK)</ital>
                      </link>
                      .
                    </paratext>
                  </para>
                </list.item>
                <list.item>
                  <para>
                    <paratext>
                      <link href="5-616-1485" style="ACTLinkPLCtoPLC">
                        <ital>Practice note, UK cybersecurity law</ital>
                      </link>
                      .
                    </paratext>
                  </para>
                </list.item>
                <list.item>
                  <para>
                    <paratext>
                      <link href="2-616-1566" style="ACTLinkPLCtoPLC">
                        <ital>Practice note, Cybersecurity in regulated sectors, cybersecurity guidance and standards</ital>
                      </link>
                      .
                    </paratext>
                  </para>
                </list.item>
              </list>
              <para>
                <paratext>
                  For more information on conducting cybersecurity risk assessments, see 
                  <link href="w-034-5348" style="ACTLinkPLCtoPLC">
                    <ital>Practice note, Cybersecurity risk assessments and reporting (UK)</ital>
                  </link>
                   and for more information about managing cyber risk in an organisation's supply chain, see 
                  <link href="w-038-4171" style="ACTLinkPLCtoPLC">
                    <ital>Practice note, Managing cybersecurity risk in supplier relationships (UK)</ital>
                  </link>
                  .
                </paratext>
              </para>
              <division id="a758015" level="3">
                <head align="left" preservecase="true">
                  <headtext>EU considerations</headtext>
                </head>
                <para>
                  <paratext>This standard document is drafted on the assumption that the supplier and the customer are limited companies incorporated in the UK and the service is intended for use in the UK. Where the services are used within the EU, it may also be necessary to consider compliance with any minimum cybersecurity requirements set out in current and planned EU regulations. In particular:</paratext>
                </para>
                <list type="bulleted">
                  <list.item>
                    <para>
                      <paratext>
                        <bold>NIS 2</bold>
                        : where the parties using the services are involved in the provision of certain in-scope services, they will need to consider whether 
                        <link href="https://uk.practicallaw.thomsonreuters.com/Document/IB4278FC385C011ED95D489F4A09D5022/View/FullText.html?transitionType=Default&amp;amp;contextData=(sc.Default)" style="ACTLinkURL">
                          <ital>Directive (EU) 2022/2555</ital>
                        </link>
                         applies to them. If it does, then similar considerations (to those discussed in relation to the NIS Regulations) will apply. For more information, see 
                        <link href="w-037-2098" style="ACTLinkPLCtoPLC">
                          <ital>Practice note, NIS 2 Directive: overview </ital>
                        </link>
                         and 
                        <link href="7-628-0350" style="ACTLinkPLCtoPLC">
                          <ital>Practice note, EU cybersecurity framework</ital>
                        </link>
                        .
                      </paratext>
                    </para>
                  </list.item>
                  <list.item>
                    <para>
                      <paratext>
                        <bold>DORA</bold>
                        : where the parties using the services are involved in the provision of information and communication technology within the EU financial sector, they will need to consider 
                        <link href="w-038-9216" style="ACTLinkPLCtoPLC">
                          <ital>Regulation (EU) 2022/2554 on digital operational resilience for the financial sector and amending Regulations (EC) 1060/2009, (EU) 648/2012, (EU) 600/2014, (EU) 909/2014 and (EU) 2016/1011</ital>
                        </link>
                         (DORA), and 
                        <link href="w-038-9217" style="ACTLinkPLCtoPLC">
                          <ital>Directive (EU) 2022/2556 amending Directives 2009/65/EC, 2009/138/EC, 2011/61/EU, 2013/36/EU, 2014/59/EU, 2014/65/EU, (EU) 2015/2366 and (EU) 2016/2341 as regards digital operational resilience for the financial sector</ital>
                        </link>
                         (DORA Directive). DORA applies from 17 January 2025 and member states are required to apply measures implementing the DORA Directive from the same date. For more information see:
                      </paratext>
                    </para>
                    <list type="bulleted">
                      <list.item>
                        <para>
                          <paratext>
                            <link anchor="a145654" href="7-628-0350" style="ACTLinkPLCtoPLC">
                              <ital>Practice note, EU cybersecurity framework: DORA and the DORA Directive</ital>
                            </link>
                            <ital>;</ital>
                          </paratext>
                        </para>
                      </list.item>
                      <list.item>
                        <para>
                          <paratext>
                            <link href="w-031-1075" style="ACTLinkPLCtoPLC">
                              <ital>Practice note, Hot topics: EU Regulation on digital operational resilience for the financial sector (DORA) and DORA Directive</ital>
                            </link>
                            ; and
                          </paratext>
                        </para>
                      </list.item>
                      <list.item>
                        <para>
                          <paratext>
                            <link href="w-045-0677" style="ACTLinkPLCtoPLC">
                              <ital>Article, Digital operational resilience: getting your contracts remediated for DORA</ital>
                            </link>
                            .
                          </paratext>
                        </para>
                      </list.item>
                    </list>
                  </list.item>
                </list>
              </division>
              <division id="a211104" level="3">
                <head align="left" preservecase="true">
                  <headtext>Network and Information Systems Regulations 2018</headtext>
                </head>
                <para>
                  <paratext>
                    The predominant cybersecurity legislation to consider is the 
                    <link href="https://uk.westlaw.com/Document/IF7301F10477211E8BDBEA2DE5A7DC62E/View/FullText.html?transitionType=Default&amp;amp;contextData=(sc.Default)&amp;amp;firstPage=true" style="ACTLinkURL">
                      <ital>Network and Information Systems Regulations 2018 (SI 2018/506)</ital>
                    </link>
                     (NIS Regulations) which came into effect on 10 May 2018 pursuant to the Cybersecurity Directive ((EU)2016/1148) (also known as the Network and Information Security or NIS Directive). They have potential impact on:
                  </paratext>
                </para>
                <list type="bulleted">
                  <list.item>
                    <para>
                      <paratext>Any operator of essential services (OES) that rely on IT systems in the following sectors: energy, transport, health, drinking water supply and distribution, and digital infrastructure.</paratext>
                    </para>
                  </list.item>
                  <list.item>
                    <para>
                      <paratext>Relevant providers of online marketplaces, online search engines and cloud computing services (Relevant Digital Service Providers (RDSPs)).</paratext>
                    </para>
                  </list.item>
                </list>
                <para>
                  <paratext>
                    Although the NIS Regulations do not set out prescriptive cybersecurity requirements, compliance with their terms requires appropriate and proportionate security measures to be implemented. This will depend on the cybersecurity risk which is identified. For more information, see 
                    <link href="w-013-8329" style="ACTLinkPLCtoPLC">
                      <ital>Practice note, Cybersecurity Directive: UK implementation</ital>
                    </link>
                    .
                  </paratext>
                </para>
              </division>
              <division id="a601266" level="3">
                <head align="left" preservecase="true">
                  <headtext>Supplier as an RDSP</headtext>
                </head>
                <para>
                  <paratext>An RDSP is defined as:</paratext>
                </para>
                <para>
                  <paratext>"a person who provides a digital service in the UK and satisfies the following conditions:</paratext>
                </para>
                <para>
                  <paratext>(i) the head office for that provider is in the UK or that provider has nominated a representative who is established in the UK;</paratext>
                </para>
                <para>
                  <paratext>(ii) the provider is not a micro or small enterprise as defined in Commission Recommendation 2003/361/EC(8)."</paratext>
                </para>
                <para>
                  <paratext>
                    (
                    <link href="https://uk.practicallaw.thomsonreuters.com/w-014-4447?originationContext=document&amp;amp;transitionType=PLDocumentLink&amp;amp;contextData=(sc.Default)&amp;amp;ppcid=384f14b7774f431c9777775f64b1b58d" style="ACTLinkURL">
                      <ital>Regulation 1(3)</ital>
                    </link>
                    <ital>, NIS Regulations</ital>
                    .)
                  </paratext>
                </para>
                <para>
                  <paratext>Regulation 14a requires any RDSP which has its head office outside the UK, but which offers digital services within the UK to nominate in writing a representative in the UK and notify the ICO of the name and contact details of that representative.</paratext>
                </para>
                <para>
                  <paratext>
                    A small enterprise is defined as an enterprise that employs fewer than 50 persons and whose annual turnover or annual balance sheet total does not exceed EUR10 million (
                    <link href="_blank" style="ACTLinkPLCtoPLC">
                      <ital>Commission Recommendation of 6 May 2003 concerning the definition of micro, small and medium-sized enterprises</ital>
                    </link>
                    ). A microenterprise is defined as an enterprise that employs fewer than ten persons and whose annual turnover or annual balance sheet total does not exceed EUR2 million.
                  </paratext>
                </para>
                <para>
                  <paratext>
                    In 
                    <link href="_blank" style="ACTLinkPLCtoPLC">
                      <ital>regulation 1(2)</ital>
                    </link>
                    , "digital service" is defined as:
                  </paratext>
                </para>
                <para>
                  <paratext>"a service within the meaning of point (b) of Article 1(1) of Directive 2015/1535 which is of any the following kinds:</paratext>
                </para>
                <para>
                  <paratext>(a) online marketplace;</paratext>
                </para>
                <para>
                  <paratext>(b) online search engine;</paratext>
                </para>
                <para>
                  <paratext>(c) cloud computing service."</paratext>
                </para>
                <para>
                  <paratext>
                    For more information, see 
                    <link anchor="a375008" href="w-013-8329" style="ACTLinkPLCtoPLC">
                      <ital>Practice note, Cybersecurity Directive: UK implementation: Identification as an RDSP.</ital>
                    </link>
                  </paratext>
                </para>
                <para>
                  <paratext>
                    Determining what constitutes a cloud computing service is not clear cut but the UK government has clarified that SaaS services will be covered to the extent they are scalable and elastic, see 
                    <link anchor="a322046" href="w-013-8329" style="ACTLinkPLCtoPLC">
                      <ital>Is my organisation an RDSP?</ital>
                    </link>
                  </paratext>
                </para>
                <para>
                  <paratext>Accordingly, the supplier is likely to fall within the definition of an RDSP under the NIS Regulations and will need to decide whether it wishes to add any additional obligations to the agreement to address any of the obligations imposed on it under that legislation.</paratext>
                </para>
                <para>
                  <paratext>
                    The main obligations imposed on RDSPs under 
                    <link href="_blank" style="ACTLinkPLCtoPLC">
                      <ital>Regulation 12</ital>
                    </link>
                     are that RDSPs:
                  </paratext>
                </para>
                <list type="bulleted">
                  <list.item>
                    <para>
                      <paratext>must identify and take appropriate and proportionate measures to manage the risks posed to the security of network and information systems on which it relies to provide, within the EU, either an online marketplace, online search engine or cloud computing service.</paratext>
                    </para>
                  </list.item>
                  <list.item>
                    <para>
                      <paratext>
                        must notify the Information Commissioner's Office (ICO) without undue delay and in any event 
                        <bold>no later than 72 hours after becoming aware of </bold>
                        any incident having a substantial impact on the provision of any of the digital services mentioned above, providing sufficient information to enable the ICO to determine the significance of any cross-border impact.
                      </paratext>
                    </para>
                  </list.item>
                </list>
                <para>
                  <paratext>
                    For more information, see 
                    <link anchor="a382583" href="w-013-8329" style="ACTLinkPLCtoPLC">
                      <ital>Practice note, Cybersecurity Directive: UK implementation: RDSPs: security obligations</ital>
                    </link>
                     and 
                    <link anchor="a483636" href="w-013-8329" style="ACTLinkPLCtoPLC">
                      <ital>RDSPs: incident reporting.</ital>
                    </link>
                  </paratext>
                </para>
              </division>
              <division id="a712433" level="3">
                <head align="left" preservecase="true">
                  <headtext>Cybersecurity drafting issues</headtext>
                </head>
                <para>
                  <paratext>
                    The supplier should consider whether to impose some basic cybersecurity obligations on the customer to ensure it does not introduce viruses or vulnerability into the supplier's systems. The supplier could, for example, make some of the obligations in 
                    <internal.reference refid="a733638">
                      <ital>clause 11</ital>
                    </internal.reference>
                     have reciprocal effect. Whether this is sufficient to ensure a supplier has taken appropriate and proportionate measures to manage the risk posed will depend on the specific cybersecurity risks the supplier has identified, and the level of interaction the customer's system and data will have with that of the supplier. For more information on assessing cybersecurity risk, see 
                    <link href="w-034-5348" style="ACTLinkPLCtoPLC">
                      <ital>Practice note, Cybersecurity risk assessments and reporting (UK)</ital>
                    </link>
                    .
                  </paratext>
                </para>
                <list type="bulleted">
                  <list.item>
                    <para>
                      <paratext>
                        The supplier may also want to consider introducing some mechanism whereby the end user is obliged to report cyber incidents to it that may impact the SaaS services, so it can assess whether it needs to make a corresponding report to the ICO. This might not be necessary depending on the level of control and monitoring the supplier already exercises over the SaaS services. See, for example, 
                        <internal.reference refid="a892083">
                          <ital>Drafting note, Audit</ital>
                        </internal.reference>
                        .
                      </paratext>
                    </para>
                  </list.item>
                </list>
                <para>
                  <paratext>
                    For an example of more extensive cyber obligations which could be imposed, see 
                    <link anchor="a743741" href="1-501-4459" style="ACTLinkPLCtoPLC">
                      <ital>Standard document, Managed services agreement: clause 10. Warranties </ital>
                    </link>
                      and 
                    <link anchor="a313997" href="1-501-4459" style="ACTLinkPLCtoPLC">
                      <ital>clause 8. Security.</ital>
                    </link>
                    . These are drafted in the context of a managed services agreement (and impose obligations on the supplier, rather than the customer) so would need to be adapted.
                  </paratext>
                </para>
              </division>
              <division id="a689102" level="3">
                <head align="left" preservecase="true">
                  <headtext>Customer as a potential RDSP or OES</headtext>
                </head>
                <para>
                  <paratext>The customer may, itself, be a RDSP or an OES and therefore subject to its own cybersecurity obligations under the NIS Regulations.</paratext>
                </para>
                <para>
                  <paratext>
                    For a definition of an OES, see 
                    <link anchor="a873370" href="w-013-8329" style="ACTLinkPLCtoPLC">
                      <ital>Practice note, Cybersecurity Directive: UK implementation: Identification or Designation as an OES</ital>
                    </link>
                    . For the main obligations imposed on an OES, see 
                    <link anchor="a773160" href="w-013-8329" style="ACTLinkPLCtoPLC">
                      <ital>Practice note, Cybersecurity Directive: UK implementation: OESs: security obligations</ital>
                    </link>
                     and 
                    <link anchor="a478782" href="w-013-8329" style="ACTLinkPLCtoPLC">
                      <ital>OESs: incident reporting</ital>
                    </link>
                    .
                  </paratext>
                </para>
                <para>
                  <paratext>If this is the case, the customer may look to impose reciprocal obligations on the supplier, in order to manage any risks posed to the security of its network and information systems through its interactions with the supplier, and ensure it can notify incidents to its relevant competent authority.</paratext>
                </para>
                <para>
                  <paratext>Again, this would be fact dependant and it may be unlikely that the customer would have any negotiating power to introduce such provisions, particularly as it is purchasing non- (or less) customised, more generic, "built for the internet", "web-ready" services that characterise SaaS.</paratext>
                </para>
                <para>
                  <paratext>
                    In such case, the customer may be limited to exercising appropriate due diligence over the supplier and managing its own customer-side risks, see 
                    <link anchor="a824363" href="w-034-5348" style="ACTLinkPLCtoPLC">
                      <ital>Practice note, Cybersecurity risk assessments and reporting (UK): Service provider and supply chain risk assessment</ital>
                    </link>
                    .
                  </paratext>
                </para>
                <para>
                  <paratext>
                    The National Cyber Security Centre has published guidance for OESs which includes advice on how to pass obligations up the supply chain and what considerations should be made in different circumstances (see 
                    <link href="https://www.ncsc.gov.uk/guidance/nis-guidance-collection" style="ACTLinkURL">
                      <ital>National Cyber Security Centre: NCSC CAF guidance</ital>
                    </link>
                    ).
                  </paratext>
                </para>
                <para>
                  <paratext>
                    If the customer is an OES it should also refer to any specific guidance issued by its relevant competent authority. The ICO has issued 
                    <link href="https://ico.org.uk/for-organisations/the-guide-to-nis/digital-service-providers/" style="ACTLinkURL">
                      <ital>guidance</ital>
                    </link>
                     for potential RSDPs. For more information, see 
                    <link anchor="a982045" href="w-013-8329" style="ACTLinkPLCtoPLC">
                      <ital>Practice note, Cybersecurity Directive: UK implementation: Achieving compliance in practice</ital>
                    </link>
                    .
                  </paratext>
                </para>
              </division>
            </division>
            <division id="a678418" level="2">
              <head align="left" preservecase="true">
                <headtext>Online intermediation service providers</headtext>
              </head>
              <para>
                <paratext>
                  The 
                  <link href="w-019-6282" style="ACTLinkPLCtoPLC">
                    <ital>retained EU law</ital>
                  </link>
                   version of the 
                  <link href="w-023-2903" style="ACTLinkPLCtoPLC">
                    <ital>Platform to Business Regulation</ital>
                  </link>
                   (Regulation (EU) 2019/1150), which has applied since 12 July 2020, requires online intermediation service providers (such as providers of online e-commerce market places, software application services and social media services) and online search engines to comply with certain transparency obligations, mainly by including information in their terms and conditions or, for search engines, publishing it on their websites. For more information on the rules see 
                  <link href="w-021-0867" style="ACTLinkPLCtoPLC">
                    <ital>Practice note, Online platforms: dealings with consumers and business users</ital>
                  </link>
                   and in particular the sections 
                  <link anchor="a233509" href="w-021-0867" style="ACTLinkPLCtoPLC">
                    <ital>Who is covered?</ital>
                  </link>
                   And
                  <link anchor="a642656" href="w-021-0867" style="ACTLinkPLCtoPLC">
                    <ital> What rules does the Platform to Business Regulation contain?</ital>
                  </link>
                </paratext>
              </para>
              <para>
                <paratext>
                  For an OIS to be in scope for the Platform to Business Regulation it must allow business users to offer goods or services to consumers, with a view to facilitating the initiating of direct transactions between those business users and consumers, irrespective of where those transactions are ultimately concluded (
                  <ital>Article 2(2)(b), Platform to Business Regulation</ital>
                  ).
                </paratext>
              </para>
              <para>
                <paratext>This document assumes that the services in question are not being used to facilitate direct transactions (for example, the service is not underpinning an e-commerce market place), and therefore are not caught by the Platform to Business Regulation.</paratext>
              </para>
              <para>
                <paratext>However, this assumption should be interrogated and if this is not the case, then the parties will need to consider these requirements further and decide whether they need to be reflected in any terms and conditions that may be formed between them and their business user.</paratext>
              </para>
            </division>
            <division id="a621234" level="2">
              <head align="left" preservecase="true">
                <headtext>User-to-user services</headtext>
              </head>
              <para>
                <paratext>
                  The Online Services Act 2023 (OSA) regulates services that enable users to share user generated content (user-to-user services) and search engine services with a view, in particular, to protecting children and tackling illegal content online. If either the customer or the supplier are using the services under this agreement to provide user-to-user services the parties should consider whether the provisions of the OSA apply to them. For more information see 
                  <link href="w-030-3139" style="ACTLinkPLCtoPLC">
                    <ital>Practice note, Online Safety Act 2023</ital>
                  </link>
                  .
                </paratext>
              </para>
              <para>
                <paratext>
                  For the purposes of this standard document, we have assumed that these requirements will not apply because neither the supplier nor the services nor the software is being used for user-to-user services (see 
                  <internal.reference refid="a271550">
                    <ital>Drafting note, Assumptions</ital>
                  </internal.reference>
                  ).
                </paratext>
              </para>
            </division>
            <division id="a850904" level="2">
              <head align="left" preservecase="true">
                <headtext>Digital Markets Act (EU)</headtext>
              </head>
              <para>
                <paratext>
                  The 
                  <link href="https://eur-lex.europa.eu/legal-content/EN/TXT/?uri=uriserv%3AOJ.L_.2022.265.01.0001.01.ENG&amp;amp;toc=OJ%3AL%3A2022%3A265%3ATOC%20" style="ACTLinkURL">
                    <ital>Digital Markets Act </ital>
                  </link>
                  ((EU) 2022/1925) (DMA) entered force on 1 November 2022. It provides new rules for "gatekeeper" platforms that provide "core platform services". Cloud computing services are one of the ten core platform services designated under the DMA, which also include social networks and search engines.
                </paratext>
              </para>
              <para>
                <paratext>To qualify as a gatekeeper, an undertaking must provide services in the EU and satisfy three qualitative criteria:</paratext>
              </para>
              <list type="bulleted">
                <list.item>
                  <para>
                    <paratext>it has a significant impact on the EU market.</paratext>
                  </para>
                </list.item>
                <list.item>
                  <para>
                    <paratext>its core platform service is an important gateway for business users to reach end users.</paratext>
                  </para>
                </list.item>
                <list.item>
                  <para>
                    <paratext>it has an entrenched and durable position.</paratext>
                  </para>
                </list.item>
              </list>
              <para>
                <paratext>
                  Gatekeeper status will be presumed if the undertaking has an annual EU turnover of EUR7.5 billion in each of the last three financial years and it provides the same core platform service in at least three EU member states and in the last financial year has at least 45 million monthly active end users and 10,000 yearly active business users. An undertaking which is designated as a gatekeeper must comply with a number of restrictions and obligations. For more information see 
                  <link href="w-038-9380" style="ACTLinkPLCtoPLC">
                    <ital>Practice note, EU Digital Markets Act: overview</ital>
                  </link>
                   and 
                  <link href="w-040-0659" style="ACTLinkPLCtoPLC">
                    <ital>Article, Digital markets regulation: comparing the new EU and UK regimes</ital>
                  </link>
                  .
                </paratext>
              </para>
              <para>
                <paratext>For the purposes of this standard document, we have assumed that the DMA will not apply because the supplier and customer are both UK registered businesses, operating in the UK and the services will only be provided in the UK.</paratext>
              </para>
            </division>
            <division id="a580018" level="2">
              <head align="left" preservecase="true">
                <headtext>Digital Services Act (EU)</headtext>
              </head>
              <para>
                <paratext>
                  The parties should consider any obligations they may have under the 
                  <link href="https://uk.westlaw.com/Document/I67497F4155CD11EDBB23C6AE78B90E18/View/FullText.html" style="ACTLinkURL">
                    <ital>Digital Services Act (Regulation (EU) 2022/2065)</ital>
                  </link>
                   (DSA). The DSA applies to intermediary services provided to service recipients established or resident in an EU member state, irrespective of where the service provider is established. The DSA imposes requirements on providers which range from "mere conduits" to "hosting services providers" and ultimately to those designated "very large platforms"; the broader the scope of the provider's activities, the more obligations that apply.
                </paratext>
              </para>
              <para>
                <paratext>The Recitals provide helpful clarification on how the DSA treats cloud services. Hosting services include cloud computing (Recital 29), however cloud computing or web-hosting services are not likely to be online platforms and so will not be subject to the additional obligations that those service providers incur (Recital 13).</paratext>
              </para>
              <para>
                <paratext>For the purposes of this standard document, we have assumed that the DSA will not apply because the services will only be provided to service recipients established or resident in the UK.</paratext>
              </para>
              <para>
                <paratext>
                  For more information see 
                  <link href="w-038-4350" style="ACTLinkPLCtoPLC">
                    <ital>Practice notes, Digital Services Act (EU): overview</ital>
                  </link>
                  <ital>:</ital>
                   and for drafting clarifying that a service is only provided in the UK, 
                  <link href="w-039-2355" style="ACTLinkPLCtoPLC">
                    <ital>Standard document, Online marketplace terms between operator and suppliers</ital>
                  </link>
                  .
                </paratext>
              </para>
            </division>
            <division id="a159354" level="2">
              <head align="left" preservecase="true">
                <headtext>Data Act (EU)</headtext>
              </head>
              <para>
                <paratext>The EU Data Act is directly applicable from 12 September 2025, although not all provisions apply from this date. The EU Data Act seeks to establish harmonised rights on accessing and using data within the EU. A key part of meeting the aims of the Data Act is the removal of technical barriers to data sharing and reuse, including any barriers resulting from the operation of a digital processing service (DPS), such as a cloud service. The Data Act includes requirements to facilitate switching between cloud providers to make it easier for users to change their cloud service provider.</paratext>
              </para>
              <para>
                <paratext>
                  For the purposes of this standard document, we have assumed that the EU Data Act will not apply because the services will only be provided to service recipients established or resident in the UK and there is no EU access to data. For more information including how the EU Data Act applies to non-EU providers, see 
                  <link href="w-042-3014" style="ACTLinkPLCtoPLC">
                    <ital>Practice note, Data Act (EU)</ital>
                  </link>
                  .
                </paratext>
              </para>
            </division>
            <division id="a271550" level="2">
              <head align="left" preservecase="true">
                <headtext>Assumptions</headtext>
              </head>
              <para>
                <paratext>This standard document is drafted on the following assumptions:</paratext>
              </para>
              <list type="bulleted">
                <list.item>
                  <para>
                    <paratext>The supplier and the customer are limited companies incorporated in the UK and the service is intended for use in the UK. If either party is organised or operates in a non-UK jurisdiction, or the service may be used or accessed from a non-UK jurisdiction, the agreement may need to be modified to comply with applicable local laws.</paratext>
                  </para>
                </list.item>
                <list.item>
                  <para>
                    <paratext>
                      The parties are dealing with each other in the course of their respective businesses. This means that the UK rules protecting consumers will not apply. (For more information on those rules, see 
                      <link href="w-022-4729" style="ACTLinkPLCtoPLC">
                        <ital>Practice notes, Consumer contracts: is it a consumer contract?</ital>
                      </link>
                      , 
                      <link href="w-022-3748" style="ACTLinkPLCtoPLC">
                        <ital>Consumer contracts: which rules apply?</ital>
                      </link>
                      <ital>, </ital>
                      <link href="w-023-1479" style="ACTLinkPLCtoPLC">
                        <ital>Consumer contracts: supplying services</ital>
                      </link>
                      <ital> </ital>
                       and 
                      <link href="w-023-1455" style="ACTLinkPLCtoPLC">
                        <ital>Consumer contracts: suppling digital content</ital>
                      </link>
                      .) Note that this agreement should not be used in a business-to-consumer transaction.
                    </paratext>
                  </para>
                </list.item>
                <list.item>
                  <para>
                    <paratext>
                      Any assumptions regarding 
                      <link href="8-200-3413" style="ACTLinkPLCtoPLC">
                        <ital>personal data</ital>
                      </link>
                       made in the resources referred to in the data protection clause or drafting notes or in this About this document section are correct.
                    </paratext>
                  </para>
                </list.item>
                <list.item>
                  <para>
                    <paratext>
                      The supplier is likely to be acting as an RDSP but the customer is not acting as an OES or RDSP under the NIS Regulations, see  
                      <internal.reference refid="a211104">
                        <ital>Drafting note, Network and Information Systems Regulations 2018</ital>
                      </internal.reference>
                      <ital>.</ital>
                    </paratext>
                  </para>
                </list.item>
                <list.item>
                  <para>
                    <paratext>
                      The supplier is not an online intermediation service provider, or an online search engine, for the purposes of the 
                      <link href="w-019-6282" style="ACTLinkPLCtoPLC">
                        <ital>retained EU law</ital>
                      </link>
                       version of the 
                      <link href="w-023-2903" style="ACTLinkPLCtoPLC">
                        <ital>Platform to Business Regulation</ital>
                      </link>
                       (Regulation (EU) 2019/1150), and the services and the software will not be used for such purposes, see 
                      <internal.reference refid="a678418">
                        <ital>Drafting note, Online intermediation service providers</ital>
                      </internal.reference>
                      .
                    </paratext>
                  </para>
                </list.item>
                <list.item>
                  <para>
                    <paratext>
                      The supplier does not provide user-to-user services as defined in 
                      <link href="https://uk.practicallaw.thomsonreuters.com/Document/I53B7D5C0786911EE81B3A61FCF6C27D6/View/FullText.html" style="ACTLinkURL">
                        <ital>section 3 of the Online Safety Act 2023</ital>
                      </link>
                       and the services and the software will not be used for such purposes, see 
                      <internal.reference refid="a621234">
                        <ital>Drafting note, User-to-user services</ital>
                      </internal.reference>
                      .
                    </paratext>
                  </para>
                </list.item>
                <list.item>
                  <para>
                    <paratext>
                      The EU Digital Markets Act, the EU Digital Services Act and the EU Data Act do not apply, see 
                      <internal.reference refid="a850904">
                        <ital>Drafting note, Digital Markets Act (EU)</ital>
                      </internal.reference>
                      , 
                      <internal.reference refid="a580018">
                        <ital>Drafting note, Digital Services Act (EU)</ital>
                      </internal.reference>
                       and 
                      <internal.reference refid="a159354">
                        <ital>Drafting note, Data Act (EU)</ital>
                      </internal.reference>
                      .
                    </paratext>
                  </para>
                </list.item>
                <list.item>
                  <para>
                    <paratext>
                      This template does not contain specific drafting to address considerations relating to AI. For more information on issues to consider and some possible drafting solutions (provided by the Society for Computers and Law), see 
                      <link href="w-042-5090" style="ACTLinkPLCtoPLC">
                        <ital>Practice note, Navigating liability for loss or damage caused by AI (UK)</ital>
                      </link>
                      , 
                      <link href="w-043-8572" style="ACTLinkPLCtoPLC">
                        <ital>Article, SCL AI clauses</ital>
                      </link>
                       and 
                      <link href="w-035-7209" style="ACTLinkPLCtoPLC">
                        <ital>AI toolkit (UK)</ital>
                      </link>
                      .
                    </paratext>
                  </para>
                </list.item>
              </list>
            </division>
          </division>
        </drafting.note>
        <cover.sheet>
          <head align="left" preservecase="true">
            <headtext>SOFTWARE AS A SERVICE SUBSCRIPTION AGREEMENT</headtext>
          </head>
          <party.name>Supplier</party.name>
          <AdditionalPartyType>
            <static.and>and</static.and>
            <party.name>Customer</party.name>
          </AdditionalPartyType>
        </cover.sheet>
        <intro default="true">
          <intro.date>This agreement is dated [DATE]</intro.date>
        </intro>
        <parties>
          <head align="left" preservecase="true">
            <headtext>PARTIES</headtext>
          </head>
          <party executionmethod="contract" id="a149737" status="company">
            <identifier>(1)</identifier>
            <defn.item>
              <defn>
                <para>
                  <paratext>[FULL COMPANY NAME] incorporated and registered in England and Wales with company number [NUMBER] whose registered office is at [REGISTERED OFFICE ADDRESS]</paratext>
                </para>
              </defn>
              <defn.term>Supplier</defn.term>
            </defn.item>
          </party>
          <party executionmethod="contract" id="a144309" status="company">
            <identifier>(2)</identifier>
            <defn.item>
              <defn>
                <para>
                  <paratext>[FULL COMPANY NAME] incorporated and registered in England and Wales with company number [NUMBER] whose registered office is at [REGISTERED OFFICE ADDRESS]</paratext>
                </para>
              </defn>
              <defn.term>Customer</defn.term>
            </defn.item>
          </party>
        </parties>
        <recitals>
          <head align="left" preservecase="true">
            <headtext>BACKGROUND</headtext>
          </head>
          <clause id="a281521">
            <identifier>(A)</identifier>
            <para>
              <paratext>The Supplier has developed certain software applications and platforms which it makes available to subscribers via the internet on a pay-per-use basis for the purpose of [DETAILS].</paratext>
            </para>
          </clause>
          <clause id="a960827">
            <identifier>(B)</identifier>
            <para>
              <paratext>The Customer wishes to use the Supplier's service in its business operations.</paratext>
            </para>
          </clause>
          <clause id="a477055">
            <identifier>(C)</identifier>
            <para>
              <paratext>The Supplier has agreed to provide and the Customer has agreed to take and pay for the Supplier's service subject to the terms and conditions of this agreement.</paratext>
            </para>
          </clause>
        </recitals>
        <operative xrefname="clause">
          <head align="left" preservecase="true">
            <headtext>AGREED TERMS</headtext>
          </head>
          <clause id="a261610">
            <identifier>1.</identifier>
            <head align="left" preservecase="true">
              <headtext>Interpretation</headtext>
            </head>
            <drafting.note id="a625906" jurisdiction="">
              <head align="left" preservecase="true">
                <headtext>Interpretation</headtext>
              </head>
              <division id="a000015" level="1">
                <para>
                  <paratext>This clause contains definitions used in the rest of the agreement, and interpretation provisions.</paratext>
                </para>
                <para>
                  <paratext>
                    See 
                    <link href="5-107-3795" style="ACTLinkPLCtoPLC">
                      <ital>Standard clause, Interpretation</ital>
                    </link>
                    .
                  </paratext>
                </para>
              </division>
            </drafting.note>
            <subclause1 id="a315542">
              <identifier>1.1</identifier>
              <para>
                <paratext>The definitions and rules of interpretation in this clause apply in this agreement.</paratext>
              </para>
              <defn.item id="a267656">
                <defn.term>Authorised Users</defn.term>
                <defn>
                  <para>
                    <paratext>those employees, agents and independent contractors of the Customer, its subsidiaries and affiliates, who are authorised by the Customer to use the Services and the Documentation.</paratext>
                  </para>
                </defn>
                <drafting.note id="a470543" jurisdiction="">
                  <head align="left" preservecase="true">
                    <headtext>Authorised Users</headtext>
                  </head>
                  <division id="a000016" level="1">
                    <para>
                      <paratext>
                        Consider whether to define subsidiary and affiliate. See, for example, 
                        <internal.reference refid="a636520">
                          <ital>clause 12.1</ital>
                        </internal.reference>
                        . You may decide that it is to the customer's advantage to have loose language here. However, for larger value transactions, you may judge it prudent to define these terms. If so, consider the following definitions:
                      </paratext>
                    </para>
                    <para>
                      <paratext>
                        A reference to a 
                        <defn.term>holding company</defn.term>
                         or a 
                        <defn.term>subsidiary</defn.term>
                         means a holding company or a subsidiary (as the case may be) as defined in section 1159 of the Companies Act 2006 [and a company shall be treated, for the purposes only of the membership requirement contained in sections 1159(1)(b) and (c), as a member of another company even if its shares in that other company are registered in the name of:
                      </paratext>
                    </para>
                    <para>
                      <paratext>(a) another person (or its nominee) by way of security or in connection with the taking of security; or</paratext>
                    </para>
                    <para>
                      <paratext>(b) its nominee].</paratext>
                    </para>
                  </division>
                </drafting.note>
              </defn.item>
              <defn.item id="a708672">
                <defn.term>Affiliate</defn.term>
                <defn>
                  <para>
                    <paratext>any entity that directly or indirectly controls, is controlled by, or is under common control with another entity.</paratext>
                  </para>
                </defn>
              </defn.item>
              <defn.item id="a985057">
                <defn.term>Business Day</defn.term>
                <defn>
                  <para>
                    <paratext>a day other than a Saturday, Sunday or public holiday in England when banks in London are open for business.</paratext>
                  </para>
                </defn>
              </defn.item>
              <defn.item id="a668212">
                <defn.term>Change of Control</defn.term>
                <defn>
                  <para>
                    <paratext>
                      [shall be as defined in section 1124 of the Corporation Tax Act 2010, and the expression 
                      <defn.term>change of control</defn.term>
                       shall be construed accordingly OR the beneficial ownership of more than 50% of the issued share capital of a company or the legal power to direct or cause the direction of the general management of the company, and 
                      <defn.term>controls</defn.term>
                      , 
                      <defn.term>controlled</defn.term>
                       and the expression 
                      <defn.term>change of control</defn.term>
                       shall be interpreted accordingly.]
                    </paratext>
                  </para>
                </defn>
              </defn.item>
              <defn.item id="a379897">
                <defn.term>Confidential Information</defn.term>
                <defn>
                  <para>
                    <paratext>
                      information that is proprietary or confidential and is either clearly labelled as such or identified as Confidential Information in 
                      <internal.reference refid="a535566">
                        <ital>clause 10.1</ital>
                      </internal.reference>
                      .
                    </paratext>
                  </para>
                </defn>
              </defn.item>
              <defn.item id="a836596">
                <defn.term>Customer Data</defn.term>
                <defn>
                  <para>
                    <paratext>the data inputted by the Customer, Authorised Users, or the Supplier on the Customer's behalf for the purpose of using the Services or facilitating the Customer's use of the Services and any data generated by, or derived from the Customer's use of the Services, whether hosted or stored within the Services or elsewhere.</paratext>
                  </para>
                </defn>
                <drafting.note id="a988260" jurisdiction="">
                  <head align="left" preservecase="true">
                    <headtext>Customer Data</headtext>
                  </head>
                  <division id="a000017" level="1">
                    <para>
                      <paratext>Most suppliers are moving towards adding express terms to their agreements that permit them to collect and analyse data related to the “use” of the SaaS service on an aggregated anonymised basis, for example, size of database, number of log-ins, duration of log-ins and number of processes/queries run.</paratext>
                    </para>
                  </division>
                </drafting.note>
              </defn.item>
              <defn.item id="a503265">
                <defn.term>Cybersecurity Requirements</defn.term>
                <defn>
                  <para>
                    <paratext>
                      all laws, regulations, codes, guidance (from regulatory and advisory bodies, whether mandatory or not), international and national standards, [industry schemes] and sanctions, applicable to either party, relating to security of network and information systems and security breach and incident reporting requirements, including the Data Protection Legislation, the Cybersecurity Directive (
                      <ital>(EU) 2016/1148</ital>
                      ), Commission Implementing Regulation (
                      <ital>(EU) 2018/151</ital>
                      ), the Network and Information Systems Regulations 2018 (
                      <ital>SI 506/2018</ital>
                      ), all as amended or updated from time to time.
                    </paratext>
                  </para>
                </defn>
                <drafting.note id="a467057" jurisdiction="">
                  <head align="left" preservecase="true">
                    <headtext>Cybersecurity Requirements</headtext>
                  </head>
                  <division id="a000018" level="1">
                    <para>
                      <paratext>
                        See 
                        <link anchor="a995833" href="w-013-8329" style="ACTLinkPLCtoPLC">
                          <ital>Practice note, Cybersecurity Directive: UK implementation: NIS Regulations: key provisions</ital>
                        </link>
                        .
                      </paratext>
                    </para>
                  </division>
                </drafting.note>
              </defn.item>
              <defn.item id="a869660">
                <defn.term>Documentation</defn.term>
                <defn>
                  <para>
                    <paratext>the document(s) and other materials made available to the Customer by the Supplier online via [WEB ADDRESS] or such other web address notified by the Supplier to the Customer from time to time which sets out a description of the Services and the user instructions for the Services.</paratext>
                  </para>
                </defn>
                <drafting.note id="a385702" jurisdiction="">
                  <head align="left" preservecase="true">
                    <headtext>Documentation</headtext>
                  </head>
                  <division id="a000019" level="1">
                    <para>
                      <paratext>The supplier generally resists including documentation as an appendix or schedule due to the size of the documents and the need to then formally amend each customer agreement. This approach is generally acceptable so long as the customer has the right to review changes, changes to the documentation do not alter the services and, as a last resort, the customer has the right to terminate the service if it is not happy.</paratext>
                    </para>
                  </division>
                </drafting.note>
              </defn.item>
              <defn.item id="a315954">
                <defn.term>Effective Date</defn.term>
                <defn>
                  <para>
                    <paratext>the date of this agreement.</paratext>
                  </para>
                </defn>
                <drafting.note id="a810977" jurisdiction="">
                  <head align="left" preservecase="true">
                    <headtext>Effective Date</headtext>
                  </head>
                  <division id="a000020" level="1">
                    <para>
                      <paratext>The supplier generally charges for the Services from the Effective Date however it also usually needs some time to set-up the Services and it may also be necessary to configure the Services and the customer's data. The customer should therefore consider when it wishes to start to pay for the Services to ensure it is not paying for the Services until they are configured, accessible and useable by the customer.</paratext>
                    </para>
                  </division>
                </drafting.note>
              </defn.item>
              <defn.item id="a478837">
                <defn.term>Good Industry Practice</defn.term>
                <defn>
                  <para>
                    <paratext>the exercise of that degree of skill, care, prudence, efficiency, foresight and timeliness as would be expected from a leading company within the relevant industry or business sector.</paratext>
                  </para>
                </defn>
              </defn.item>
              <defn.item id="a876267">
                <defn.term>Incident</defn.term>
                <defn>
                  <para>
                    <paratext>any Vulnerability, Virus or security incident which:</paratext>
                  </para>
                  <list type="loweralpha">
                    <list.item>
                      <para>
                        <paratext>may affect the Software or the Services;</paratext>
                      </para>
                    </list.item>
                    <list.item>
                      <para>
                        <paratext>may affect the Supplier's network and information systems, such that it could potentially affect the Customer or the Software or the Services; or</paratext>
                      </para>
                    </list.item>
                    <list.item>
                      <para>
                        <paratext>is reported to the Supplier by the Customer.</paratext>
                      </para>
                    </list.item>
                  </list>
                </defn>
              </defn.item>
              <defn.item id="a346628">
                <defn.term>Initial Subscription Term</defn.term>
                <defn>
                  <para>
                    <paratext>
                      the initial term of this agreement as set out in 
                      <internal.reference refid="a760922">
                        <ital>Schedule 2</ital>
                      </internal.reference>
                      .
                    </paratext>
                  </para>
                </defn>
              </defn.item>
              <defn.item id="a653636">
                <defn.term>Intellectual Property Rights</defn.term>
                <defn>
                  <para>
                    <paratext>patents, [utility models,] rights to inventions, copyright and [neighbouring and] related rights, [moral rights,] trade marks [and service marks], business names and domain names, rights in get-up [and trade dress], goodwill and the right to sue for passing off [or unfair competition], rights in designs, [rights in computer software,] database rights, rights to use, and protect the confidentiality of, confidential information (including know-how [and trade secrets]) and all other intellectual property rights, in each case whether registered or unregistered and including all applications and rights to apply for and be granted, renewals or extensions of, and rights to claim priority from, such rights and all similar or equivalent rights or forms of protection which subsist or will subsist now or in the future in any part of the world.</paratext>
                  </para>
                </defn>
              </defn.item>
              <defn.item id="a586677">
                <defn.term>Known Vulnerability</defn.term>
                <defn>
                  <para>
                    <paratext>any Vulnerability that has either:</paratext>
                  </para>
                  <list type="loweralpha">
                    <list.item>
                      <para>
                        <paratext>been assigned a Common Vulnerabilities and Exposures (CVE) number;</paratext>
                      </para>
                    </list.item>
                    <list.item>
                      <para>
                        <paratext>been disclosed on the National Vulnerability Database available at the website operated by the US National Institute of Standards and Technology (NIST) from time to time; or</paratext>
                      </para>
                    </list.item>
                    <list.item>
                      <para>
                        <paratext>been disclosed on the internet, or any [open] public database, such that it would be revealed by reasonable searches conducted in accordance with Good Industry Practice.</paratext>
                      </para>
                    </list.item>
                  </list>
                </defn>
              </defn.item>
              <defn.item id="a505162">
                <defn.term>Latent Vulnerability</defn.term>
                <defn>
                  <para>
                    <paratext>any instances of typical classes of Vulnerability, including without limitation buffer overflows, cross-site scripting (XSS) and Structure Query Language (SQL) injection.</paratext>
                  </para>
                </defn>
                <drafting.note id="a210353" jurisdiction="">
                  <head align="left" preservecase="true">
                    <headtext>Known and Latent Vulnerabilities</headtext>
                  </head>
                  <division id="a000021" level="1">
                    <para>
                      <paratext>The definitions of Known Vulnerability and Latent Vulnerability describe a subset of security vulnerabilities that the supplier should reasonably be expected to know about. This is because (in the case of a Known Vulnerability) the specific vulnerability is identified, recorded and searchable, or (in the case of a Latent Vulnerability) because, although the specific vulnerability might not yet have been identified, it belongs to a general class of vulnerability which is commonly known in the market, for example SQL injections.</paratext>
                    </para>
                    <para>
                      <paratext>While a customer will likely want a supplier to be responsible for all vulnerabilities present in software, a supplier may only agree to be responsible for Known Vulnerabilities and Latent Vulnerabilities for the reasons stated above. In addition, a supplier may want to negotiate this definition further, reducing the scope of "Known Vulnerabilities" to those disclosed in certain databases only.</paratext>
                    </para>
                  </division>
                </drafting.note>
              </defn.item>
              <defn.item id="a482141">
                <defn.term>Mandatory Policies</defn.term>
                <defn>
                  <para>
                    <paratext>
                      the Customer's business policies [and codes] [attached OR listed] in 
                      <internal.reference refid="a393324">
                        <ital>Schedule 3</ital>
                      </internal.reference>
                      , as amended by notification to the Supplier from time to time.
                    </paratext>
                  </para>
                </defn>
                <drafting.note id="a191137" jurisdiction="">
                  <head align="left" preservecase="true">
                    <headtext>Mandatory Policies</headtext>
                  </head>
                  <division id="a000022" level="1">
                    <para>
                      <paratext>
                        This definition relates to the compliance requirement at 
                        <internal.reference refid="a964832">
                          <ital>clause 6.5(b)</ital>
                        </internal.reference>
                         which obliges the supplier to comply with the customer's policies. Ensure that this definition is consistent with the approach taken in 
                        <internal.reference refid="a964832">
                          <ital>clause 6.5(b)</ital>
                        </internal.reference>
                        . From the customer's perspective, it is preferable that the supplier signs up to the customer's policies, however, the SaaS supplier will generally object to this on the basis that it is providing a standardised service and need to comply with their own policies and procedures to ensure consistency for all customers. If the supplier will not agree to the customer's policies, the customer should review the supplier's policies in detail and also ask to see any certifications (e.g. ISO27001 or SOC).
                      </paratext>
                    </para>
                    <para>
                      <paratext>
                        See further the integrated drafting notes at 
                        <internal.reference refid="a163422">
                          <ital>clause 10</ital>
                        </internal.reference>
                         and also 
                        <internal.reference refid="a315572">
                          <ital>Drafting note, Supply chain issues: slavery and human trafficking</ital>
                        </internal.reference>
                        .
                      </paratext>
                    </para>
                  </division>
                </drafting.note>
              </defn.item>
              <defn.item id="a859576">
                <defn.term>Mitigate</defn.term>
                <defn>
                  <para>
                    <paratext>
                      the taking of such reasonable steps that would be taken a prudent supplier in accordance with Good industry Practice to mitigate against the Incident in question, which may include (in the case of a Vulnerability) coding changes, but could also include specification changes (for example, removal of affected protocols or functionality in their entirety) [provided these are approved by the Customer in writing in advance,] and the terms 
                      <defn.term>Mitigated</defn.term>
                       and 
                      <defn.term>Mitigation</defn.term>
                       shall be construed accordingly.
                    </paratext>
                  </para>
                </defn>
                <drafting.note id="a287254" jurisdiction="">
                  <head align="left" preservecase="true">
                    <headtext>Mitigate</headtext>
                  </head>
                  <division id="a000023" level="1">
                    <para>
                      <paratext>In reality, most suppliers will not permit customer approvals for steps required to remove vulnerabilities/threats. For a one-to-many SaaS service, the supplier will not want to obtain the approval of each customer and will want to avoid additional delays and issues caused by obtaining approval.</paratext>
                    </para>
                  </division>
                </drafting.note>
              </defn.item>
              <defn.item id="a523202">
                <defn.term>Normal Business Hours</defn.term>
                <defn>
                  <para>
                    <paratext>[8.00 am to 6.00 pm] local UK time, each Business Day.</paratext>
                  </para>
                </defn>
                <drafting.note id="a936824" jurisdiction="">
                  <head align="left" preservecase="true">
                    <headtext>Normal Business Hours</headtext>
                  </head>
                  <division id="a000024" level="1">
                    <para>
                      <paratext>Customers should consider on what days and at what times support services are available. The customer is likely to require 24x7 support for a SaaS service to ensure continuous support for the services.</paratext>
                    </para>
                  </division>
                </drafting.note>
              </defn.item>
              <defn.item id="a242145">
                <defn.term>Renewal Period</defn.term>
                <defn>
                  <para>
                    <paratext>
                      the period described in 
                      <internal.reference refid="a889878">
                        <ital>clause 14.1</ital>
                      </internal.reference>
                      .
                    </paratext>
                  </para>
                </defn>
              </defn.item>
              <defn.item id="a353923">
                <defn.term>Services</defn.term>
                <defn>
                  <para>
                    <paratext>the subscription services provided by the Supplier to the Customer under this agreement via [WEB ADDRESS] or any other website notified to the Customer by the Supplier from time to time, as more particularly described in the Documentation.</paratext>
                  </para>
                </defn>
              </defn.item>
              <defn.item id="a841886">
                <defn.term>Software</defn.term>
                <defn>
                  <para>
                    <paratext>the online software applications provided by the Supplier as part of the Services.</paratext>
                  </para>
                </defn>
              </defn.item>
              <defn.item id="a726904">
                <defn.term>Subscription Fees</defn.term>
                <defn>
                  <para>
                    <paratext>
                      the subscription fees payable by the Customer to the Supplier for the User Subscriptions, as set out in 
                      <internal.reference refid="a846834">
                        <ital>paragraph 1</ital>
                      </internal.reference>
                       of 
                      <internal.reference refid="a507599">
                        <ital>Schedule 1</ital>
                      </internal.reference>
                      .
                    </paratext>
                  </para>
                </defn>
                <drafting.note id="a325921" jurisdiction="">
                  <head align="left" preservecase="true">
                    <headtext>Subscription Fees</headtext>
                  </head>
                  <division id="a000025" level="1">
                    <para>
                      <paratext>Suppliers generally want subscription fees paid annually in advance. This may mean that the customer pays for the service during the transition/implementation phases before it can be used by the customer in the ordinary course of business and therefore benefit from the services. Customers should consider whether the supplier may be willing to charge for the minimum number of authorised users required to complete the implementation and then invoice for the full amount of users when the services go-live.</paratext>
                    </para>
                  </division>
                </drafting.note>
              </defn.item>
              <defn.item id="a424358">
                <defn.term>Subscription Term</defn.term>
                <defn>
                  <para>
                    <paratext>
                      has the meaning given in 
                      <internal.reference refid="a889878">
                        <ital>clause 14.1</ital>
                      </internal.reference>
                       (being the Initial Subscription Term together with any subsequent Renewal Periods).
                    </paratext>
                  </para>
                </defn>
              </defn.item>
              <defn.item id="a498175">
                <defn.term>Support Services Policy</defn.term>
                <defn>
                  <para>
                    <paratext>the Supplier's policy for providing support in relation to the Services as made available at [WEB ADDRESS] or such other website address as may be notified to the Customer from time to time.</paratext>
                  </para>
                </defn>
              </defn.item>
              <defn.item id="a811139">
                <defn.term>User Subscriptions</defn.term>
                <defn>
                  <para>
                    <paratext>
                      the user subscriptions purchased by the Customer pursuant to 
                      <internal.reference refid="a188518">
                        <ital>clause 8.1</ital>
                      </internal.reference>
                       which entitle Authorised Users to access and use the Services and the Documentation in accordance with this agreement.
                    </paratext>
                  </para>
                </defn>
              </defn.item>
              <defn.item id="a761973">
                <defn.term>Virus</defn.term>
                <defn>
                  <para>
                    <paratext>any thing or device (including any software, code, file or programme) which may: prevent, impair or otherwise adversely affect the operation of any computer software, hardware or network, any telecommunications service, equipment or network or any other service or device; prevent, impair or otherwise adversely affect access to or the operation of any programme or data, including the reliability of any programme or data (whether by re-arranging, altering or erasing the programme or data in whole or part or otherwise); or adversely affect the user experience, including worms, trojan horses, viruses and other similar things or devices.</paratext>
                  </para>
                </defn>
              </defn.item>
              <defn.item id="a531704">
                <defn.term>Vulnerability</defn.term>
                <defn>
                  <para>
                    <paratext>a weakness in the computational logic (for example, code) found in software and hardware components that, when exploited, results in a negative impact to confidentiality, integrity, or availability, and the term Vulnerabilities shall be construed accordingly.</paratext>
                  </para>
                </defn>
                <drafting.note id="a386656" jurisdiction="">
                  <head align="left" preservecase="true">
                    <headtext>Vulnerability</headtext>
                  </head>
                  <division id="a000026" level="1">
                    <para>
                      <paratext>This concept concerns security vulnerabilities that may be present in software or hardware and is based on the definition used by US National Institute of Standards and Technology (NIST).</paratext>
                    </para>
                  </division>
                </drafting.note>
              </defn.item>
            </subclause1>
            <subclause1 id="a585838">
              <identifier>1.2</identifier>
              <para>
                <paratext>Clause, schedule and paragraph headings shall not affect the interpretation of this agreement.</paratext>
              </para>
            </subclause1>
            <subclause1 id="a631498">
              <identifier>1.3</identifier>
              <para>
                <paratext>A person includes an individual, corporate or unincorporated body (whether or not having separate legal personality) [and that person's legal and personal representatives, successors or permitted assigns].</paratext>
              </para>
            </subclause1>
            <subclause1 id="a996175">
              <identifier>1.4</identifier>
              <para>
                <paratext>A reference to a company includes any company, corporation or other body corporate, wherever and however incorporated or established.</paratext>
              </para>
            </subclause1>
            <subclause1 id="a696617">
              <identifier>1.5</identifier>
              <para>
                <paratext>Unless the context otherwise requires, words in the singular includes the plural and in the plural includes the singular.</paratext>
              </para>
            </subclause1>
            <subclause1 id="a537932">
              <identifier>1.6</identifier>
              <para>
                <paratext>Unless the context otherwise requires, a reference to one gender includes a reference to the other genders.</paratext>
              </para>
            </subclause1>
            <subclause1 id="a452731">
              <identifier>1.7</identifier>
              <para>
                <paratext>A reference to a statute or statutory provision is a reference to it as it is in force as at the date of this agreement.</paratext>
              </para>
            </subclause1>
            <subclause1 id="a929009">
              <identifier>1.8</identifier>
              <para>
                <paratext>A reference to a statute or statutory provision includes all subordinate legislation made as at the date of this agreement under that statute or statutory provision.</paratext>
              </para>
            </subclause1>
            <subclause1 id="a658476">
              <identifier>1.9</identifier>
              <para>
                <paratext>
                  A reference to writing or written excludes faxes[ and email 
                  <bold>OR</bold>
                   but not e-mail].
                </paratext>
              </para>
            </subclause1>
            <subclause1 id="a676524">
              <identifier>1.10</identifier>
              <para>
                <paratext>References to clauses and schedules are to the clauses and schedules of this agreement; references to paragraphs are to paragraphs of the relevant schedule to this agreement.</paratext>
              </para>
            </subclause1>
          </clause>
          <clause id="a470542">
            <identifier>2.</identifier>
            <head align="left" preservecase="true">
              <headtext>User subscriptions</headtext>
            </head>
            <drafting.note id="a581989" jurisdiction="">
              <head align="left" preservecase="true">
                <headtext>User subscriptions</headtext>
              </head>
              <division id="a000027" level="1">
                <para>
                  <paratext>Under this clause, the supplier grants to the customer a right to permit the authorised users to use the services and the documentation during the subscription term and sets out a number of usage restrictions. This right is conditional on the customer having purchased the user subscriptions.</paratext>
                </para>
                <division id="a606115" level="2">
                  <head align="left" preservecase="true">
                    <headtext>Licence scope</headtext>
                  </head>
                  <para>
                    <paratext>
                      Clear drafting of licence scope is key. See, for example, 
                      <link href="https://uk.westlaw.com/Document/IE80CAEE0F45D11E6958F87890ED3F332/View/FullText.html" style="ACTLinkURL">
                        <ital>SAP UK Ltd v Diageo Great Britain Ltd [2017] EWHC 189 (TCC) </ital>
                      </link>
                      <ital> </ital>
                      and 
                      <link href="w-025-9434" style="ACTLinkPLCtoPLC">
                        <ital>Article, Indirect licensing: update on SAP v Diageo</ital>
                      </link>
                      .
                    </paratext>
                  </para>
                  <para>
                    <paratext>
                      It is assumed that the supplier and the customer will agree that a certain number of authorised users will have access to the services on a "one use per user subscription" basis (
                      <internal.reference refid="a972269">
                        <ital>clause 2.2(a)</ital>
                      </internal.reference>
                      ) and that user subscriptions cannot be used by more than one authorised user (
                      <internal.reference refid="a728864">
                        <ital>clause 2.2(b)</ital>
                      </internal.reference>
                      ). An authorised user will typically be an employee of the customer, but may also include the customer's consultants and other independent contractors, and conceivably customers, suppliers or other business "partners" of the customer.
                    </paratext>
                  </para>
                  <para>
                    <paratext>
                      <internal.reference refid="a914981">
                        <ital>Clause 2.2</ital>
                      </internal.reference>
                       sets out the customer's obligations in relation to its authorised users, including the use of passwords and other security matters.
                    </paratext>
                  </para>
                  <para>
                    <paratext>
                      <internal.reference refid="a520319">
                        <ital>Clause 2.3</ital>
                      </internal.reference>
                       sets out certain fairly standard terms that the supplier would normally wish to see in this type of arrangement in order to protect its services and related documentation, including preventing the customer from using the services to store or transmit unlawful, infringing and discriminating material; copying, duplicating and creating derivative works of the Services and/or documentation; accessing the Services and/or documentation to build a competing service and so on.
                    </paratext>
                  </para>
                </division>
              </division>
            </drafting.note>
            <subclause1 id="a600786">
              <identifier>2.1</identifier>
              <para>
                <paratext>The Supplier hereby grants to the Customer a non-exclusive, non-transferable right and licence, without the right to grant sublicences, to permit the Authorised Users to use the Services and the Documentation during the Subscription Term solely for the Customer's internal business operations.</paratext>
              </para>
            </subclause1>
            <subclause1 id="a914981">
              <identifier>2.2</identifier>
              <para>
                <paratext>In relation to the Authorised Users, the Customer undertakes that:</paratext>
              </para>
              <subclause2 id="a972269">
                <identifier>(a)</identifier>
                <para>
                  <paratext>the maximum number of Authorised Users that it authorises to access and use the Services and the Documentation shall not exceed the number of User Subscriptions it has purchased from time to time;</paratext>
                </para>
              </subclause2>
              <subclause2 id="a728864">
                <identifier>(b)</identifier>
                <para>
                  <paratext>it will not allow or suffer any User Subscription to be used by more than one individual Authorised User unless it has been reassigned in its entirety to another individual Authorised User, in which case the prior Authorised User shall no longer have any right to access or use the Services and/or Documentation;</paratext>
                </para>
              </subclause2>
              <subclause2 id="a360190">
                <identifier>(c)</identifier>
                <para>
                  <paratext>it shall, no more frequently than once per year, permit the Supplier or the Supplier's designated auditor to audit the Services, or use the Supplier's requested software reporting, to verify that the Customer's use of the Services does not exceed the number of User Subscriptions purchased by the Customer;</paratext>
                </para>
                <drafting.note id="a892083" jurisdiction="">
                  <head align="left" preservecase="true">
                    <headtext>Audit</headtext>
                  </head>
                  <division id="a000028" level="1">
                    <para>
                      <paratext>Ensure that any rights of audits, which may require the processing of personal data by the supplier, are undertaken in compliance with applicable data protection law. This is likely to require the supplier and the customer to work together.</paratext>
                    </para>
                    <para>
                      <paratext>
                        As this agreement is drafted from the perspective of the supplier, 
                        <internal.reference refid="a577075">
                          <ital>clause 2.2(d)</ital>
                        </internal.reference>
                         contains broad rights of audit. For a more detailed, and comprehensive, audit clause, see 
                        <link href="_blank" style="ACTLinkPLCtoPLC">
                          <ital>Standard clause, Audit</ital>
                        </link>
                         (and its embedded drafting notes).
                      </paratext>
                    </para>
                  </division>
                </drafting.note>
              </subclause2>
              <subclause2 id="a577075">
                <identifier>(d)</identifier>
                <para>
                  <paratext>
                    if any of the audits referred to in 
                    <internal.reference refid="a360190">
                      <ital>clause 2.2(c)</ital>
                    </internal.reference>
                    ) reveal that the Customer has underpaid Subscription Fees to the Supplier, then without prejudice to the Supplier's other rights, the Customer shall pay to the Supplier an amount equal to such underpayment as calculated in accordance with the prices set out in 
                    <internal.reference refid="a846834">
                      <ital>paragraph 1</ital>
                    </internal.reference>
                     of 
                    <internal.reference refid="a507599">
                      <ital>Schedule 1</ital>
                    </internal.reference>
                     in accordance with 
                    <internal.reference refid="a316380">
                      <ital>clause 8</ital>
                    </internal.reference>
                    .
                  </paratext>
                </para>
              </subclause2>
            </subclause1>
            <subclause1 id="a520319">
              <identifier>2.3</identifier>
              <para>
                <paratext>The Customer shall not knowingly:</paratext>
              </para>
              <subclause2 id="a879056">
                <identifier>(a)</identifier>
                <para>
                  <paratext>distribute or transmit to the Supplier, via the Services, any Viruses [or Known Vulnerability or Latent] Vulnerability];</paratext>
                </para>
              </subclause2>
              <subclause2 id="a546824">
                <identifier>(b)</identifier>
                <para>
                  <paratext>store, access, publish, disseminate, distribute or transmit via the Services any material which:</paratext>
                </para>
                <subclause3 id="a694450">
                  <identifier>(i)</identifier>
                  <para>
                    <paratext>is unlawful, harmful, threatening, defamatory, obscene, infringing, harassing or racially or ethnically offensive;</paratext>
                  </para>
                </subclause3>
                <subclause3 id="a249341">
                  <identifier>(ii)</identifier>
                  <para>
                    <paratext>facilitates illegal activity;</paratext>
                  </para>
                </subclause3>
                <subclause3 id="a625169">
                  <identifier>(iii)</identifier>
                  <para>
                    <paratext>depicts sexually explicit images;</paratext>
                  </para>
                </subclause3>
                <subclause3 id="a232781">
                  <identifier>(iv)</identifier>
                  <para>
                    <paratext>promotes unlawful violence;</paratext>
                  </para>
                </subclause3>
                <subclause3 id="a799040">
                  <identifier>(v)</identifier>
                  <para>
                    <paratext>is discriminatory based on race, gender, colour, religious belief, sexual orientation, disability; or</paratext>
                  </para>
                </subclause3>
                <subclause3 id="a962203">
                  <identifier>(vi)</identifier>
                  <para>
                    <paratext>is otherwise illegal or causes damage or injury to any person or property;</paratext>
                  </para>
                </subclause3>
              </subclause2>
              <para>
                <paratext>and the Supplier reserves the right, on no less than thirty (30) days' prior written notice to the Customer, such notice specifying the breach of this clause and requiring it to be remedied within the thirty (30) day period, to disable the Customer's access to the Services for the duration of time that the breach remains unremedied.</paratext>
              </para>
              <drafting.note id="a437516" jurisdiction="">
                <head align="left" preservecase="true">
                  <headtext>Suspension of access</headtext>
                </head>
                <division id="a000029" level="1">
                  <para>
                    <paratext>Viewed purely from the customer's perspective, the supplier's ability to suspend access to the services is a potentially draconian measure that can significantly impact the customer's business if it is exercised without notice. We have chosen to amend the suspension right here rather than deleting it in its entirety as most suppliers will wish to retain it in some form. However, we have included a notice and remedy period to give the customer some protection. Alternatively, you could delete it in its entirety.</paratext>
                  </para>
                </division>
              </drafting.note>
            </subclause1>
            <subclause1 id="a764410">
              <identifier>2.4</identifier>
              <para>
                <paratext>The Customer shall not:</paratext>
              </para>
              <subclause2 id="a716863">
                <identifier>(a)</identifier>
                <para>
                  <paratext>except as may be allowed by any applicable law which is incapable of exclusion by agreement between the parties and except to the extent expressly permitted under this agreement:</paratext>
                </para>
                <subclause3 id="a444563">
                  <identifier>(i)</identifier>
                  <para>
                    <paratext>attempt to copy, modify, duplicate, create derivative works from, frame, mirror, republish, download, display, transmit, or distribute all or any portion of the Software, the Services and/or Documentation (as applicable) in any form or media or by any means; or</paratext>
                  </para>
                </subclause3>
                <subclause3 id="a959970">
                  <identifier>(ii)</identifier>
                  <para>
                    <paratext>attempt to de-compile, reverse compile, disassemble, reverse engineer or otherwise reduce to human-perceivable form all or any part of the Software or the Services;</paratext>
                  </para>
                </subclause3>
              </subclause2>
              <subclause2 id="a167798">
                <identifier>(b)</identifier>
                <para>
                  <paratext>access all or any part of the Services and Documentation in order to build a product or service which competes with the Services and/or the Documentation;</paratext>
                </para>
              </subclause2>
              <subclause2 id="a955177">
                <identifier>(c)</identifier>
                <para>
                  <paratext>use the Services and/or Documentation to provide services to third parties;</paratext>
                </para>
              </subclause2>
              <subclause2 id="a508985">
                <identifier>(d)</identifier>
                <para>
                  <paratext>
                    subject to 
                    <internal.reference refid="a967204">
                      <ital>clause 22.1</ital>
                    </internal.reference>
                    , license, sell, rent, lease, transfer, assign, distribute, display, disclose, or otherwise commercially exploit, or otherwise make the Services and/or Documentation available to any third party except the Authorised Users, or
                  </paratext>
                </para>
              </subclause2>
              <subclause2 id="a513735">
                <identifier>(e)</identifier>
                <para>
                  <paratext>
                    attempt to obtain, or assist third parties in obtaining, access to the Services and/or Documentation, other than as provided under this 
                    <internal.reference refid="a470542">
                      <ital>clause 2</ital>
                    </internal.reference>
                    .
                  </paratext>
                </para>
              </subclause2>
            </subclause1>
            <subclause1 id="a944207">
              <identifier>2.5</identifier>
              <para>
                <paratext>The Customer shall use all reasonable endeavours to prevent any unauthorised access to, or use of, the Services and/or the Documentation and, if there is any such unauthorised access or use, promptly notify the Supplier.</paratext>
              </para>
            </subclause1>
            <subclause1 id="a738405">
              <identifier>2.6</identifier>
              <para>
                <paratext>
                  The rights provided under this 
                  <internal.reference refid="a470542">
                    <ital>clause 2</ital>
                  </internal.reference>
                   are granted to the Customer and any Affiliate of the Customer [for so long as those Affiliates remain subsidiaries or holding companies of the Customer].
                </paratext>
              </para>
              <drafting.note id="a822104" jurisdiction="">
                <head align="left" preservecase="true">
                  <headtext>Customer affiliates</headtext>
                </head>
                <division id="a000030" level="1">
                  <para>
                    <paratext>Clause 2.6 arguably creates direct licences between the supplier and each of the customer's subsidiaries and holding companies. Suppliers are likely to resist this because it creates complexities when entities leave the the customer corporate group, such as whether the divested entity has a direct licence and how to segregate the divested entity's data from the customer's data.</paratext>
                  </para>
                </division>
              </drafting.note>
            </subclause1>
          </clause>
          <clause id="a930566">
            <identifier>3.</identifier>
            <head align="left" preservecase="true">
              <headtext>Additional user subscriptions</headtext>
            </head>
            <drafting.note id="a864724" jurisdiction="">
              <head align="left" preservecase="true">
                <headtext>Additional user subscriptions</headtext>
              </head>
              <division id="a000031" level="1">
                <para>
                  <paratext>
                    <internal.reference refid="a930566">
                      <ital>Clause 3</ital>
                    </internal.reference>
                     allows the customer to purchase additional user subscriptions during the subscription term and sets out the procedure for doing so. The customer must pay the relevant fee for the additional user subscriptions as set out in 
                    <internal.reference refid="a507599">
                      <ital>Schedule 1</ital>
                    </internal.reference>
                    . If additional user subscriptions are purchased part way through the initial subscription term or any renewal period, then the fee payable by the customer for the additional user subscriptions will be pro-rated for the remainder of that term or period.
                  </paratext>
                </para>
              </division>
            </drafting.note>
            <subclause1 id="a360299">
              <identifier>3.1</identifier>
              <para>
                <paratext>
                  Subject to 
                  <internal.reference refid="a771601">
                    <ital>clause 3.2</ital>
                  </internal.reference>
                   and 
                  <internal.reference refid="a771932">
                    <ital>clause 3.3</ital>
                  </internal.reference>
                  , the Customer may, from time to time during any Subscription Term, purchase additional User Subscriptions in excess of the number set out in paragraph 1 of Schedule 1 and the Supplier shall grant access to the Services and the Documentation to such additional Authorised Users in accordance with the provisions of this agreement.
                </paratext>
              </para>
            </subclause1>
            <subclause1 id="a771601">
              <identifier>3.2</identifier>
              <para>
                <paratext>If the Customer wishes to purchase additional User Subscriptions, the Customer shall notify the Supplier in writing and the Supplier shall activate the additional User Subscriptions within [NUMBER] days of the Customer's request.</paratext>
              </para>
            </subclause1>
            <subclause1 id="a771932">
              <identifier>3.3</identifier>
              <para>
                <paratext>
                  The Customer shall, within 30 days of the date of the Supplier's invoice, pay to the Supplier the relevant fees for such additional User Subscriptions as set out in 
                  <internal.reference refid="a405151">
                    <ital>paragraph 2</ital>
                  </internal.reference>
                   of 
                  <internal.reference refid="a507599">
                    <ital>Schedule 1</ital>
                  </internal.reference>
                   and, if such additional User Subscriptions are purchased by the Customer part way through the Initial Subscription Term or any Renewal Period (as applicable), such fees shall be pro-rated from the date of activation by the Supplier for the remainder of the Initial Subscription Term or then current Renewal Period (as applicable).
                </paratext>
              </para>
            </subclause1>
          </clause>
          <clause id="a341100">
            <identifier>4.</identifier>
            <head align="left" preservecase="true">
              <headtext>Services</headtext>
            </head>
            <drafting.note id="a811921" jurisdiction="">
              <head align="left" preservecase="true">
                <headtext>Services</headtext>
              </head>
              <division id="a000032" level="1">
                <para>
                  <paratext>
                    Under 
                    <internal.reference refid="a353651">
                      <ital>clause 4.1</ital>
                    </internal.reference>
                    , the supplier is placed under a general obligation to provide the services and make available the documentation to the customer. More specifically, the supplier agrees to use commercially reasonable endeavours to make the services available 24 hours a day, seven days a week, except for planned maintenance carried out during the maintenance window and unscheduled maintenance performed outside normal business hours (
                    <internal.reference refid="a695492">
                      <ital>clause 4.2</ital>
                    </internal.reference>
                    ).
                  </paratext>
                </para>
                <para>
                  <paratext>
                    The supplier also agrees to provide the customer with the supplier's standard customer support services during normal business hours in accordance with its current support services policy (
                    <internal.reference refid="a284897">
                      <ital>clause 4.3</ital>
                    </internal.reference>
                    ). The supplier should state whether this is included within the fees or is subject to additional cost.
                  </paratext>
                </para>
              </division>
            </drafting.note>
            <subclause1 id="a353651">
              <identifier>4.1</identifier>
              <para>
                <paratext>The Supplier shall, during the Subscription Term, provide the Services and make available the Documentation to the Customer on and subject to the terms of this agreement.</paratext>
              </para>
            </subclause1>
            <subclause1 id="a695492">
              <identifier>4.2</identifier>
              <para>
                <paratext>The Supplier shall use commercially reasonable efforts to make the Services available 24 hours a day, seven days a week, except for:</paratext>
              </para>
              <subclause2 id="a735681">
                <identifier>(a)</identifier>
                <para>
                  <paratext>planned maintenance carried out during the maintenance window of [10.00 pm to 2.00 am UK time]; and</paratext>
                </para>
              </subclause2>
              <subclause2 id="a618247">
                <identifier>(b)</identifier>
                <para>
                  <paratext>unscheduled maintenance performed outside Normal Business Hours, provided that the Supplier has used reasonable endeavours to give the Customer at least [[6] Normal Business Hours'] notice in advance.</paratext>
                </para>
              </subclause2>
              <para>
                <paratext>
                  If the Services availability drops below 99.5% per [month 
                  <bold>OR</bold>
                   quarter], the Supplier shall pay to the Customer service credits in the amounts set out in 
                  <internal.reference refid="a507599">
                    <ital>Schedule 1</ital>
                  </internal.reference>
                  . If the Services availability drops below 99.5% during three consecutive calendar months/quarters, Customer may terminate this agreement on notice in writing to the Supplier.
                </paratext>
              </para>
              <drafting.note id="a749689" jurisdiction="">
                <head align="left" preservecase="true">
                  <headtext>Commercially reasonable efforts</headtext>
                </head>
                <division id="a000033" level="1">
                  <para>
                    <paratext>Most suppliers will insist that the words "commercially reasonable efforts" remain. It is routinely described as “non-negotiable” language.</paratext>
                  </para>
                </division>
              </drafting.note>
            </subclause1>
            <subclause1 id="a284897">
              <identifier>4.3</identifier>
              <para>
                <paratext>The Supplier will, as part of the Services and at no additional cost to the Customer, provide the Customer with the Supplier's standard customer support services during Normal Business Hours in accordance with the Supplier's Support Services Policy in effect at the time that the Services are provided. The Supplier may amend the Support Services Policy on no less than ninety (90) days' notice in writing to the Customer and shall ensure that any amendment to the Support Services Policy does not adversely affect, reduce, or change the Support Services. If the Customer does not agree to the Supplier's updated Support Services Policy, the Customer may terminate this agreement on no less than thirty (30) days' prior written notice to the Supplier.</paratext>
              </para>
            </subclause1>
          </clause>
          <clause id="a111385">
            <identifier>5.</identifier>
            <head align="left" preservecase="true">
              <headtext>Data protection</headtext>
            </head>
            <drafting.note id="a505340" jurisdiction="">
              <head align="left" preservecase="true">
                <headtext>Data protection</headtext>
              </head>
              <division id="a000034" level="1">
                <para>
                  <paratext>
                    For more information on data protection, and the appropriate clauses to be inserted here, see 
                    <internal.reference refid="a926722">
                      <ital>Drafting note, Data protection</ital>
                    </internal.reference>
                    .
                  </paratext>
                </para>
              </division>
            </drafting.note>
            <subclause1 id="a773527">
              <identifier>5.1</identifier>
              <para>
                <paratext>[INSERT APPROPRIATE DATA PROTECTION CLAUSES].</paratext>
              </para>
            </subclause1>
          </clause>
          <clause id="a100209">
            <identifier>6.</identifier>
            <head align="left" preservecase="true">
              <headtext>Supplier's obligations</headtext>
            </head>
            <drafting.note id="a913640" jurisdiction="">
              <head align="left" preservecase="true">
                <headtext>Supplier's obligations</headtext>
              </head>
              <division id="a000035" level="1">
                <para>
                  <paratext>
                    This clause sets out fairly standard supplier warranties, exclusions and obligations. Specifically, the supplier will perform the services substantially in accordance with the documentation and with reasonable skill and care. If the services do not conform with such warranty, the supplier is obliged to correct the non-performance without prejudice to the customer's other rights and remedies. This means that the customer may be able to bring an action for breach of contract against the supplier, in addition to the customer's existing remedies of correcting any non-performance. This may, subject to the caps and limits on liability set out in 
                    <internal.reference refid="a422902">
                      <ital>clause 13</ital>
                    </internal.reference>
                    , result in the supplier being liable for any direct loss suffered by the customer. Note that any exclusion clauses included in a party's standard terms will be subject to the reasonableness test set out in the 
                    <link href="7-505-7728" style="ACTLinkPLCtoPLC">
                      <ital>Unfair Contract Terms Act 1977</ital>
                    </link>
                     (UCTA) and will be construed against the party seeking to rely on them. For a further explanation of the scope of each party's liability under the agreement, please see 
                    <internal.reference refid="a570126">
                      <ital>Drafting note, Limitation of liability</ital>
                    </internal.reference>
                     below.
                  </paratext>
                </para>
                <para>
                  <paratext>
                    In addition and as is usual for SaaS agreements where the supplier does not provide any networking or communications services, the supplier specifically states that it is not responsible for any delays, delivery failures, or other damage resulting from the transfer of data over communications networks and facilities, including the internet (
                    <internal.reference refid="a587661">
                      <ital>clause 6.4(b)</ital>
                    </internal.reference>
                    ).
                  </paratext>
                </para>
              </division>
            </drafting.note>
            <subclause1 id="a232664">
              <identifier>6.1</identifier>
              <para>
                <paratext>The Supplier shall perform the Services in accordance with the Documentation and with reasonable skill and care in accordance with Good Industry Practice.</paratext>
              </para>
            </subclause1>
            <subclause1 id="a468399">
              <identifier>6.2</identifier>
              <para>
                <paratext>
                  The Supplier's obligations at 
                  <internal.reference refid="a232664">
                    <ital>clause 6.1</ital>
                  </internal.reference>
                   shall not apply to the extent of any non-conformance which is caused by use of the Services contrary to the Supplier's instructions, or modification or alteration of the Services by any party other than the Supplier or the Supplier's duly authorised contractors or agents. If the Services do not conform with the terms of clause 7.1, Supplier will, at its expense, and without prejudice to customer's other rights or remedies, correct any such non-conformance promptly.
                </paratext>
              </para>
            </subclause1>
            <subclause1 id="a332781">
              <identifier>6.3</identifier>
              <para>
                <paratext>This agreement shall not prevent the Supplier from entering into similar agreements with third parties, or from independently developing, using, selling or licensing documentation, products and/or services which are similar to those provided under this agreement.</paratext>
              </para>
            </subclause1>
            <subclause1 condition="optional" id="a411010">
              <identifier>6.4</identifier>
              <para>
                <paratext>The Supplier:</paratext>
              </para>
              <subclause2 condition="optional" id="a302418">
                <identifier>(a)</identifier>
                <para>
                  <paratext>does not warrant that the Customer's use of the Services will be uninterrupted or error-free;</paratext>
                </para>
              </subclause2>
              <subclause2 id="a511894">
                <para>
                  <paratext>
                    <bold>OR</bold>
                  </paratext>
                </para>
              </subclause2>
              <subclause2 condition="optional" id="a587661">
                <identifier>(b)</identifier>
                <para>
                  <paratext>is not responsible for any delays, delivery failures, or any other loss or damage resulting from the transfer of data over communications networks and facilities, including the internet, and the Customer acknowledges that the Services and Documentation may be subject to limitations, delays and other problems inherent in the use of such communications facilities.</paratext>
                </para>
                <drafting.note id="a446942" jurisdiction="">
                  <head align="left" preservecase="true">
                    <headtext>No responsibility for any delays</headtext>
                  </head>
                  <division id="a000036" level="1">
                    <para>
                      <paratext>
                        See 
                        <internal.reference refid="a913640">
                          <ital>Drafting note, Supplier's obligations</ital>
                        </internal.reference>
                        . This language is only appropriate where the supplier does not provide any networking or communications services.
                      </paratext>
                    </para>
                  </division>
                </drafting.note>
              </subclause2>
            </subclause1>
            <subclause1 id="a193245">
              <identifier>6.5</identifier>
              <para>
                <paratext>The Supplier warrants and undertakes that:</paratext>
              </para>
              <subclause2 id="a617407">
                <identifier>(a)</identifier>
                <para>
                  <paratext>it has and will maintain all necessary licences, consents, and permissions necessary for the performance of its obligations under this agreement;</paratext>
                </para>
              </subclause2>
              <subclause2 id="a964832">
                <identifier>(b)</identifier>
                <para>
                  <paratext>it will comply with all applicable laws and regulations with respect to its obligations under this agreement [including the Mandatory Policies and the Cybersecurity Requirements];</paratext>
                </para>
                <drafting.note id="a709323" jurisdiction="">
                  <head align="left" preservecase="true">
                    <headtext>Compliance with polices (optional)</headtext>
                  </head>
                  <division id="a000037" level="1">
                    <para>
                      <paratext>This clause can be used where the customer or supplier has specific business policies and wants to ensure that the other party complies with them. The policies might reflect a party's legal obligations, for instance, its obligations under instruments such as the Modern Slavery Act 2015, the Bribery Act 2010 or the data protection legislation. Alternatively, a party may have adopted business social responsibility policies voluntarily.</paratext>
                    </para>
                    <para>
                      <paratext>In most goods or services agreements, the obligation is usually on the supplier to comply with the customer's policies. But this may not always be the case: depending on the bargaining strengths of the parties and the specifics of the policy in question, a supplier may well require the customer to comply with the supplier's policies instead.</paratext>
                    </para>
                    <para>
                      <paratext>We have suggested three drafting options for the customer to consider. As this is a pro-customer agreement, the customer may wish to use the first option:</paratext>
                    </para>
                    <list type="bulleted">
                      <list.item>
                        <para>
                          <paratext>The first option is a requirement on the supplier to comply with the customer's policies. This is the more usual approach in a goods or services agreement. A supplier may agree to this option if, for instance, it has already agreed in principle that it is able to comply with the customer's policies, or the parties already have an ongoing relationship where the supplier is comfortable with complying with the customer's policies. Issues will arise wherever when the customer seeks to impose its cyber and information security policies on the supplier. Typically, the supplier has its own policies that are specific to the Services and it applies these across its entire customer base.</paratext>
                        </para>
                      </list.item>
                      <list.item>
                        <para>
                          <paratext>The second option is a requirement on the customer to comply with the supplier's policies. This is slightly unusual (the usual position is that a supplier agrees to comply with the customer's policies), but a supplier who is concerned about its reputation may well want to ensure that it is only supplying goods or services to customers who are willing to comply with the supplier's policies on issues such as anti-bribery, modern slavery and ethics.</paratext>
                        </para>
                      </list.item>
                      <list.item>
                        <para>
                          <paratext>The third option, if the parties are unable to agree on option one or two, is a requirement for each party to comply with their own policies. This provides some contractual certainty for each party but without either party needing to undertake policy changes (for example, by complying with the other's policy) which could affect compliance commitments given in existing contracts. This approach depends on each party having broadly comparable policies.</paratext>
                        </para>
                      </list.item>
                    </list>
                    <para>
                      <paratext>
                        Whatever approach is taken, check that the definition of 
                        <internal.reference refid="a482141">
                          <ital>Mandatory Policies</ital>
                        </internal.reference>
                         above is consistent with the approach in this clause.
                      </paratext>
                    </para>
                    <para>
                      <paratext>
                        Note also that if the supplier agrees to comply with the customer's policies, the customer may want a subsequent right to terminate the agreement if the supplier breaches those policies. If this is desired, the customer could include this additional right to terminate at 
                        <internal.reference refid="a913554">
                          <ital>clause 14.3</ital>
                        </internal.reference>
                        .  For an example of this, see 
                        <link anchor="a756674" href="0-350-9991" style="ACTLinkPLCtoPLC">
                          <ital>Standard document, Simple framework services agreement (pro-customer): 17.3 (a)</ital>
                        </link>
                        .
                      </paratext>
                    </para>
                    <para>
                      <paratext>
                        For more information on general compliance clauses, see the integrated drafting notes to 
                        <link href="_blank" style="ACTLinkPLCtoPLC">
                          <ital>Standard clause, Compliance with laws and policies</ital>
                        </link>
                        .
                      </paratext>
                    </para>
                    <para>
                      <paratext>
                        The 
                        <link href="w-014-4419" style="ACTLinkPLCtoPLC">
                          <ital>NIS Regulations</ital>
                        </link>
                         and UK GDPR (where these are applicable to the parties) do not impose prescriptive security standards, but (broadly speaking) require in-scope organisations to implement appropriate and proportionate technical and organisational measures to:
                      </paratext>
                    </para>
                    <list type="bulleted">
                      <list.item>
                        <para>
                          <paratext>manage risks posed to the security of the network and information systems on which their service relies (in the case of the NIS Regulations).</paratext>
                        </para>
                      </list.item>
                      <list.item>
                        <para>
                          <paratext>protect against unauthorised or unlawful processing of personal data and against accidental loss or destruction of, or damage to, personal data (in the case of the UK GDPR).</paratext>
                        </para>
                      </list.item>
                    </list>
                    <para>
                      <paratext>Such measures must have regard to the state of the art, and (in the case of the UK GDPR) organisations are entitled to consider the costs of implementation in deciding what measures are appropriate in the circumstances. In the case of the NIS Regulations, OESs must have regard to any relevant guidance issued by their relevant competent authority and RDSPs must take into account compliance with international standards.</paratext>
                    </para>
                    <para>
                      <paratext>Accordingly, "appropriate and proportionate" measures are likely to change over time, based on new published guidance, developments in technology and the available state of the art (particularly for major projects, extended over a year or more).</paratext>
                    </para>
                    <para>
                      <paratext>The optional wording in clause 6.4(b) (if selected), along with other clauses in this agreement, places obligations on the Supplier to comply with Cybersecurity Requirements. Such clauses may be resisted by the Supplier on the following basis:</paratext>
                    </para>
                    <list type="bulleted">
                      <list.item>
                        <para>
                          <paratext>Such requirements are too broad and uncertain, may be applicable only to the customer (rather than the supplier) and may change depending on the type of end-user who is accessing the software.</paratext>
                        </para>
                      </list.item>
                      <list.item>
                        <para>
                          <paratext>It is up to the customer (who understands its own business and operation risks) to decide what its security requirements are based on its own regulatory environment and to ensure it selects software that meets those requirements.</paratext>
                        </para>
                      </list.item>
                      <list.item>
                        <para>
                          <paratext>Such requirements may change during the course of the engagement (and the compliance obligation is not currently limited with respect to time).</paratext>
                        </para>
                      </list.item>
                    </list>
                    <para>
                      <paratext>In some cases, the warranty may only be acceptable if the definition of "Cybersecurity Requirements" is narrowed (for example, to exclude any non-mandatory guidance or limited to those requirements that apply directly to the supplier).</paratext>
                    </para>
                    <para>
                      <paratext>If this clause is resisted, the following alternative approaches could be considered:</paratext>
                    </para>
                    <list type="bulleted">
                      <list.item>
                        <para>
                          <paratext>Ensure adequate cybersecurity requirements are considered upfront and included as part of any request for tender (with the supplier's responses warranted as part of this agreement). If the supplier refuses to agree to the customer’s requirements, the supplier’s policies and standards should be reviewed and assessed by the customer. The supplier is unlikely to agree to the customer’s requirements if it is providing its services on a one-to-many basis and is itself within scope of the NIS Regulations.</paratext>
                        </para>
                      </list.item>
                      <list.item>
                        <para>
                          <paratext>
                            Narrow down the contractual compliance obligations by reference to the particular security tests set out in the NIS Regulations (see 
                            <link href="w-014-4450" style="ACTLinkPLCtoPLC">
                              <ital>regulations 10</ital>
                            </link>
                            <ital> </ital>
                            and 
                            <link href="w-014-4457" style="ACTLinkPLCtoPLC">
                              <ital>12</ital>
                            </link>
                            <ital>, NIS Regulations</ital>
                            ) and relevant regulatory guidance, as assessed at a particular time.
                          </paratext>
                        </para>
                      </list.item>
                      <list.item>
                        <para>
                          <paratext>
                            Assess whether the Supplier is certified against appropriate ISO standards (for example, ISO27001), or the Cyber Essentials Scheme (see 
                            <link href="https://www.gov.uk/government/publications/cyber-essentials-scheme-overview" style="ACTLinkURL">
                              <ital>Cyber Essentials Scheme Overview</ital>
                            </link>
                            <ital>)</ital>
                            , or other equivalent standards, and confirm this by way of a warranty (including that Services delivered will align with such standard). The Cyber Essentials Scheme is not aligned to (and, accordingly, cannot be said to meet) any standard required under the NIS Regulations or UK GDPR (should this be applicable), but it does at least provide some comfort that the Supplier has met a minimum standard of cybersecurity. In this respect, see, for example, 
                            <internal.reference refid="a182801">
                              <ital>clause 6.6(a)</ital>
                            </internal.reference>
                            .
                          </paratext>
                        </para>
                      </list.item>
                      <list.item>
                        <para>
                          <paratext>
                            Address any security vulnerabilities in the software via maintenance releases, or other support obligations on the supplier. In this respect, see 
                            <internal.reference refid="a768542">
                              <ital>clause 11.5(b)</ital>
                            </internal.reference>
                            .
                          </paratext>
                        </para>
                      </list.item>
                    </list>
                    <para>
                      <paratext>
                        Even if the parties consider that the cybersecurity standards set out in the NIS Regulations and UK GDPR are not relevant to this particular supplier-customer arrangement (see 
                        <internal.reference refid="a211104">
                          <ital>Drafting note, Network and Information Systems Regulations 2018</ital>
                        </internal.reference>
                         and 
                        <internal.reference refid="a926722">
                          <ital>Drafting note, Data protection</ital>
                        </internal.reference>
                        ), it is still recommended that some cybersecurity obligations are included in this agreement in order to safeguard against security vulnerabilities being present in the Software or Services provided by the Supplier. See optional 
                        <internal.reference refid="a733638">
                          <ital>clause 11</ital>
                        </internal.reference>
                         for some suggested cybersecurity clauses to include.
                      </paratext>
                    </para>
                  </division>
                </drafting.note>
              </subclause2>
              <subclause2 id="a416709">
                <identifier>(c)</identifier>
                <para>
                  <paratext>it will co-operate with the Customer in all matters relating to the Services and comply with the Customer's instructions;</paratext>
                </para>
                <drafting.note id="a296307" jurisdiction="">
                  <head align="left" preservecase="true">
                    <headtext>Compliance with Customer's instructions</headtext>
                  </head>
                  <division id="a000038" level="1">
                    <para>
                      <paratext>Suppliers are likely to push back on this. They want to avoid amendments “by the back door” and compliance with customer instructions is unlikely to be feasible if the services offered by the supplier are standardised and the same for the entire customer base.</paratext>
                    </para>
                  </division>
                </drafting.note>
              </subclause2>
              <subclause2 id="a959275">
                <identifier>(d)</identifier>
                <para>
                  <paratext>it will not do or omit to do anything which may cause the Customer to lose any licence, authority, consent or permission on which it relies for the purposes of conducting its business; and</paratext>
                </para>
              </subclause2>
              <subclause2 id="a192514">
                <identifier>(e)</identifier>
                <para>
                  <paratext>it will notify the Customer in writing immediately upon the occurrence of a change of control of the Supplier.</paratext>
                </para>
              </subclause2>
            </subclause1>
            <subclause1 id="a437229">
              <identifier>6.6</identifier>
              <para>
                <paratext>The Supplier:</paratext>
              </para>
              <subclause2 id="a182801">
                <identifier>(a)</identifier>
                <para>
                  <paratext>warrants that the Services are [ISO/IEC 27001 accredited; [SSAE [16][18] SOC 2 certified; and ISAE 3402 certified;]</paratext>
                </para>
              </subclause2>
              <subclause2 id="a165111">
                <identifier>(b)</identifier>
                <para>
                  <paratext>in relation to the Software and the Services shall maintain such accreditation(s) and certifications throughout the term of this agreement;</paratext>
                </para>
              </subclause2>
              <subclause2 id="a641701">
                <identifier>(c)</identifier>
                <para>
                  <paratext>shall provide to the Customer with a complete copy of the summary of each audit or other report received by the Supplier in connection with such accreditation(s) and certification(s) within 10 Business Days after the Supplier's receipt of such report; and</paratext>
                </para>
              </subclause2>
              <subclause2 id="a229474">
                <identifier>(d)</identifier>
                <para>
                  <paratext>shall [take all reasonable steps] not [to] introduce any Viruses [or Known Vulnerabilities or Latent] Vulnerabilities] into the Customer's network and information systems via the Services or Software or otherwise.</paratext>
                </para>
              </subclause2>
            </subclause1>
            <subclause1 id="a292022">
              <identifier>6.7</identifier>
              <para>
                <paratext>The Supplier shall, in providing the Services, comply with Customer's information security, confidentiality and data protection policies relating to the privacy and security of the Customer Data available at [WEB ADDRESS] or such other website address as may be notified by the Customer from time to time, as such document may be amended from time to time by the Customer in its sole discretion.</paratext>
              </para>
              <drafting.note id="a740192" jurisdiction="">
                <head align="left" preservecase="true">
                  <headtext>Compliance with Customer's information security, confidentiality and data protection policies</headtext>
                </head>
                <division id="a000039" level="1">
                  <para>
                    <paratext>
                      If the Supplier is subject to an order under relevant legislation, for example, the 
                      <link href="w-004-9994" style="ACTLinkPLCtoPLC">
                        <ital>Investigatory Powers Act 2016</ital>
                      </link>
                      , under which it is required to disclose data, this will trump all other rights and obligations, including any contractual obligation such as this one, and so in those circumstances the supplier will not be in breach of this clause.
                    </paratext>
                  </para>
                  <para>
                    <paratext>Additionally, as explained above, the supplier is unlikely to agree to comply with these customer policies where it offers a standardised service to thousands of customers.</paratext>
                  </para>
                </division>
              </drafting.note>
            </subclause1>
          </clause>
          <clause id="a851972">
            <identifier>7.</identifier>
            <head align="left" preservecase="true">
              <headtext>Customer's obligations</headtext>
            </head>
            <drafting.note id="a316090" jurisdiction="">
              <head align="left" preservecase="true">
                <headtext>Customer's obligations</headtext>
              </head>
              <division id="a000040" level="1">
                <para>
                  <paratext>This clause sets out the customer's main obligations under the agreement. In a SaaS arrangement like this, the supplier will regard it as essential for the customer to give basic commitments about co-operation, access and information.</paratext>
                </para>
                <para>
                  <paratext>
                    <internal.reference refid="a264558">
                      <ital>clause 7.1(b)</ital>
                    </internal.reference>
                     is an obligation on the customer to comply with applicable laws. This provision is especially valuable where the scope of services might change with legislation (for example, in the areas of tax and accounting).
                  </paratext>
                </para>
                <para>
                  <paratext>
                    <internal.reference refid="a905437">
                      <ital>clause 7.1(c)</ital>
                    </internal.reference>
                     requires the customer to ensure that its network and systems comply with the relevant specifications provided by the supplier.
                  </paratext>
                </para>
              </division>
            </drafting.note>
            <subclause1 id="a171702">
              <identifier>7.1</identifier>
              <para>
                <paratext>The Customer shall:</paratext>
              </para>
              <subclause2 id="a471548">
                <identifier>(a)</identifier>
                <para>
                  <paratext>provide the Supplier with:</paratext>
                </para>
                <subclause3 id="a80385">
                  <identifier>(i)</identifier>
                  <para>
                    <paratext>all necessary co-operation in relation to this agreement; and</paratext>
                  </para>
                </subclause3>
                <subclause3 id="a253877">
                  <identifier>(ii)</identifier>
                  <para>
                    <paratext>all necessary access to such information as may be required by the Supplier;</paratext>
                  </para>
                </subclause3>
                <para>
                  <paratext>in order to provide the Services, including but not limited to Customer Data, security access information and configuration services;</paratext>
                </para>
              </subclause2>
              <subclause2 id="a264558">
                <identifier>(b)</identifier>
                <para>
                  <paratext>without affecting its other obligations under this agreement, comply with all applicable laws and regulations with respect to its activities under this agreement; and</paratext>
                </para>
              </subclause2>
              <subclause2 id="a905437">
                <identifier>(c)</identifier>
                <para>
                  <paratext>ensure that its network and systems comply with the relevant specifications provided by the Supplier from time to time.</paratext>
                </para>
              </subclause2>
            </subclause1>
            <subclause1 id="a763012">
              <identifier>7.2</identifier>
              <para>
                <paratext>The Customer shall own all right, title and interest in and to all of the Customer Data that is not personal data and shall have sole responsibility for the legality, reliability, integrity, accuracy and quality of all such Customer Data.</paratext>
              </para>
              <drafting.note id="a567436" jurisdiction="">
                <head align="left" preservecase="true">
                  <headtext>Customer Data</headtext>
                </head>
                <division id="a000041" level="1">
                  <para>
                    <paratext>Clause 7.2 makes it clear that the customer owns and is responsible for the accuracy, quality, and so on of the customer data, and also the means by which the customer data is acquired.</paratext>
                  </para>
                </division>
              </drafting.note>
            </subclause1>
          </clause>
          <clause id="a316380">
            <identifier>8.</identifier>
            <head align="left" preservecase="true">
              <headtext>Charges and payment</headtext>
            </head>
            <drafting.note id="a957408" jurisdiction="">
              <head align="left" preservecase="true">
                <headtext>Charges and payment</headtext>
              </head>
              <division id="a000042" level="1">
                <para>
                  <paratext>In essence, there are four types of fees payable under this agreement:</paratext>
                </para>
                <list type="bulleted">
                  <list.item>
                    <para>
                      <paratext>
                        Subscription fee payable in respect of the user subscriptions. This fee will be paid in advance and will be based on the number of user subscriptions purchased (
                        <internal.reference refid="a846834">
                          <ital>paragraph 1</ital>
                        </internal.reference>
                        <ital>, Schedule 1</ital>
                        ).
                      </paratext>
                    </para>
                  </list.item>
                  <list.item>
                    <para>
                      <paratext>
                        Fees payable in respect of any additional user subscriptions purchased by the customer during the subscription term (
                        <internal.reference refid="a405151">
                          <ital>paragraph 2</ital>
                        </internal.reference>
                        <ital>, Schedule 1</ital>
                        ).
                      </paratext>
                    </para>
                  </list.item>
                  <list.item>
                    <para>
                      <paratext>
                        Fees payable in respect of any data stored by the customer in excess of the data storage limit set out in the documentation (
                        <internal.reference refid="a503456">
                          <ital>paragraph 3</ital>
                        </internal.reference>
                        <ital>, Schedule 1</ital>
                        ).
                      </paratext>
                    </para>
                  </list.item>
                  <list.item>
                    <para>
                      <paratext>
                        Support fees payable in accordance with 
                        <internal.reference refid="a284897">
                          <ital>clause 4.3</ital>
                        </internal.reference>
                        .
                      </paratext>
                    </para>
                  </list.item>
                </list>
                <para>
                  <paratext>
                    <internal.reference refid="a468771">
                      <ital>Clause 8.6</ital>
                    </internal.reference>
                     provides that the supplier may increase the subscription fees, the additional user subscription fees and/or the excess storage fees at the start of each renewal period upon 90 days' prior notice to the customer.
                  </paratext>
                </para>
              </division>
            </drafting.note>
            <subclause1 id="a188518">
              <identifier>8.1</identifier>
              <para>
                <paratext>
                  The Customer shall pay the Subscription Fees to the Supplier for the User Subscriptions in accordance with this 
                  <internal.reference refid="a316380">
                    <ital>clause 8</ital>
                  </internal.reference>
                   and 
                  <internal.reference refid="a507599">
                    <ital>Schedule 1</ital>
                  </internal.reference>
                   [and the support fees in accordance with 
                  <internal.reference refid="a284897">
                    <ital>clause 4.3</ital>
                  </internal.reference>
                   and 
                  <internal.reference refid="a507599">
                    <ital>Schedule 1</ital>
                  </internal.reference>
                  ]. The Supplier shall not increase the Subscription Fees during the Initial Term and any increases during any renewal term shall not exceed [NUMBER] %.
                </paratext>
              </para>
            </subclause1>
            <subclause1 id="a862712">
              <identifier>8.2</identifier>
              <para>
                <paratext>The Customer shall on the Effective Date provide to the Supplier valid, up-to-date and complete credit card details or approved purchase order information acceptable to the Supplier and any other relevant valid, up-to-date and complete contact and billing details and, if the Customer provides:</paratext>
              </para>
              <subclause2 id="a172471">
                <identifier>(a)</identifier>
                <para>
                  <paratext>its credit card details to the Supplier, the Customer hereby authorises the Supplier to bill such credit card:</paratext>
                </para>
                <subclause3 id="a243196">
                  <identifier>(i)</identifier>
                  <para>
                    <paratext>on the Effective Date for the Subscription Fees payable in respect of the Initial Subscription Term; and</paratext>
                  </para>
                </subclause3>
                <subclause3 id="a296602">
                  <identifier>(ii)</identifier>
                  <para>
                    <paratext>
                      subject to 
                      <internal.reference refid="a889878">
                        <ital>clause 14.1</ital>
                      </internal.reference>
                      , on each anniversary of the Effective Date for the Subscription Fees payable in respect of the next Renewal Period;
                    </paratext>
                  </para>
                </subclause3>
              </subclause2>
              <subclause2 id="a136382">
                <identifier>(b)</identifier>
                <para>
                  <paratext>its approved purchase order information to the Supplier, the Supplier shall invoice the Customer:</paratext>
                </para>
                <subclause3 id="a617042">
                  <identifier>(i)</identifier>
                  <para>
                    <paratext>on the Effective Date for the Subscription Fees payable in respect of the Initial Subscription Term; and</paratext>
                  </para>
                </subclause3>
                <subclause3 id="a909483">
                  <identifier>(ii)</identifier>
                  <para>
                    <paratext>
                      subject to 
                      <internal.reference refid="a889878">
                        <ital>clause 14.1</ital>
                      </internal.reference>
                      , at least 30 days prior to each anniversary of the Effective Date for the Subscription Fees payable in respect of the next Renewal Period;
                    </paratext>
                  </para>
                </subclause3>
                <para>
                  <paratext>and the Customer shall pay each invoice within 30 days after the date of such invoice.</paratext>
                </para>
              </subclause2>
            </subclause1>
            <subclause1 id="a210298">
              <identifier>8.3</identifier>
              <para>
                <paratext>If the Supplier has not received payment within [30 days] after the due date, and as the Supplier's sole remedy, interest shall accrue on a daily basis on such due amounts at an annual rate equal to [3]% over the then current base lending rate of [the Supplier's bankers in the UK] from time to time, commencing on the due date and continuing until fully paid, whether before or after judgment.</paratext>
              </para>
            </subclause1>
            <subclause1 id="a157745">
              <identifier>8.4</identifier>
              <para>
                <paratext>All amounts and fees stated or referred to in this agreement:</paratext>
              </para>
              <subclause2 id="a366003">
                <identifier>(a)</identifier>
                <para>
                  <paratext>shall be payable in [pounds sterling];</paratext>
                </para>
              </subclause2>
              <subclause2 id="a1002837">
                <identifier>(b)</identifier>
                <para>
                  <paratext>are exclusive of value added tax, which shall be added to the Supplier's invoice(s) at the appropriate rate.</paratext>
                </para>
              </subclause2>
            </subclause1>
            <subclause1 id="a269871">
              <identifier>8.5</identifier>
              <para>
                <paratext>
                  If, at any time whilst using the Services, the Customer exceeds the amount of data storage specified in the Documentation, the Supplier shall charge the Customer, and the Customer shall pay, the Supplier's then current excess data storage fees. The Supplier's excess data storage fees current as at the Effective Date are set out in 
                  <internal.reference refid="a507599">
                    <ital>Schedule 1</ital>
                  </internal.reference>
                  .
                </paratext>
              </para>
            </subclause1>
            <subclause1 id="a468771">
              <identifier>8.6</identifier>
              <para>
                <paratext>
                  The Supplier shall be entitled to increase the Subscription Fees, the fees payable in respect of the additional User Subscriptions purchased pursuant to 
                  <internal.reference refid="a771932">
                    <ital>clause 3.3</ital>
                  </internal.reference>
                  , the support fees payable pursuant to 
                  <internal.reference refid="a284897">
                    <ital>clause 4.3</ital>
                  </internal.reference>
                   and/or the excess storage fees payable pursuant to 
                  <internal.reference refid="a269871">
                    <ital>clause 8.5</ital>
                  </internal.reference>
                   at the start of each Renewal Period upon 90 days' prior notice to the Customer and 
                  <internal.reference refid="a507599">
                    <ital>Schedule 1</ital>
                  </internal.reference>
                   shall be deemed to have been amended accordingly.
                </paratext>
              </para>
            </subclause1>
          </clause>
          <clause id="a818988">
            <identifier>9.</identifier>
            <head align="left" preservecase="true">
              <headtext>Proprietary rights</headtext>
            </head>
            <drafting.note id="a551038" jurisdiction="">
              <head align="left" preservecase="true">
                <headtext>Proprietary rights</headtext>
              </head>
              <division id="a000043" level="1">
                <para>
                  <paratext>This clause confirms the supplier's ownership of all intellectual property rights in the services and the documentation.</paratext>
                </para>
              </division>
            </drafting.note>
            <subclause1 id="a797415">
              <identifier>9.1</identifier>
              <para>
                <paratext>The Customer acknowledges and agrees that the Supplier and/or its licensors own all intellectual property rights in the Services and the Documentation. Except as expressly stated in this agreement, this agreement does not grant the Customer any rights to, under or in, any patents, copyright, database right, trade secrets, trade names, trade marks (whether registered or unregistered), or any other rights or licences in respect of the Services or the Documentation.</paratext>
              </para>
            </subclause1>
            <subclause1 id="a669537">
              <identifier>9.2</identifier>
              <para>
                <paratext>The Supplier confirms that it has all the rights in relation to the Services and the Documentation that are necessary to grant all the rights it purports to grant under, and in accordance with, the terms of this agreement.</paratext>
              </para>
            </subclause1>
          </clause>
          <clause id="a163422">
            <identifier>10.</identifier>
            <head align="left" preservecase="true">
              <headtext>Confidentiality</headtext>
            </head>
            <drafting.note id="a808375" jurisdiction="">
              <head align="left" preservecase="true">
                <headtext>Confidentiality</headtext>
              </head>
              <division id="a000044" level="1">
                <para>
                  <paratext>For more information on this clause, see:</paratext>
                </para>
                <list type="bulleted">
                  <list.item>
                    <para>
                      <paratext>
                        The drafting notes in 
                        <link href="http://www.practicallaw.com/2-107-3829" style="ACTLinkURL">
                          <ital>Standard clause, Confidentiality</ital>
                        </link>
                        .
                      </paratext>
                    </para>
                  </list.item>
                  <list.item>
                    <para>
                      <paratext>
                        <link anchor="a263683" href="http://www.practicallaw.com/w-014-1583" style="ACTLinkURL">
                          <ital>Practice note, Boilerplate: do I really need this clause and why?: Confidentiality</ital>
                        </link>
                      </paratext>
                    </para>
                  </list.item>
                  <list.item>
                    <para>
                      <paratext>
                        <link href="8-107-3826" style="ACTLinkPLCtoPLC">
                          <ital>Standard clause, Announcements</ital>
                        </link>
                        .
                      </paratext>
                    </para>
                  </list.item>
                </list>
              </division>
            </drafting.note>
            <subclause1 id="a535566">
              <identifier>10.1</identifier>
              <para>
                <paratext>
                  <defn.term>Confidential Information</defn.term>
                   means all confidential information (however recorded or preserved) disclosed by a party or its Representatives (as defined below) to the other party and that party's Representatives [whether before or] [after the date of this agreement] in connection with [DESCRIBE TRANSACTION OR CONTRACT], including but not limited to:
                </paratext>
              </para>
              <subclause2 condition="optional" id="a432058">
                <identifier>(a)</identifier>
                <para>
                  <paratext>the [existence and] terms of this agreement [or any agreement entered into in connection with this agreement];</paratext>
                </para>
              </subclause2>
              <subclause2 id="a159289">
                <identifier>(b)</identifier>
                <para>
                  <paratext>any information that would be regarded as confidential by a reasonable business person relating to:</paratext>
                </para>
                <subclause3 id="a941556">
                  <identifier>(i)</identifier>
                  <para>
                    <paratext>the business, assets, affairs, customers, clients, suppliers, [or] plans [, intentions, or market opportunities] of the disclosing party [(or of any member of the group of companies to which the disclosing party belongs)]; and</paratext>
                  </para>
                </subclause3>
                <subclause3 id="a854244">
                  <identifier>(ii)</identifier>
                  <para>
                    <paratext>the operations, processes, product information, know-how, designs, trade secrets or software of the disclosing party [(or of any member of the group of companies to which the disclosing party belongs)];</paratext>
                  </para>
                </subclause3>
              </subclause2>
              <subclause2 id="a218376">
                <identifier>(c)</identifier>
                <para>
                  <paratext>any information developed by the parties in the course of carrying out this agreement; and</paratext>
                </para>
              </subclause2>
              <subclause2 id="a458681">
                <identifier>(d)</identifier>
                <para>
                  <paratext>any information detailed in Schedule [NUMBER].</paratext>
                </para>
              </subclause2>
              <para>
                <paratext>
                  <bold>Representatives</bold>
                   means, in relation to a party, its employees, officers, contractors, subcontractors, representatives and advisers.
                </paratext>
              </para>
            </subclause1>
            <subclause1 id="a561058">
              <identifier>10.2</identifier>
              <para>
                <paratext>The provisions of this clause shall not apply to any Confidential Information that:</paratext>
              </para>
              <subclause2 id="a454891">
                <identifier>(a)</identifier>
                <para>
                  <paratext>is or becomes generally available to the public (other than as a result of its disclosure by the receiving party or its Representatives in breach of this clause);</paratext>
                </para>
              </subclause2>
              <subclause2 id="a194401">
                <identifier>(b)</identifier>
                <para>
                  <paratext>was available to the receiving party on a non-confidential basis before disclosure by the disclosing party;</paratext>
                </para>
              </subclause2>
              <subclause2 id="a653003">
                <identifier>(c)</identifier>
                <para>
                  <paratext>was, is or becomes available to the receiving party on a non-confidential basis from a person who, to the receiving party's knowledge, is not bound by a confidentiality agreement with the disclosing party or otherwise prohibited from disclosing the information to the receiving party; [or]</paratext>
                </para>
              </subclause2>
              <subclause2 id="a164390">
                <identifier>(d)</identifier>
                <para>
                  <paratext>the parties agree in writing is not confidential or may be disclosed[; or]</paratext>
                </para>
              </subclause2>
              <subclause2 condition="optional" id="a278554">
                <identifier>(e)</identifier>
                <para>
                  <paratext>is developed by or for the receiving party independently of the information disclosed by the disclosing party.</paratext>
                </para>
              </subclause2>
            </subclause1>
            <subclause1 id="a233525">
              <identifier>10.3</identifier>
              <para>
                <paratext>Each party shall keep the other party's Confidential Information secret and confidential and shall not:</paratext>
              </para>
              <subclause2 id="a793364">
                <identifier>(a)</identifier>
                <para>
                  <paratext>
                    use such Confidential Information except for [the purpose of exercising or performing its rights and obligations under or in connection with this agreement 
                    <bold>OR</bold>
                     [SPECIFY PURPOSE]] (
                    <defn.term>Permitted Purpose</defn.term>
                    ); or
                  </paratext>
                </para>
              </subclause2>
              <subclause2 id="a528766">
                <identifier>(b)</identifier>
                <para>
                  <paratext>disclose such Confidential Information in whole or in part to any third party, except as expressly permitted by this clause 10.</paratext>
                </para>
              </subclause2>
            </subclause1>
            <subclause1 id="a506429">
              <identifier>10.4</identifier>
              <para>
                <paratext>A party may disclose the other party's Confidential Information to those of its Representatives who need to know such Confidential Information for the Permitted Purpose, provided that:</paratext>
              </para>
              <subclause2 id="a957272">
                <identifier>(a)</identifier>
                <para>
                  <paratext>it informs such Representatives of the confidential nature of the Confidential Information before disclosure; and</paratext>
                </para>
              </subclause2>
              <subclause2 id="a618722">
                <identifier>(b)</identifier>
                <para>
                  <paratext>at all times, it is responsible for such Representatives' compliance with the confidentiality obligations set out in this clause.</paratext>
                </para>
              </subclause2>
            </subclause1>
            <subclause1 id="a542957">
              <identifier>10.5</identifier>
              <para>
                <paratext>A party may disclose Confidential Information to the extent such Confidential Information is required to be disclosed by law, by any governmental or other regulatory authority (including, without limitation, [ANY RELEVANT SECURITIES EXCHANGES]) or by a court or other authority of competent jurisdiction provided that, to the extent it is legally permitted to do so, it gives the other party as much notice of the disclosure as possible [and, where notice of disclosure is not prohibited and is given in accordance with this clause 10.5, it takes into account the reasonable requests of the other party in relation to the content of such disclosure].</paratext>
              </para>
            </subclause1>
            <subclause1 id="a412416">
              <identifier>10.6</identifier>
              <para>
                <paratext>A party may, provided that it has reasonable grounds to believe that the other party is involved in activity that may constitute a criminal offence under the Bribery Act 2010, disclose Confidential Information to the Serious Fraud Office without first informing the other party of such disclosure.</paratext>
              </para>
            </subclause1>
            <subclause1 id="a523431">
              <identifier>10.7</identifier>
              <para>
                <paratext>
                  Each party reserves all rights in its Confidential Information. No rights or obligations in respect of a party's Confidential Information other than those expressly stated in this [clause 
                  <bold>OR</bold>
                   agreement] are granted to the other party, or to be implied from this agreement.
                </paratext>
              </para>
            </subclause1>
            <subclause1 id="a786382">
              <identifier>10.8</identifier>
              <para>
                <paratext>On termination [or expiry] of this agreement, each party shall:</paratext>
              </para>
              <subclause2 id="a821165">
                <identifier>(a)</identifier>
                <para>
                  <paratext>destroy or return to the other party all documents and materials (and any copies) containing, reflecting, incorporating or based on the other party's Confidential Information;</paratext>
                </para>
              </subclause2>
              <subclause2 id="a709830">
                <identifier>(b)</identifier>
                <para>
                  <paratext>erase all the other party's Confidential Information from computer and communications systems and devices used by it, including such systems and data storage services provided by third parties (to the extent technically and legally practicable); and</paratext>
                </para>
              </subclause2>
              <subclause2 id="a414410">
                <identifier>(c)</identifier>
                <para>
                  <paratext>certify in writing to the other party that it has complied with the requirements of this clause, provided that a recipient party may retain documents and materials containing, reflecting, incorporating or based on the other party's Confidential Information to the extent required by law or any applicable governmental or regulatory authority. The provisions of this clause shall continue to apply to any such documents and materials retained by a recipient party, subject to clause [NUMBER] (Termination).</paratext>
                </para>
              </subclause2>
            </subclause1>
            <subclause1 id="a394319">
              <identifier>10.9</identifier>
              <para>
                <paratext>No party shall make, or permit any person to make, any public announcement concerning this agreement without the prior written consent of the other parties (such consent not to be unreasonably withheld or delayed), except as required by law, any governmental or regulatory authority (including, without limitation, any relevant securities exchange), any court or other authority of competent jurisdiction.</paratext>
              </para>
            </subclause1>
            <subclause1 id="a418770">
              <identifier>10.10</identifier>
              <para>
                <paratext>Except as expressly stated in this agreement, no party makes any express or implied warranty or representation concerning its Confidential Information.</paratext>
              </para>
            </subclause1>
            <subclause1 id="a531640">
              <identifier>10.11</identifier>
              <para>
                <paratext>
                  The above provisions of this 
                  <internal.reference refid="a163422">
                    <ital>clause 10</ital>
                  </internal.reference>
                   shall [continue to apply after termination [or expiry] of this agreement OR survive for a period of [five] years from termination [or expiry] of this agreement].
                </paratext>
              </para>
            </subclause1>
          </clause>
          <clause condition="optional" id="a733638">
            <identifier>11.</identifier>
            <head align="left" preservecase="true">
              <headtext>Security of network and information systems</headtext>
            </head>
            <drafting.note id="a298236" jurisdiction="">
              <head align="left" preservecase="true">
                <headtext>Security of network and information systems</headtext>
              </head>
              <division id="a000045" level="1">
                <para>
                  <paratext>
                    See 
                    <internal.reference refid="a211104">
                      <ital>Drafting note, Network and Information Systems Regulations 2018</ital>
                    </internal.reference>
                    .
                  </paratext>
                </para>
                <para>
                  <paratext>
                    When the NIS Regulations apply to the customer, it is likely to want to push for this 
                    <internal.reference refid="a733638">
                      <ital>clause 11</ital>
                    </internal.reference>
                    . However, given the non-(or less) customised, more generic, "built for internet", "web-ready" services that characterise SaaS, the supplier may very well resist the inclusion of specific obligations which only apply due to the heightened cybersecurity requirements of specific customers. In such case, the customer may need to rely on its own due diligence and cybersecurity assessment of the supplier and its SaaS offering, and the more generic obligations included at clause 6.5 of this standard document.
                  </paratext>
                </para>
                <division id="a785240" level="2">
                  <head align="left" preservecase="true">
                    <headtext>ISMS</headtext>
                  </head>
                  <para>
                    <paratext>Where a customer is involved in a large SaaS procurement exercise, part of its tender requirements may include a requirement that the supplier creates a bespoke information security management system (ISMS) for the customer. It would be unusual for a supplier to be able to comply with this, particularly in a SaaS context, as SaaS services are one-to-many. However, the supplier should have an ISMS which applies generally to the SaaS service, designed to best manage the supplier's security risks. The ISMS is likely to be highly confidential but depending on the supplier's security protocols, the customer may be permitted to view the ISMS in a controlled environment. Alternatively the supplier may provide ISO 27001 certification which demonstrates compliance of its ISMS with this standard.</paratext>
                  </para>
                  <para>
                    <paratext>
                      Even if the customer is not subject to the NIS Regulations, we have included 
                      <internal.reference refid="a169492">
                        <ital>Schedule 4</ital>
                      </internal.reference>
                       to set out a description of security processes which apply to the SaaS service.
                    </paratext>
                  </para>
                </division>
              </division>
            </drafting.note>
            <subclause1 id="a572580">
              <identifier>11.1</identifier>
              <para>
                <paratext>
                  The Supplier warrants that the information in 
                  <internal.reference refid="a169492">
                    <ital>Schedule 4</ital>
                  </internal.reference>
                   on the security of its network and information systems is up to date and accurate and that it will update the Customer immediately if there are any changes to such information.
                </paratext>
              </para>
              <drafting.note id="a603076" jurisdiction="">
                <head align="left" preservecase="true">
                  <headtext>Supplier's network security</headtext>
                </head>
                <division id="a000046" level="1">
                  <para>
                    <paratext>Where the NIS Regulations apply, this provision is intended to assist OESs and RDSPs in complying with their obligations to identify (in the case of RDSPs) and manage (in the case of both OESs and RDSPs) any risks to the network and information systems on which they rely (see Regulation 10 (OESs) and Regulation 12(1) and (2) (RDSPs) of the NIS Regulations and Article 2 of EU Regulation 2018/151 (RDSPs)). It is important for this information to be included in the agreement so that the customer is able to judge at the outset whether the supplier's security levels are sufficient for the customer to comply with its obligations under the NIS Regulations, which it will have to assess in the light of the NIS Regulations and its particular business.</paratext>
                  </para>
                  <para>
                    <paratext>
                      The supplier may in return ask the customer for a warranty that the information in 
                      <internal.reference refid="a169492">
                        <ital>Schedule 4</ital>
                      </internal.reference>
                       of this agreement is adequate to meet its obligations under the NIS Regulations. This would be a reasonable request.
                    </paratext>
                  </para>
                  <para>
                    <paratext>
                      Even if the customer is not subject to the NIS Regulations it may still be prudent to include the information in 
                      <internal.reference refid="a169492">
                        <ital>Schedule 4</ital>
                      </internal.reference>
                      .
                    </paratext>
                  </para>
                </division>
              </drafting.note>
            </subclause1>
            <subclause1 id="a275231">
              <identifier>11.2</identifier>
              <para>
                <paratext>The Supplier shall notify the Customer immediately it becomes aware of any Incident, and respond without delay to all queries and requests for information from the Customer about any Incident, whether discovered by the Supplier or the Customer, in particular bearing in mind the extent of any reporting obligations the Customer may have under the Network and Information Systems Regulations 2018 (NIS Regulations) and Data Protection Legislation and that the Customer may be required to comply with statutory or other regulatory timescales.</paratext>
              </para>
              <drafting.note id="a233866" jurisdiction="">
                <head align="left" preservecase="true">
                  <headtext>Notifying a security incident to the regulator</headtext>
                </head>
                <division id="a000047" level="1">
                  <para>
                    <paratext>This provision is intended to help the customer comply with any statutory duty it might have to report security incidents under the NIS Regulations (and, more broadly, under the Data Protection Legislation). The provisions for notification of a security incident under the NIS Regulations require reporting within 72 hours of the OES or RDSP becoming aware of the incident (Regulations 11 and 12). The NIS Regulations require certain information to be provided. The customer could specify in a schedule the types of information it would require under the NIS Regulations to assess the severity of the incident and that it would need in order to make any notification to the regulator. However, in this standard agreement we have opted to rely on the general obligations in clauses 11.2 and 11.4.</paratext>
                  </para>
                  <para>
                    <paratext>We have used a broad definition of "Incident" here to capture issues such as software vulnerabilities and virus infiltrations as well as external security threats,</paratext>
                  </para>
                  <para>
                    <paratext>Even if a customer is not subject to the NIS Regulations or UK GDPR, it may still be prudent to include this clause, although whether it will be acceptable to the supplier will likely depend on the risk in practice of the supplier's services being able to compromise the security of the customer's network and information system.</paratext>
                  </para>
                </division>
              </drafting.note>
            </subclause1>
            <subclause1 id="a306498">
              <identifier>11.3</identifier>
              <para>
                <paratext>
                  The Supplier will [use its best endeavours to] ensure the continuity of the Services at all times in accordance with the information on business continuity management set out in 
                  <internal.reference refid="a169492">
                    <ital>Schedule 4</ital>
                  </internal.reference>
                   and any relevant policies referred to in clause 11.5(a), with a view to ensuring the continuity of any services to be provided by the Customer that rely on the Services or Software.
                </paratext>
              </para>
              <drafting.note id="a329013" jurisdiction="">
                <head align="left" preservecase="true">
                  <headtext>Business continuity</headtext>
                </head>
                <division id="a000048" level="1">
                  <para>
                    <paratext>If the customer is classed as an OES or an RDSP under the NIS Regulations it will be under an obligation to take measures with a view to ensuring business continuity Regulation 10(2) and Regulation 12(1) of the NIS Regulations respectively). Such measures must be appropriate and proportionate, and the supplier may argue that inserting this clause in a contract of this type is not an appropriate and proportionate measure in the circumstances.</paratext>
                  </para>
                  <para>
                    <paratext>Even if the customer is not subject to the NIS Regulations, it is still likely to be interested to place an obligation on the supplier to ensure continuity of its services to some degree, depending on how business critical the Software is.</paratext>
                  </para>
                  <para>
                    <paratext>The supplier may only accept this clause where paid-for business continuity services are being provided, in which case the customer may wish to push for more robust obligations here.</paratext>
                  </para>
                  <para>
                    <paratext>An alternative to including this clause may be to ask the supplier to warrant that it has certain business continuity policies in place and to inspect and validate such policies as part of the supplier due diligence, and before signing this agreement.</paratext>
                  </para>
                </division>
              </drafting.note>
            </subclause1>
            <subclause1 id="a533641">
              <identifier>11.4</identifier>
              <para>
                <paratext>The Supplier agrees to co-operate with the Customer in relation to:</paratext>
              </para>
              <subclause2 id="a686315">
                <identifier>(a)</identifier>
                <para>
                  <paratext>all aspects of its compliance with the NIS Regulations (if applicable);</paratext>
                </para>
              </subclause2>
              <subclause2 id="a251764">
                <identifier>(b)</identifier>
                <para>
                  <paratext>any requests for information, or inspection, made by any regulator (including in connection with the NIS Regulations);</paratext>
                </para>
              </subclause2>
              <subclause2 id="a272659">
                <identifier>(c)</identifier>
                <para>
                  <paratext>
                    any request for information made in respect of any of the information provided in 
                    <internal.reference refid="a169492">
                      <ital>Schedule 4</ital>
                    </internal.reference>
                     or any of the policies referred to in clause 11.5(a); and
                  </paratext>
                </para>
              </subclause2>
              <subclause2 id="a303522">
                <identifier>(d)</identifier>
                <para>
                  <paratext>any Incident.</paratext>
                </para>
                <drafting.note id="a402534" jurisdiction="">
                  <head align="left" preservecase="true">
                    <headtext>Co-operation</headtext>
                  </head>
                  <division id="a000049" level="1">
                    <para>
                      <paratext>If applicable, regulation 16 of the NIS Regulations contains provisions enabling regulators to carry out inspections to check that OESs and RDSPs are complying with their security and notification requirements. The NIS Regulations do not specify that these inspections would be limited to the premises of the OES or RDSP. The customer may rely on the co-operation of the supplier both in the event of an inspection and to comply with other aspects of the NIS Regulations or with guidance published by its regulator.</paratext>
                    </para>
                    <para>
                      <paratext>These provisions are likely to be helpful to the customer, even if it is not subject to the NIS Regulations.</paratext>
                    </para>
                  </division>
                </drafting.note>
              </subclause2>
            </subclause1>
            <subclause1 id="a419530">
              <identifier>11.5</identifier>
              <para>
                <paratext>The Supplier shall (and warrants and represents that it shall) at all times in accordance with Good Industry Practice:</paratext>
              </para>
              <subclause2 id="a332802">
                <identifier>(a)</identifier>
                <para>
                  <paratext>
                    implement, operate, maintain, and adhere to, appropriate policies to cover the issues specified in 
                    <internal.reference refid="a169492">
                      <ital>Schedule 4</ital>
                    </internal.reference>
                    , including an incident management process which shall enable the Supplier, as a minimum, to discover and assess Incidents, and to prioritise those Incidents, sufficient to meet its reporting obligations under 
                    <internal.reference refid="a275231">
                      <ital>clause 11.2</ital>
                    </internal.reference>
                    ; and
                  </paratext>
                </para>
              </subclause2>
              <subclause2 id="a768542">
                <identifier>(b)</identifier>
                <para>
                  <paratext>Mitigate against all Incidents.</paratext>
                </para>
                <drafting.note id="a522339" jurisdiction="">
                  <head align="left" preservecase="true">
                    <headtext>Mitigating against Incidents</headtext>
                  </head>
                  <division id="a000050" level="1">
                    <para>
                      <paratext>
                        A common problem which can lead to cybersecurity issues (and which may place the customer in breach of any obligations it may have under data protection legislation and the NIS Regulations) is where a supplier has developed insecure software (that is, software with a weakness in its computational logic (for example, code) that, when exploited, results in a vulnerability that can be exploited by hackers). It is therefore recommended that software security is expressly addressed as part of the business requirements document, acceptance testing, and technical specifications. 
                        <internal.reference refid="a419530">
                          <ital>Clause 11.5</ital>
                        </internal.reference>
                         places the supplier under a specific obligation to monitor and address security vulnerabilities, as well as taking reasonable steps to avoid viruses and defend against general security incidents as they happen.
                      </paratext>
                    </para>
                    <para>
                      <paratext>
                        A supplier may try to limit its obligations under 
                        <internal.reference refid="a768542">
                          <ital>clause 11.5(b)</ital>
                        </internal.reference>
                         to "known" incidents, which may be reasonable but will require careful consideration and drafting. In the case of vulnerabilities, it is recommended that this, at least, captures Known Vulnerabilities and Latent Vulnerabilities (see 
                        <internal.reference refid="a210353">
                          <ital>Drafting note, Known and Latent Vulnerabilities</ital>
                        </internal.reference>
                        ). It may be argued that the definition of Mitigation already provides the supplier with a level of comfort in this regard, as the supplier's obligations are limited to those reasonable steps to be taken in accordance with good industry practice, and so presumably would not cover what they could not be expected to know about.
                      </paratext>
                    </para>
                  </division>
                </drafting.note>
              </subclause2>
            </subclause1>
            <subclause1 id="a679724">
              <identifier>11.6</identifier>
              <para>
                <paratext>
                  The Supplier shall provide copies of the policies referred to in 
                  <internal.reference refid="a332802">
                    <ital>clause 11.5(a)</ital>
                  </internal.reference>
                   promptly on request by the Customer.
                </paratext>
              </para>
            </subclause1>
            <subclause1 id="a617781">
              <identifier>11.7</identifier>
              <para>
                <paratext>The Supplier shall indemnify the Customer against any loss or damage suffered by the Customer in relation to any breach by the Supplier of its obligations under this agreement, which cause the Customer to breach any Cybersecurity Requirements.</paratext>
              </para>
              <drafting.note id="a624107" jurisdiction="">
                <head align="left" preservecase="true">
                  <headtext>Supplier indemnity</headtext>
                </head>
                <division id="a000051" level="1">
                  <para>
                    <paratext>It is likely that most suppliers will reject this indemnity, particularly if the customer also demands uncapped liability for breaches of cybersecurity obligations.</paratext>
                  </para>
                </division>
              </drafting.note>
            </subclause1>
          </clause>
          <clause id="a932179">
            <identifier>12.</identifier>
            <head align="left" preservecase="true">
              <headtext>Indemnity</headtext>
            </head>
            <drafting.note id="a730032" jurisdiction="">
              <head align="left" preservecase="true">
                <headtext>Indemnity</headtext>
              </head>
              <division id="a000052" level="1">
                <para>
                  <paratext>
                    We have included a standard indemnity in favour of the customer in respect of third party claims of intellectual property infringement relating to customer's use of the services. For further discussion of intellectual property indemnity provisions, see 
                    <link anchor="a735753" href="7-107-4789" style="ACTLinkPLCtoPLC">
                      <ital>Practice note, Main issues in software licensing and maintenance contracts: Intellectual property and indemnities</ital>
                    </link>
                    .
                  </paratext>
                </para>
                <para>
                  <paratext>The supplier's liability under the indemnity is unlimited and the customer should ensure that it is a full coverage indemnity covering all types of intellectual property rights in all jurisdictions and that it covers all losses, costs and expenses and not just amounts awarded in judgments or agreed in settlements with the third party.</paratext>
                </para>
              </division>
            </drafting.note>
            <subclause1 id="a636520">
              <identifier>12.1</identifier>
              <para>
                <paratext>The Supplier shall defend the Customer, the Authorised Users, its affiliates and subsidiaries and its and their officers, directors and employees against any and all liabilities, costs, expenses, damages and losses (including but not limited to any direct, indirect or consequential losses, loss of profit, loss of reputation and all interest, penalties and legal costs (calculated on a full indemnity basis) and all other reasonable professional costs and expenses) suffered or incurred or paid by the Customer arising out of or in connection with any claim brought against the Customer in connection with its use of the Services for actual or alleged infringement of a third party's intellectual property rights in any jurisdiction.</paratext>
              </para>
            </subclause1>
            <subclause1 id="a199451">
              <identifier>12.2</identifier>
              <para>
                <paratext>If the Supplier is required to indemnify the Customer under this Clause 12, the Customer shall:</paratext>
              </para>
              <subclause2 id="a203868">
                <identifier>(a)</identifier>
                <para>
                  <paratext>
                    notify the Supplier in writing of any claim against it in respect of which it wishes to rely on the indemnity at Clause 12.1) (
                    <defn.term>IPR Claim</defn.term>
                    );
                  </paratext>
                </para>
              </subclause2>
              <subclause2 id="a839110">
                <identifier>(b)</identifier>
                <para>
                  <paratext>allow the Supplier, at its own cost, to conduct all negotiations and proceedings and to settle the IPR Claim, always provided that the Supplier shall obtain the Customer's prior approval of any settlement terms, such approval not to be unreasonably withheld;</paratext>
                </para>
                <drafting.note id="a783629" jurisdiction="">
                  <head align="left" preservecase="true">
                    <headtext>Customer's prior approval</headtext>
                  </head>
                  <division id="a000053" level="1">
                    <para>
                      <paratext>As the supplier position has hardened recently, suppliers are refusing to agree to this type of approval, on the basis that their intellectual property is their core asset and they cannot allow anyone – even customers – to defend claims against them. Suppliers also need discretion as to how best to address the claim (because it is unlikely that only one customer will be the subject of a third party IPR claim in connection with the supplier’s services, particularly in the context of a one-to-many SaaS offering). Typically, the position is that no approval is required as long as no admissions of liability are made and no amounts have to be paid by customers.</paratext>
                    </para>
                  </division>
                </drafting.note>
              </subclause2>
              <subclause2 id="a700803">
                <identifier>(c)</identifier>
                <para>
                  <paratext>provide the Supplier with such reasonable assistance regarding the IPR Claim as is required by the Supplier, subject to reimbursement by the Supplier of the Customer's costs so incurred; and</paratext>
                </para>
              </subclause2>
              <subclause2 id="a615294">
                <identifier>(d)</identifier>
                <para>
                  <paratext>not, without prior consultation with the Supplier, make any admission relating to the IPR Claim or attempt to settle it, provided that the Supplier considers and defends any IPR Claim diligently, using competent counsel and in such a way as not to bring the reputation of the Customer into disrepute.</paratext>
                </para>
              </subclause2>
            </subclause1>
            <subclause1 id="a454721">
              <identifier>12.3</identifier>
              <para>
                <paratext>In the defence or settlement of any claim, the Supplier may procure the right for the Customer to continue using the Services, replace or modify the Services without a reduction or alteration in functionality so that they become non-infringing.</paratext>
              </para>
            </subclause1>
            <subclause1 id="a278782">
              <identifier>12.4</identifier>
              <para>
                <paratext>In no event shall the Supplier, its employees, agents and sub-contractors be liable to the Customer to the extent that the alleged infringement is based on:</paratext>
              </para>
              <subclause2 id="a324063">
                <identifier>(a)</identifier>
                <para>
                  <paratext>a modification of the Services or Documentation by anyone other than the Supplier or its agents, subcontractors or partners or with the Supplier's consent or approval; or</paratext>
                </para>
              </subclause2>
              <subclause2 id="a671269">
                <identifier>(b)</identifier>
                <para>
                  <paratext>the Customer's use of the Services or Documentation otherwise than in accordance with the Documentation; or</paratext>
                </para>
              </subclause2>
              <subclause2 id="a252791">
                <identifier>(c)</identifier>
                <para>
                  <paratext>the Customer's use of the Services or Documentation after notice of the alleged or actual infringement from the Supplier or any appropriate authority; or</paratext>
                </para>
              </subclause2>
              <subclause2 id="a577129">
                <identifier>(d)</identifier>
                <para>
                  <paratext>Customer Data; or</paratext>
                </para>
              </subclause2>
              <subclause2 id="a129896">
                <identifier>(e)</identifier>
                <para>
                  <paratext>the Customer's breach of this agreement.</paratext>
                </para>
              </subclause2>
            </subclause1>
          </clause>
          <clause id="a422902">
            <identifier>13.</identifier>
            <head align="left" preservecase="true">
              <headtext>Limitation of liability</headtext>
            </head>
            <drafting.note id="a570126" jurisdiction="">
              <head align="left" preservecase="true">
                <headtext>Limitation of liability</headtext>
              </head>
              <division id="a000054" level="1">
                <para>
                  <paratext>
                    The IT industry has since the mid-1990s been the crucible in which the UK courts have hammered out the judicial response under 
                    <link href="7-505-7728" style="ACTLinkPLCtoPLC">
                      <ital>UCTA</ital>
                    </link>
                     and related UK contract and statute law on the effectiveness of contractual clauses seeking to limit contract terms and restrict liability.
                  </paratext>
                </para>
                <para>
                  <paratext>
                    <internal.reference refid="a422902">
                      <ital>Clause 13</ital>
                    </internal.reference>
                     seeks first to confirm that the customer is responsible for results obtained from the service and that the supplier has no liability in relation to what the customer chooses to do with the services (
                    <internal.reference refid="a219938">
                      <ital>clause 13.2</ital>
                    </internal.reference>
                    ). There is no exclusion or disclaimer of implied terms given the customer would like to benefit from these in addition to the express terms of the agreement.
                  </paratext>
                </para>
                <para>
                  <paratext>
                    Secondly, 
                    <internal.reference refid="a590788">
                      <ital>clause 13.3</ital>
                    </internal.reference>
                     makes a virtue of necessity by stating that death or personal injury arising from negligence cannot be excluded (
                    <link href="4-506-5560" style="ACTLinkPLCtoPLC">
                      <ital>section 2(1)</ital>
                    </link>
                    <ital>, UCTA</ital>
                    ), and nor can liability for fraud or fraudulent misrepresentation. For more information see 
                    <link anchor="a1018838" href="9-617-5230" style="ACTLinkPLCtoPLC">
                      <ital>Practice note, Limiting liability: statutory and common law controls on limitation clauses: Liabilities parties cannot limit</ital>
                    </link>
                    .
                  </paratext>
                </para>
                <para>
                  <paratext>
                    Thirdly, 
                    <internal.reference refid="a325636">
                      <ital>clause 13.4(c)</ital>
                    </internal.reference>
                     seeks to limit the supplier's aggregate liability under the contract to a pre-set sum, either by reference to the contract price or a fixed amount.
                  </paratext>
                </para>
                <para>
                  <paratext>
                    The customer should watch out for any attempt by the supplier to seek to include compliance with clause 5 (data protection) and/or any cybersecurity obligations (including the NIS Regulations) within the supplier's liability cap in 
                    <internal.reference refid="a325636">
                      <ital>clause 13.4(c)</ital>
                    </internal.reference>
                    , even though it is increasingly common for suppliers to cap these liabilities. See the following Practice notes:
                  </paratext>
                </para>
                <list type="bulleted">
                  <list.item>
                    <para>
                      <paratext>
                        <link anchor="a881775" href="w-027-2423" style="ACTLinkPLCtoPLC">
                          <ital>Data protection issues in IT contracts: Liability for data protection compliance in IT contracts</ital>
                        </link>
                        <ital>.</ital>
                      </paratext>
                    </para>
                  </list.item>
                  <list.item>
                    <para>
                      <paratext>
                        <link anchor="a629286" href="w-013-8329" style="ACTLinkPLCtoPLC">
                          <ital>Cybersecurity Directive: UK implementation: Penalties</ital>
                        </link>
                        <ital>.</ital>
                      </paratext>
                    </para>
                  </list.item>
                  <list.item>
                    <para>
                      <paratext>
                        <link anchor="a695651" href="w-013-3757" style="ACTLinkPLCtoPLC">
                          <ital>Practice note: </ital>
                        </link>
                        <ital>Overview of UK GDPR: Enforcement, sanctions and remedies</ital>
                        .
                      </paratext>
                    </para>
                  </list.item>
                  <list.item>
                    <para>
                      <paratext>
                        <link anchor="a983107" href="6-615-3705" style="ACTLinkPLCtoPLC">
                          <ital>Practice note, Cybercrime risks for business: Insurance against cyber risk</ital>
                        </link>
                        .
                      </paratext>
                    </para>
                  </list.item>
                  <list.item>
                    <para>
                      <paratext>
                        <link href="http://uk.practicallaw.com/3-203-9754" style="ACTLinkURL">
                          <ital>General principles of insurance law</ital>
                        </link>
                        <ital>.</ital>
                      </paratext>
                    </para>
                  </list.item>
                </list>
                <para>
                  <paratext>As a general rule, if this is a contract to which UCTA potentially applies, then there is a risk that if the liability cap is significantly below the contract price, it could be struck down by the courts as unreasonable. In this situation, damages would be recoverable without limitation, on the basis of the ordinary contract law rules of remoteness. Depending on which formulation is chosen, these rules say that recoverable loss is either:</paratext>
                </para>
                <list type="bulleted">
                  <list.item>
                    <para>
                      <paratext>
                        Loss which arises naturally from the breach or which may reasonably be supposed to have been in the contemplation of the parties when they made the contract as the probable result of the breach (the classic formulation in 
                        <link href="D-000-1778" style="ACTLinkPLCtoPLC">
                          <ital>Hadley v Baxendale (1854) 9 Exch 341</ital>
                        </link>
                        ); or
                      </paratext>
                    </para>
                  </list.item>
                  <list.item>
                    <para>
                      <paratext>
                        All loss which at the time the contract was made was reasonably foreseeable as liable to result from the breach (
                        <link href="D-016-1528" style="ACTLinkPLCtoPLC">
                          <ital>Victoria Laundry (Windsor) v Newman Industries [1949] 2 KB 528</ital>
                        </link>
                        ).
                      </paratext>
                    </para>
                  </list.item>
                </list>
                <para>
                  <paratext>
                    Finally, 
                    <internal.reference refid="a825121">
                      <ital>clause 13.4(a)</ital>
                    </internal.reference>
                     in any event seeks to exclude all loss that is special, indirect or consequential. The distinction between "direct" and "indirect" loss is not clear-cut, and there is no easy formulation to determine on which side of the line a particular category or type of loss falls in any specific case. A particular difficulty arises when deciding whether loss of profits is direct or indirect. Recent case law has tended to hold that loss of profits can be a direct loss. In a limitation of liability clause such as this, it benefits the customer to specifically describe recoverable losses. This is known as the "inclusive approach". The advantage of this is that the customer is not obliged to establish that the relevant losses are direct before it can claim them. The list is not exhaustive; the customer can still claim any direct losses which are not specifically mentioned in it.
                  </paratext>
                </para>
                <para>
                  <paratext>See generally the following Practice notes:</paratext>
                </para>
                <list type="bulleted">
                  <list.item>
                    <para>
                      <paratext>
                        <link href="2-520-5359" style="ACTLinkPLCtoPLC">
                          <ital>Limiting liability: drafting and negotiating</ital>
                        </link>
                        .
                      </paratext>
                    </para>
                  </list.item>
                  <list.item>
                    <para>
                      <paratext>
                        <link href="w-006-5549" style="ACTLinkPLCtoPLC">
                          <ital>Limiting liability: interpretation</ital>
                        </link>
                        .
                      </paratext>
                    </para>
                  </list.item>
                  <list.item>
                    <para>
                      <paratext>
                        <link href="9-617-5230" style="ACTLinkPLCtoPLC">
                          <ital>Limiting liability: statutory and common law controls on limitation clauses</ital>
                        </link>
                        .
                      </paratext>
                    </para>
                  </list.item>
                  <list.item>
                    <para>
                      <paratext>
                        <link href="6-519-2010" style="ACTLinkPLCtoPLC">
                          <ital>Excluding or limiting liability for negligence</ital>
                        </link>
                        .
                      </paratext>
                    </para>
                  </list.item>
                </list>
              </division>
            </drafting.note>
          </clause>
          <clause id="a647931" numbering="none">
            <para>
              <paratext>
                <bold>WARNING: you are strongly advised to read the </bold>
                <internal.reference refid="a570126">
                  <bold>
                    <ital>Drafting note, Limitation of liability</ital>
                  </bold>
                </internal.reference>
                <bold> on this clause.</bold>
              </paratext>
            </para>
            <subclause1 id="a716579">
              <identifier>13.1</identifier>
              <para>
                <paratext>The following definitions apply in this clause 13:</paratext>
              </para>
              <subclause2 id="a948889">
                <identifier>(a)</identifier>
                <para>
                  <paratext>liability: every kind of liability arising under or in connection with this agreement including but not limited to liability in contract, tort (including negligence), misrepresentation, restitution or otherwise; and</paratext>
                </para>
              </subclause2>
              <subclause2 id="a390968">
                <identifier>(b)</identifier>
                <para>
                  <paratext>default: any act or omission resulting in one party incurring liability to the other.</paratext>
                </para>
                <drafting.note id="a965904" jurisdiction="">
                  <head align="left" preservecase="true">
                    <headtext>Defining liability and default</headtext>
                  </head>
                  <division id="a000055" level="1">
                    <para>
                      <paratext>Recent case law has confirmed the importance of consistency between different sub-clauses in a limitation of liability clause, particularly when these sub-clauses are negotiated at different times during a transaction. Including a definition for liability ensures that the caps and exclusions capture not just liability for breach of contract but also other liabilities "in connection with" the contract. These could include liability for breach of confidence, misrepresentation, undue influence, or torts such as negligence, conversion and breach of statutory duty.</paratext>
                    </para>
                    <para>
                      <paratext>The clause defines "default" as any act or omission resulting in one party incurring "liability", as defined. Things done by a party's employees, agents, consultants and subcontractors would be defaults insofar as they gave rise to liability (of a party) under this agreement.</paratext>
                    </para>
                  </division>
                </drafting.note>
              </subclause2>
            </subclause1>
            <subclause1 id="a219938">
              <identifier>13.2</identifier>
              <para>
                <paratext>Except as expressly and specifically provided in this agreement, the Customer assumes sole responsibility for results obtained from the use of the Services and the Documentation by the Customer, and for conclusions drawn from such use.</paratext>
              </para>
            </subclause1>
            <subclause1 id="a590788">
              <identifier>13.3</identifier>
              <para>
                <paratext>Nothing in this agreement excludes the liability of the Supplier:</paratext>
              </para>
              <drafting.note id="a766303" jurisdiction="">
                <head align="left" preservecase="true">
                  <headtext>Agreeing carve-outs from the cap</headtext>
                </head>
                <division id="a000056" level="1">
                  <para>
                    <paratext>Various carve-outs form the cap are set out here on the basis that any loss or damage suffered by the customer in these situations may far exceed the value of the cap, and it may be unreasonable for the supplier not to compensate the customer for losses suffered as a result of the supplier's failures.</paratext>
                  </para>
                  <para>
                    <paratext>The supplier should consider whether any such carve-outs are reasonable and acceptable to it, on a case by case basis.</paratext>
                  </para>
                  <para>
                    <paratext>
                      If the supplier does accept carve outs for compliance with data protection and cybersecurity obligations, it should bear in mind that a fine under the UK GDPR could be up to £17,500,000 or 4% of the customer's (undertaking's) total worldwide annual turnover (
                      <ital>Article 83(6)</ital>
                      ) and, under the NIS Regulations, as much as £17 million (
                      <ital>Regulation 18(6)</ital>
                      ). Accordingly, it may wish to agree a separate (higher) cap for this type of loss or damage, or else consider whether cyber-risk insurance is appropriate.
                    </paratext>
                  </para>
                  <para>
                    <paratext>
                      In 
                      <internal.reference refid="a410310">
                        <ital>clause 13.3(c)</ital>
                      </internal.reference>
                       the supplier is likely only to agree to the IPR indemnity (
                      <internal.reference refid="a932179">
                        <ital>clause 12</ital>
                      </internal.reference>
                      ) being outside the cap. The supplier will want the rest will be subject to separate caps or supercaps. This supplier will resist uncapped liability under 
                      <internal.reference refid="a193245">
                        <ital>clause 6.5</ital>
                      </internal.reference>
                      , particularly where the supplier has agreed to comply with the customer policies, even where the customer has a good negotiating position.
                    </paratext>
                  </para>
                  <para>
                    <paratext>For more information, see:</paratext>
                  </para>
                  <list type="bulleted">
                    <list.item>
                      <para>
                        <paratext>
                          <link anchor="a983107" href="6-615-3705" style="ACTLinkPLCtoPLC">
                            <ital>Practice note, Cybercrime risks for business: Insurance against cybercrime</ital>
                          </link>
                          , 
                          <link href="3-203-9754" style="ACTLinkPLCtoPLC">
                            <ital>Insurance contract law: general principles</ital>
                          </link>
                          .
                        </paratext>
                      </para>
                    </list.item>
                    <list.item>
                      <para>
                        <paratext>
                          <link href="w-026-4193" style="ACTLinkPLCtoPLC">
                            <ital>Practice note, Cyber insurance: an overview</ital>
                          </link>
                          .
                        </paratext>
                      </para>
                    </list.item>
                    <list.item>
                      <para>
                        <paratext>
                          <link href="w-047-1606" style="ACTLinkPLCtoPLC">
                            <ital>Article, Insuring data breach liabilities: how different policies can stack up and the problem of late notification</ital>
                          </link>
                          .
                        </paratext>
                      </para>
                    </list.item>
                  </list>
                </division>
              </drafting.note>
              <subclause2 id="a643128">
                <identifier>(a)</identifier>
                <para>
                  <paratext>for death or personal injury caused by the Supplier's negligence; or</paratext>
                </para>
              </subclause2>
              <subclause2 id="a688105">
                <identifier>(b)</identifier>
                <para>
                  <paratext>for fraud or fraudulent misrepresentation; or</paratext>
                </para>
              </subclause2>
              <subclause2 id="a410310">
                <identifier>(c)</identifier>
                <para>
                  <paratext>
                    under 
                    <internal.reference refid="a111385">
                      <ital>clause 5</ital>
                    </internal.reference>
                    , 
                    <internal.reference refid="a193245">
                      <ital>clause 6.5</ital>
                    </internal.reference>
                    , 
                    <internal.reference refid="a163422">
                      <ital>clause 10</ital>
                    </internal.reference>
                    , 
                    <internal.reference refid="a733638">
                      <ital>clause 11</ital>
                    </internal.reference>
                     or 
                    <internal.reference refid="a932179">
                      <ital>clause 12</ital>
                    </internal.reference>
                    .
                  </paratext>
                </para>
              </subclause2>
            </subclause1>
            <subclause1 id="a142799">
              <identifier>13.4</identifier>
              <para>
                <paratext>
                  Subject to 
                  <internal.reference refid="a219938">
                    <ital>clause 13.2</ital>
                  </internal.reference>
                   and 
                  <internal.reference refid="a590788">
                    <ital>clause 13.3</ital>
                  </internal.reference>
                  :
                </paratext>
              </para>
              <subclause2 id="a825121">
                <identifier>(a)</identifier>
                <para>
                  <paratext>the Supplier shall have no liability for any special, indirect or consequential loss, costs, damages, charges or expenses; and</paratext>
                </para>
                <drafting.note id="a574131" jurisdiction="">
                  <head align="left" preservecase="true">
                    <headtext>Liability accepted</headtext>
                  </head>
                  <division id="a000057" level="1">
                    <para>
                      <paratext>
                        The supplier should scrutinise the list in 
                        <internal.reference refid="a413674">
                          <ital>clause 13.4(b)</ital>
                        </internal.reference>
                        <ital> </ital>
                        closely and assess whether accepting liability for loss or corruption of data or information, loss of profits or loss of goodwill is appropriate or acceptable particularly in the light of any obligations it may be subject to under the NIS Regulations.
                      </paratext>
                    </para>
                  </division>
                </drafting.note>
              </subclause2>
              <subclause2 id="a413674">
                <identifier>(b)</identifier>
                <para>
                  <paratext>
                    the losses for which the Supplier assumes liability and which shall (subject to 
                    <internal.reference refid="a325636">
                      <ital>clause 13.4(c)</ital>
                    </internal.reference>
                    ) be recoverable by the Customer include:
                  </paratext>
                </para>
                <subclause3 id="a917359">
                  <identifier>(i)</identifier>
                  <para>
                    <paratext>sums paid by the Customer to the Supplier pursuant to this agreement;</paratext>
                  </para>
                </subclause3>
                <subclause3 id="a535364">
                  <identifier>(ii)</identifier>
                  <para>
                    <paratext>wasted expenditure;</paratext>
                  </para>
                </subclause3>
                <subclause3 id="a523706">
                  <identifier>(iii)</identifier>
                  <para>
                    <paratext>additional costs of procuring and implementing replacements for, or alternatives to, the Services, including consultancy costs, additional costs of management time and other personnel costs and costs of equipment and materials;</paratext>
                  </para>
                </subclause3>
                <subclause3 id="a553984">
                  <identifier>(iv)</identifier>
                  <para>
                    <paratext>losses incurred by the Customer arising out of or in connection with any claim, demand, fine, penalty, action, investigation or proceeding by any third party (including any subcontractor, Supplier personnel, regulator or customer of the Customer) against the Customer caused by the act or omission of the Supplier;</paratext>
                  </para>
                </subclause3>
                <subclause3 id="a256457">
                  <identifier>(v)</identifier>
                  <para>
                    <paratext>anticipated savings; and</paratext>
                  </para>
                </subclause3>
                <subclause3 id="a533523">
                  <identifier>(vi)</identifier>
                  <para>
                    <paratext>loss of, corruption or damage to, data; [and]</paratext>
                  </para>
                </subclause3>
                <subclause3 id="a108975">
                  <identifier>(vii)</identifier>
                  <para>
                    <paratext>[ANY OTHER HEADS OF LOSSES THE CUSTOMER WISHES TO RECOVER].</paratext>
                  </para>
                </subclause3>
              </subclause2>
              <subclause2 id="a325636">
                <identifier>(c)</identifier>
                <para>
                  <paratext>the Supplier's total aggregate liability in respect of all defaults shall be limited to £[AMOUNT].</paratext>
                </para>
                <drafting.note id="a894276" jurisdiction="">
                  <head align="left" preservecase="true">
                    <headtext>Supplier's total aggregate liability</headtext>
                  </head>
                  <division id="a000058" level="1">
                    <para>
                      <paratext>Limiting the supplier's liability to a fixed amount equal to 150% of the total fees paid over the term would be typical of market practice. Another figure could be substituted if you deem it is appropriate to do so. Most suppliers will try to reduce the multiple to 100%.</paratext>
                    </para>
                    <para>
                      <paratext>
                        As this is a pro-customer agreement, having a cap equal to a multiple of the total fees paid over the term is likely to be preferable, particularly if the term is for two years or more. Suppliers are likely to prefer an approach where liability is ring fenced either by year to an amount equal to the annual fees or by reference to an aggregate liability cap - typically linked to the annual fees – over the life of the contract. For an example of a more pro-supplier drafting see 
                        <link anchor="a97199" href="9-385-2554" style="ACTLinkPLCtoPLC">
                          <ital>Standard document, SaaS subscription agreement (pro-supplier) clause 13.4(b)</ital>
                        </link>
                         and the integrated drafting note 
                        <link anchor="a245962" href="9-385-2554" style="ACTLinkPLCtoPLC">
                          <ital>Supplier's total aggregate liability</ital>
                        </link>
                        <ital>.</ital>
                      </paratext>
                    </para>
                  </division>
                </drafting.note>
              </subclause2>
            </subclause1>
          </clause>
          <clause id="a894796">
            <identifier>14.</identifier>
            <head align="left" preservecase="true">
              <headtext>Term and termination</headtext>
            </head>
            <drafting.note id="a579724" jurisdiction="">
              <head align="left" preservecase="true">
                <headtext>Term and termination</headtext>
              </head>
              <division id="a000059" level="1">
                <para>
                  <paratext>
                    <internal.reference refid="a889878">
                      <ital>Clause 14.1</ital>
                    </internal.reference>
                     provides for the agreement to last for an initial subscription term (as set out in 
                    <internal.reference refid="a760922">
                      <ital>Schedule 2</ital>
                    </internal.reference>
                    ), and after that for successive periods of 12 months (renewal periods), unless either party notifies the other of its intention to terminate the agreement at least 60 days before the end of the initial subscription term or any renewal period. The supplier and customer alike should consider whether 60 days is a sufficient period of time.
                  </paratext>
                </para>
                <para>
                  <paratext>
                    <internal.reference refid="a622958">
                      <ital>Clause 14.2</ital>
                    </internal.reference>
                     provides a right for the customer to terminate for convenience. The supplier is unlikely to agree to this without concession: for example, payment of a termination penalty to recoup any discount which may have been offered for the customer signing up to an initial subscription term. Or the supplier may agree to this clause becoming effective only after expiry on an initial fixed term. See 
                    <link anchor="a638644" href="5-559-4767" style="ACTLinkPLCtoPLC">
                      <ital>Practice note, Terminating a contract for convenience, without cause</ital>
                    </link>
                    .
                  </paratext>
                </para>
                <para>
                  <paratext>
                    Each party has the right to terminate the contract in the event of the other's insolvency or default (
                    <internal.reference refid="a913554">
                      <ital>clause 14.3</ital>
                    </internal.reference>
                    ). We have indicated optional grounds for termination which each party may wish to consider for inclusion or exclusion as appropriate
                    <ital>. See </ital>
                    <link href="3-107-4673" style="ACTLinkPLCtoPLC">Standard clause, Termination</link>
                    <ital>.</ital>
                  </paratext>
                </para>
                <para>
                  <paratext>Large suppliers are unlikely to agree to paragraph (l) and, similarly, will resist paragraph (m) on the basis that it is likely to enable the customer to terminate the agreement without having to provide material breach.</paratext>
                </para>
                <para>
                  <paratext>If you are acting for the supplier, you might want to include an additional ground:</paratext>
                </para>
                <display.quote>
                  <para>
                    <paratext>the total liability of the Supplier to the Customer exceeds the cap set out in clause 13.3(c).</paratext>
                  </para>
                </display.quote>
                <para>
                  <paratext>
                    <internal.reference refid="a994295">
                      <ital>Clause 14.4</ital>
                    </internal.reference>
                     sets out fairly standard provisions for the consequences of termination. See 
                    <link href="w-012-5111" style="ACTLinkPLCtoPLC">
                      <ital>Standard clause, Consequences of termination or expiry</ital>
                    </link>
                    .
                  </paratext>
                </para>
              </division>
            </drafting.note>
            <subclause1 id="a889878">
              <identifier>14.1</identifier>
              <para>
                <paratext>
                  This agreement shall, unless otherwise terminated as provided in this 
                  <internal.reference refid="a889878">
                    <ital>clause 14.1</ital>
                  </internal.reference>
                  , commence on the Effective Date and shall continue for the Initial Subscription Term and, thereafter, this agreement shall be automatically renewed for successive periods of 12 months (each a 
                  <defn.term>Renewal Period</defn.term>
                  ), unless:
                </paratext>
              </para>
              <subclause2 id="a507835">
                <identifier>(a)</identifier>
                <para>
                  <paratext>the Customer notifies the Supplier that it wishes to terminate the agreement, in writing, at least [60 days] before the end of the Initial Subscription Term or any Renewal Period, in which case this agreement shall terminate upon the expiry of the applicable Initial Subscription Term or Renewal Period; or</paratext>
                </para>
              </subclause2>
              <subclause2 id="a922974">
                <identifier>(b)</identifier>
                <para>
                  <paratext>otherwise terminated in accordance with the provisions of this agreement;</paratext>
                </para>
              </subclause2>
              <para>
                <paratext>
                  and the Initial Subscription Term together with any subsequent Renewal Periods shall constitute the 
                  <defn.term>Subscription Term</defn.term>
                  .
                </paratext>
              </para>
            </subclause1>
            <subclause1 id="a622958">
              <identifier>14.2</identifier>
              <para>
                <paratext>
                  The Customer may terminate this agreement at any time on no less than 60 days prior written notice to the Supplier. The Supplier shall refund to the Customer any amounts paid in advance as at the date of termination of this agreement under this 
                  <internal.reference refid="a622958">
                    <ital>clause 14.2</ital>
                  </internal.reference>
                  .
                </paratext>
              </para>
            </subclause1>
            <subclause1 id="a913554">
              <identifier>14.3</identifier>
              <para>
                <paratext>Without affecting any other right or remedy available to it, either party may terminate this agreement with immediate effect by giving written notice to the other party if:</paratext>
              </para>
              <drafting.note id="a349242" jurisdiction="">
                <head align="left" preservecase="true">
                  <headtext>Termination for cause</headtext>
                </head>
                <division id="a000060" level="1">
                  <para>
                    <paratext>
                      For further guidance on termination, see 
                      <link href="https://uk.practicallaw.thomsonreuters.com/3-107-4673?originationContext=document&amp;amp;transitionType=DocumentItem&amp;amp;contextData=%28sc.Default%29&amp;amp;comp=pluk" style="ACTLinkURL">
                        <ital>Standard clause, Termination</ital>
                      </link>
                       and associated drafting notes, including information on the Corporate Insolvency and Governance Act 2020, which came into force on 26 June 2020.  See also  
                      <ital>Practice note, </ital>
                      <link anchor="a387269" href="w-025-9457" style="ACTLinkPLCtoPLC">
                        <ital>Restrictions on terminating supply contracts in insolvency proceedings: What is a contract for the supply of goods and Software licence agreements services</ital>
                      </link>
                      .
                    </paratext>
                  </para>
                  <para>
                    <paratext>
                      The supplier should also consider whether it wishes to be able to terminate if the customer undergoes a change of control or in the event of a sale of the customer's assets, merger or re-organisation in which the customer is not the surviving entity (see 
                      <internal.reference refid="a996012">
                        <ital>Drafting note, Assignment</ital>
                      </internal.reference>
                      ).
                    </paratext>
                  </para>
                  <para>
                    <paratext>
                      For more information, see 
                      <link anchor="a863026" href="w-014-1583" style="ACTLinkPLCtoPLC">
                        <ital>Practice note, Boilerplate: do I really need this clause and why?: Termination</ital>
                      </link>
                      .
                    </paratext>
                  </para>
                </division>
              </drafting.note>
              <subclause2 id="a176851">
                <identifier>(a)</identifier>
                <para>
                  <paratext>the other party fails to pay any amount due under this agreement on the due date for payment and remains in default not less than [NUMBER] days after being notified in writing to make such payment;</paratext>
                </para>
              </subclause2>
              <subclause2 id="a423773">
                <identifier>(b)</identifier>
                <para>
                  <paratext>the other party commits a material breach of any other term of this agreement and (if such breach is remediable) fails to remedy that breach within a period of [NUMBER] days after being notified [in writing] to do so;</paratext>
                </para>
                <drafting.note id="a684162" jurisdiction="">
                  <head align="left" preservecase="true">
                    <headtext>Termination for breach</headtext>
                  </head>
                  <division id="a000061" level="1">
                    <para>
                      <paratext>
                        The terms "material breach" or "repeatedly breaches", or a breach which is or is not "remediable" are not terms with precise legal definitions. It is not certain, for example, that a material breach equates to a repudiatory breach entitling the innocent party to terminate at common law. Consequently, there will always be some uncertainty as to the sorts of breaches which will give rise to the supplier's right to terminate (see 
                        <link anchor="a162091" href="5-559-4767" style="ACTLinkPLCtoPLC">
                          <ital>Practice note, Contracts, termination: Termination for material breach</ital>
                        </link>
                        ).
                      </paratext>
                    </para>
                    <para>
                      <paratext>
                        For more information see 
                        <link href="w-016-7906" style="ACTLinkPLCtoPLC">
                          <ital>Practice note, Contracts: identifying termination triggers</ital>
                        </link>
                        .
                      </paratext>
                    </para>
                  </division>
                </drafting.note>
              </subclause2>
              <subclause2 id="a550349">
                <identifier>(c)</identifier>
                <para>
                  <paratext>
                    the other party suspends, or threatens to suspend, payment of its debts or is unable to pay its debts as they fall due or admits inability to pay its debts or is deemed unable to pay its debts within the meaning of section 123 of the Insolvency Act 1986 as if the words "it is proved to the satisfaction of the court" did not appear in sections 123(1)(e) or 123(2) of the Insolvency Act 1986 
                    <bold>OR</bold>
                     (being an individual) is deemed either unable to pay their debts or as having no reasonable prospect of doing so, in either case, within the meaning of section 268 of the Insolvency Act 1986 
                    <bold>OR</bold>
                     (being a partnership) has any partner to whom any of the foregoing apply];
                  </paratext>
                </para>
              </subclause2>
              <subclause2 id="a524193">
                <identifier>(d)</identifier>
                <para>
                  <paratext>the other party commences negotiations with all or any class of its creditors with a view to rescheduling any of its debts, or makes a proposal for or enters into any compromise or arrangement with its creditors other than for the sole purpose of a scheme for a solvent amalgamation of that other party with one or more other companies or the solvent reconstruction of that other party;</paratext>
                </para>
              </subclause2>
              <subclause2 id="a684400">
                <identifier>(e)</identifier>
                <para>
                  <paratext>the other party applies to court for, or obtains, a moratorium under Part A1 of the Insolvency Act 1986;</paratext>
                </para>
              </subclause2>
              <subclause2 id="a673389">
                <identifier>(f)</identifier>
                <para>
                  <paratext>a petition is filed, a notice is given, a resolution is passed, or an order is made, for or in connection with the winding up of that other party other than for the sole purpose of a scheme for a solvent amalgamation of that other party with one or more other companies or the solvent reconstruction of that other party;</paratext>
                </para>
              </subclause2>
              <subclause2 id="a773719">
                <identifier>(g)</identifier>
                <para>
                  <paratext>an application is made to court, or an order is made, for the appointment of an administrator, or if a notice of intention to appoint an administrator is given or if an administrator is appointed, over the other party (being a company, partnership or limited liability partnership);</paratext>
                </para>
              </subclause2>
              <subclause2 id="a916405">
                <identifier>(h)</identifier>
                <para>
                  <paratext>the holder of a qualifying floating charge over the assets of that other party (being a company or limited liability partnership) has become entitled to appoint or has appointed an administrative receiver;</paratext>
                </para>
              </subclause2>
              <subclause2 id="a568156">
                <identifier>(i)</identifier>
                <para>
                  <paratext>a person becomes entitled to appoint a receiver over the assets of the other party or a receiver is appointed over the assets of the other party;</paratext>
                </para>
              </subclause2>
              <subclause2 id="a427936">
                <identifier>(j)</identifier>
                <para>
                  <paratext>a creditor or encumbrancer of the other party attaches or takes possession of, or a distress, execution, sequestration or other such process is levied or enforced on or sued against, the whole or any part of the other party's assets and such attachment or process is not discharged within [14] days;</paratext>
                </para>
              </subclause2>
              <subclause2 id="a427589">
                <identifier>(k)</identifier>
                <para>
                  <paratext>
                    any event occurs, or proceeding is taken, with respect to the other party in any jurisdiction to which it is subject that has an effect equivalent or similar to any of the events mentioned in 
                    <ital>clause 14.3(c)</ital>
                     to 
                    <ital>clause 14.3 (j)</ital>
                     (inclusive);
                  </paratext>
                </para>
              </subclause2>
              <subclause2 id="a819949">
                <identifier>(l)</identifier>
                <para>
                  <paratext>the other party suspends or ceases, or threatens to suspend or cease, carrying on all or a substantial part of its business;</paratext>
                </para>
              </subclause2>
              <subclause2 id="a916096">
                <identifier>(m)</identifier>
                <para>
                  <paratext>the other party's financial position deteriorates so far as to reasonably justify the opinion that its ability to give effect to the terms of this agreement is in jeopardy; [or]</paratext>
                </para>
              </subclause2>
              <subclause2 id="a107896">
                <identifier>(n)</identifier>
                <para>
                  <paratext>there is a change of control of the other party [(within the meaning of section 1124 of the Corporation Tax Act 2010)].</paratext>
                </para>
              </subclause2>
            </subclause1>
            <subclause1 id="a994295">
              <identifier>14.4</identifier>
              <para>
                <paratext>On termination of this agreement for any reason:</paratext>
              </para>
              <subclause2 id="a560276">
                <identifier>(a)</identifier>
                <para>
                  <paratext>all licences granted under this agreement shall terminate [and the Customer shall cease all use of the Services and/or the Documentation] within [60 days] of the date of termination of this agreement;</paratext>
                </para>
              </subclause2>
              <subclause2 id="a450108">
                <identifier>(b)</identifier>
                <para>
                  <paratext>each party shall return and make no further use of any equipment, property, Documentation and other items (and all copies of them) belonging to the other party;</paratext>
                </para>
              </subclause2>
              <subclause2 id="a820190">
                <identifier>(c)</identifier>
                <para>
                  <paratext>the Supplier shall provide all assistance and information requested by Customer and shall co-operate with Customer and any replacement provider of the Services to facilitate a smooth transition from the Supplier; and</paratext>
                </para>
              </subclause2>
              <subclause2 id="a389137">
                <identifier>(d)</identifier>
                <para>
                  <paratext>any rights, remedies, obligations or liabilities of the parties that have accrued up to the date of termination, including the right to claim damages in respect of any breach of the agreement which existed at or before the date of termination shall not be affected or prejudiced.</paratext>
                </para>
              </subclause2>
            </subclause1>
            <subclause1 id="a793648">
              <identifier>14.5</identifier>
              <para>
                <paratext>On termination of this agreement for any reason, the Supplier:</paratext>
              </para>
              <drafting.note id="a667803" jurisdiction="">
                <head align="left" preservecase="true">
                  <headtext>Deletion of electronic data</headtext>
                </head>
                <division id="a000062" level="1">
                  <para>
                    <paratext>It can be difficult for organisations (particularly Suppliers) to agree to "delete" electronic data. The word "deletion" can mean different things in relation to electronic data, and it is recognised that it is not always possible to delete or erase all traces of the data. As the ICO has opined that the term "deletion", in relation to personal data, should be taken to mean ensuring that the data is beyond use, we consider this is a reasonable deletion standard to use in most circumstances. If it is appropriate to delete personal data from a live system, we recommend that a party should also be expected to delete it from any back-up of the information on that system, and the parties may prefer for this to be made explicit as part of the deletion obligation.</paratext>
                  </para>
                </division>
              </drafting.note>
              <subclause2 id="a878826">
                <identifier>(a)</identifier>
                <para>
                  <paratext>shall make no further use of the Customer Data;</paratext>
                </para>
              </subclause2>
              <subclause2 id="a778817">
                <identifier>(b)</identifier>
                <para>
                  <paratext>at the written direction of the Customer, the Supplier shall destroy or return the Customer Data or, in the case of any Customer Data in electronic form, delete such Customer Data [and any electronic data shall be considered deleted, for the purpose of this clause where it has been put beyond use by the Supplier]; and</paratext>
                </para>
              </subclause2>
              <subclause2 id="a612085">
                <identifier>(c)</identifier>
                <para>
                  <paratext>the Supplier shall preserve all Customer Data in its possession until it has received any such instructions.</paratext>
                </para>
              </subclause2>
            </subclause1>
          </clause>
          <clause id="a988815">
            <identifier>15.</identifier>
            <head align="left" preservecase="true">
              <headtext>Force majeure</headtext>
            </head>
            <drafting.note id="a608806" jurisdiction="">
              <head align="left" preservecase="true">
                <headtext>Force majeure</headtext>
              </head>
              <division id="a000063" level="1">
                <para>
                  <paratext>
                    A 
                    <ital>force majeure</ital>
                     clause usually excludes liability for breach of contract where delay or failure to perform is as a result of an event outside the control of the party who is in default. The phrase derives from the codified systems of law on the continent. Those events which are to be considered as being "beyond reasonable control" must be drafted so that they are beyond dispute. This may often involve the listing of various examples - such as acts of God, strikes and defaults of suppliers - with a sweep-up clause which is drafted so as to be construed widely and not be limited by other items which have been listed.
                  </paratext>
                </para>
                <para>
                  <paratext>
                    In a business-to-business contract, a 
                    <ital>force majeure</ital>
                     provision is likely to be subject to the reasonableness test under 
                    <link href="5-505-8743" style="ACTLinkPLCtoPLC">
                      <ital>section 3</ital>
                    </link>
                     of UCTA, but may well be held reasonable if it is limited to events which are genuinely outside the control of the party relying on them.
                  </paratext>
                </para>
                <para>
                  <paratext>
                    See 
                    <link href="3-518-4224" style="ACTLinkPLCtoPLC">
                      <ital>Standard clause, General Contract Clauses: Force Majeure</ital>
                    </link>
                    . Consider the force majeure clause in the context of the termination clause.
                  </paratext>
                </para>
              </division>
            </drafting.note>
          </clause>
          <clause id="a410131" numbering="none">
            <para>
              <paratext>Neither party shall be liable for any delay or failure in the performance of its obligations for so long as and to the extent that such delay or failure result from events, circumstances or causes beyond its reasonable control. If the period of delay or non-performance continues for [NUMBER] [days], the party not affected may terminate this agreement by giving [not less than [NUMBER] days'] written notice to the affected party.</paratext>
            </para>
          </clause>
          <clause id="a706543">
            <identifier>16.</identifier>
            <head align="left" preservecase="true">
              <headtext>Conflict</headtext>
            </head>
            <drafting.note id="a835755" jurisdiction="">
              <head align="left" preservecase="true">
                <headtext>Conflict</headtext>
              </head>
              <division id="a000064" level="1">
                <para>
                  <paratext>
                    See 
                    <link href="7-107-3836" style="ACTLinkPLCtoPLC">
                      <ital>Standard clause, Conflict</ital>
                    </link>
                    .
                  </paratext>
                </para>
              </division>
            </drafting.note>
          </clause>
          <clause id="a432972" numbering="none">
            <para>
              <paratext>If there is an inconsistency between any of the provisions in the main body of this agreement and the Schedules, the provisions in the main body of this agreement prevail.</paratext>
            </para>
          </clause>
          <clause id="a771871">
            <identifier>17.</identifier>
            <head align="left" preservecase="true">
              <headtext>Variation</headtext>
            </head>
            <drafting.note id="a843177" jurisdiction="">
              <head align="left" preservecase="true">
                <headtext>Variation</headtext>
              </head>
              <division id="a000065" level="1">
                <para>
                  <paratext>
                    See 
                    <link href="3-107-3838" style="ACTLinkPLCtoPLC">
                      <ital>Standard clause, Variation</ital>
                    </link>
                    .
                  </paratext>
                </para>
              </division>
            </drafting.note>
          </clause>
          <clause id="a680246" numbering="none">
            <para>
              <paratext>No variation of this agreement shall be effective unless it is in writing and signed by the parties (or their authorised representatives).</paratext>
            </para>
          </clause>
          <clause id="a240096">
            <identifier>18.</identifier>
            <head align="left" preservecase="true">
              <headtext>Waiver</headtext>
            </head>
            <subclause1 id="a401323">
              <identifier>18.1</identifier>
              <para>
                <paratext>A waiver of any right or remedy is only effective if given in writing [and shall not be deemed a waiver of any subsequent right or remedy].</paratext>
              </para>
            </subclause1>
            <subclause1 id="a284683">
              <identifier>18.2</identifier>
              <para>
                <paratext>A delay or failure to exercise, or the single or partial exercise of, any right or remedy shall not waive that or any other right or remedy, nor does it prevent or restrict the further exercise of that or any other right or remedy.</paratext>
              </para>
              <drafting.note id="a242742" jurisdiction="">
                <head align="left" preservecase="true">
                  <headtext>Waiver</headtext>
                </head>
                <division id="a000066" level="1">
                  <para>
                    <paratext>For information on this clause, see:</paratext>
                  </para>
                  <list type="bulleted">
                    <list.item>
                      <para>
                        <paratext>
                          The drafting notes in 
                          <link href="http://www.practicallaw.com/0-107-3806" style="ACTLinkURL">
                            <ital>Standard clause, Waiver</ital>
                          </link>
                          .
                        </paratext>
                      </para>
                    </list.item>
                    <list.item>
                      <para>
                        <paratext>
                          <link anchor="a947318" href="http://www.practicallaw.com/w-014-1583" style="ACTLinkURL">
                            <ital>Practice note, Boilerplate: do I really need this clause and why? : Waiver</ital>
                          </link>
                          .
                        </paratext>
                      </para>
                    </list.item>
                  </list>
                </division>
              </drafting.note>
            </subclause1>
          </clause>
          <clause id="a596978">
            <identifier>19.</identifier>
            <head align="left" preservecase="true">
              <headtext>Rights and remedies</headtext>
            </head>
            <drafting.note id="a849205" jurisdiction="">
              <head align="left" preservecase="true">
                <headtext>Rights and remedies</headtext>
              </head>
              <division id="a000067" level="1">
                <para>
                  <paratext>
                    See 
                    <link href="2-203-0725" style="ACTLinkPLCtoPLC">
                      <ital>Standard clause, Rights and remedies</ital>
                    </link>
                    .
                  </paratext>
                </para>
              </division>
            </drafting.note>
          </clause>
          <clause id="a862473" numbering="none">
            <para>
              <paratext>No failure or delay by a party to exercise any right or remedy provided under this agreement or by law shall constitute a waiver of that or any other right or remedy, nor shall it prevent or restrict the further exercise of that or any other right or remedy. No single or partial exercise of such right or remedy shall prevent or restrict the further exercise of that or any other right or remedy.</paratext>
            </para>
          </clause>
          <clause id="a729572" numbering="none">
            <para>
              <paratext>Except as expressly provided in this agreement, the rights and remedies provided under this agreement are in addition to, and not exclusive of, any rights or remedies provided by law.</paratext>
            </para>
          </clause>
          <clause id="a607729">
            <identifier>20.</identifier>
            <head align="left" preservecase="true">
              <headtext>Severance</headtext>
            </head>
            <drafting.note id="a354386" jurisdiction="">
              <head align="left" preservecase="true">
                <headtext>Severance</headtext>
              </head>
              <division id="a000068" level="1">
                <para>
                  <paratext>
                    See 
                    <link href="9-107-3840" style="ACTLinkPLCtoPLC">
                      <ital>Standard clause, Severance</ital>
                    </link>
                    .
                  </paratext>
                </para>
              </division>
            </drafting.note>
            <subclause1 id="a526866">
              <identifier>20.1</identifier>
              <para>
                <paratext>If any provision or part-provision of this agreement is or becomes invalid, illegal or unenforceable, it shall be deemed deleted, but that shall not affect the validity and enforceability of the rest of this agreement.</paratext>
              </para>
            </subclause1>
            <subclause1 id="a196354">
              <identifier>20.2</identifier>
              <para>
                <paratext>
                  If any provision or part-provision of this agreement is deemed deleted under 
                  <internal.reference refid="a526866">
                    <ital>clause 20.1</ital>
                  </internal.reference>
                   the parties shall negotiate in good faith to agree a replacement provision that, to the greatest extent possible, achieves the intended commercial result of the original provision.
                </paratext>
              </para>
            </subclause1>
          </clause>
          <clause id="a374470">
            <identifier>21.</identifier>
            <head align="left" preservecase="true">
              <headtext>Entire agreement</headtext>
            </head>
            <drafting.note id="a277071" jurisdiction="">
              <head align="left" preservecase="true">
                <headtext>Entire agreement</headtext>
              </head>
              <division id="a000069" level="1">
                <para>
                  <paratext>For more information on this clause, see:</paratext>
                </para>
                <list type="bulleted">
                  <list.item>
                    <para>
                      <paratext>
                        The drafting notes in 
                        <link href="2-107-3834" style="ACTLinkPLCtoPLC">
                          <ital>Standard clause, Entire agreement</ital>
                        </link>
                        .
                      </paratext>
                    </para>
                  </list.item>
                  <list.item>
                    <para>
                      <paratext>
                        <link anchor="a102696" href="http://www.practicallaw.com/w-014-1583" style="ACTLinkURL">
                          <ital>Practice note, Boilerplate: do I really need this clause and why?: Entire agreement</ital>
                        </link>
                        <ital>.</ital>
                      </paratext>
                    </para>
                  </list.item>
                </list>
              </division>
            </drafting.note>
            <subclause1 id="a341952">
              <identifier>21.1</identifier>
              <para>
                <paratext>This agreement constitutes the entire agreement between the parties and supersedes and extinguishes all previous and contemporaneous agreements, promises, assurances and understandings between them, whether written or oral, relating to its subject matter.</paratext>
              </para>
            </subclause1>
            <subclause1 id="a419676">
              <identifier>21.2</identifier>
              <para>
                <paratext>Each party acknowledges that in entering into this agreement it does not rely on[, and shall have no remedies in respect of,] any statement, representation, assurance or warranty (whether made innocently or negligently) that is not set out in this agreement.</paratext>
              </para>
            </subclause1>
            <subclause1 id="a524642">
              <identifier>21.3</identifier>
              <para>
                <paratext>Each party agrees that it has no claim for innocent or negligent misrepresentation [or negligent misstatement] based on any statement in this agreement.</paratext>
              </para>
            </subclause1>
            <subclause1 condition="optional" id="a274301">
              <identifier>21.4</identifier>
              <para>
                <paratext>Nothing in this clause shall limit or exclude any liability for fraud.</paratext>
              </para>
            </subclause1>
          </clause>
          <clause id="a960688">
            <identifier>22.</identifier>
            <head align="left" preservecase="true">
              <headtext>Assignment</headtext>
            </head>
            <drafting.note id="a996012" jurisdiction="">
              <head align="left" preservecase="true">
                <headtext>Assignment</headtext>
              </head>
              <division id="a000070" level="1">
                <para>
                  <paratext>
                    The customer is not entitled to assign the contract without the supplier's consent, but the supplier may do so without the customer's consent. See 
                    <link href="5-107-3823" style="ACTLinkPLCtoPLC">
                      <ital>Standard clause, Assignment and other dealings </ital>
                    </link>
                    .
                  </paratext>
                </para>
              </division>
            </drafting.note>
            <subclause1 id="a967204">
              <identifier>22.1</identifier>
              <para>
                <paratext>The Customer shall not, without the prior written consent of the Supplier, assign, transfer, mortgage, charge, subcontract, delegate, declare a trust over or deal in any other manner with any of its rights and obligations under this agreement.</paratext>
              </para>
            </subclause1>
            <subclause1 id="a821178">
              <identifier>22.2</identifier>
              <para>
                <paratext>The Supplier may not at any time assign, mortgage, charge, sub-contract, delegate, declare a trust over or deal in any other manner with all or any of its rights or obligations under this agreement without the prior written consent of the Customer [such consent not to be unreasonably withheld].</paratext>
              </para>
            </subclause1>
          </clause>
          <clause id="a235126">
            <identifier>23.</identifier>
            <head align="left" preservecase="true">
              <headtext>No partnership or agency</headtext>
            </head>
            <drafting.note id="a384147" jurisdiction="">
              <head align="left" preservecase="true">
                <headtext>No partnership or agency</headtext>
              </head>
              <division id="a000071" level="1">
                <para>
                  <paratext>
                    See 
                    <link href="4-107-3814" style="ACTLinkPLCtoPLC">
                      <ital>Standard clause, No partnership or agency</ital>
                    </link>
                    .
                  </paratext>
                </para>
              </division>
            </drafting.note>
            <subclause1 id="a702379">
              <para>
                <paratext>Nothing in this agreement is intended to or shall operate to create a partnership between the parties, or authorise either party to act as agent for the other, and neither party shall have the authority to act in the name or on behalf of or otherwise to bind the other in any way (including, but not limited to, the making of any representation or warranty, the assumption of any obligation or liability and the exercise of any right or power).</paratext>
              </para>
            </subclause1>
          </clause>
          <clause id="a119447">
            <identifier>24.</identifier>
            <head align="left" preservecase="true">
              <headtext>Third party rights</headtext>
            </head>
            <drafting.note id="a539770" jurisdiction="">
              <head align="left" preservecase="true">
                <headtext>Third party rights</headtext>
              </head>
              <division id="a000072" level="1">
                <para>
                  <paratext>
                    For more information see 
                    <link anchor="a867788" href="w-014-1583" style="ACTLinkPLCtoPLC">
                      <ital>Practice note, Boilerplate: do I really need this clause and why?: Third party rights</ital>
                    </link>
                    .
                  </paratext>
                </para>
              </division>
            </drafting.note>
            <subclause1 id="a687644">
              <para>
                <paratext>Except as provided in clauses 2.6 and 12.1, this agreement does not confer any rights on any person or party (other than the parties to this agreement and, where applicable, their successors and permitted assigns) pursuant to the Contracts (Rights of Third Parties) Act 1999.</paratext>
              </para>
            </subclause1>
          </clause>
          <clause id="a221059">
            <identifier>25.</identifier>
            <head align="left" preservecase="true">
              <headtext>Counterparts</headtext>
            </head>
            <drafting.note id="a665667" jurisdiction="">
              <head align="left" preservecase="true">
                <headtext>Counterparts</headtext>
              </head>
              <division id="a000073" level="1">
                <para>
                  <paratext>For more information on this clause, see:</paratext>
                </para>
                <list type="bulleted">
                  <list.item>
                    <para>
                      <paratext>
                        The drafting notes in 
                        <link href="_blank" style="ACTLinkPLCtoPLC">
                          <ital>Standard clause, Counterparts</ital>
                        </link>
                        .
                      </paratext>
                    </para>
                  </list.item>
                  <list.item>
                    <para>
                      <paratext>
                        <link anchor="a281077" href="w-014-1583" style="ACTLinkPLCtoPLC">
                          <ital>Practice note, Boilerplate: do I really need this clause and why?: Counterparts</ital>
                        </link>
                        .
                      </paratext>
                    </para>
                  </list.item>
                </list>
              </division>
            </drafting.note>
            <subclause1 id="a160972">
              <identifier>25.1</identifier>
              <para>
                <paratext>This agreement may be executed in any number of counterparts, each of which constitutes a duplicate original, but all the counterparts together constitute the one agreement.</paratext>
              </para>
            </subclause1>
            <subclause1 id="a366836">
              <identifier>25.2</identifier>
              <para>
                <paratext>
                  Transmission of [an executed counterpart of this agreement (but for the avoidance of doubt not just a signature page) 
                  <bold>OR</bold>
                   the executed signature page of a counterpart of this agreement] by email (in PDF, JPEG or other agreed format) takes effect as the transmission of an executed "wet-ink" counterpart of this agreement. [If this method of transmission is adopted, without prejudice to the validity of the agreement thus made, each party shall on request provide the other[s] with the "wet ink" hard copy original[s] of their counterpart.]
                </paratext>
              </para>
            </subclause1>
            <subclause1 id="a151784">
              <identifier>25.3</identifier>
              <para>
                <paratext>
                  No counterpart shall be effective until each party has [provided 
                  <bold>OR </bold>
                  delivered] to the other[s] at least one executed counterpart.
                </paratext>
              </para>
            </subclause1>
          </clause>
          <clause id="a633836">
            <identifier>26.</identifier>
            <head align="left" preservecase="true">
              <headtext>Notices</headtext>
            </head>
            <drafting.note id="a829309" jurisdiction="">
              <head align="left" preservecase="true">
                <headtext>Notices</headtext>
              </head>
              <division id="a000074" level="1">
                <para>
                  <paratext>For more information on this clause, see:</paratext>
                </para>
                <list type="bulleted">
                  <list.item>
                    <para>
                      <paratext>
                        The drafting notes in 
                        <link href="http://www.practicallaw.com/5-107-3842" style="ACTLinkURL">
                          <ital>Standard clauses, Notices</ital>
                        </link>
                        <ital>.</ital>
                      </paratext>
                    </para>
                  </list.item>
                  <list.item>
                    <para>
                      <paratext>
                        <link href="http://www.practicallaw.com/3-107-3843" style="ACTLinkURL">
                          <ital>Practice note, Notice clauses</ital>
                        </link>
                        .
                      </paratext>
                    </para>
                  </list.item>
                  <list.item>
                    <para>
                      <paratext>
                        <link anchor="a616007" href="http://www.practicallaw.com/w-014-1583" style="ACTLinkURL">
                          <ital>Practice note, Boilerplate: do I really need this clause and why?: Notices</ital>
                        </link>
                        .
                      </paratext>
                    </para>
                  </list.item>
                </list>
              </division>
            </drafting.note>
            <subclause1 id="a134728">
              <identifier>26.1</identifier>
              <para>
                <paratext>Any notice given to a party under or in connection with this agreement shall be in writing and shall be:</paratext>
              </para>
              <subclause2 id="a488078">
                <identifier>(a)</identifier>
                <para>
                  <paratext>delivered by hand or by pre-paid first-class post or other next working day delivery service at its registered office (if a company) or its principal place of business (in any other case); or</paratext>
                </para>
              </subclause2>
              <subclause2 condition="optional" id="a381299">
                <identifier>(b)</identifier>
                <para>
                  <paratext>sent by email to the following addresses (or an address substituted in writing by the party to be served):</paratext>
                </para>
                <subclause3 id="a145652">
                  <identifier>(i)</identifier>
                  <para>
                    <paratext>Party 1: [ADDRESS].</paratext>
                  </para>
                </subclause3>
                <subclause3 id="a260522">
                  <identifier>(ii)</identifier>
                  <para>
                    <paratext>Party 2: [ADDRESS].</paratext>
                  </para>
                </subclause3>
              </subclause2>
            </subclause1>
            <subclause1 id="a178724">
              <identifier>26.2</identifier>
              <para>
                <paratext>Any notice shall be deemed to have been received:</paratext>
              </para>
              <subclause2 id="a579332">
                <identifier>(a)</identifier>
                <para>
                  <paratext>if delivered by hand, at the time the notice is left at the proper address;</paratext>
                </para>
              </subclause2>
              <subclause2 id="a548895">
                <identifier>(b)</identifier>
                <para>
                  <paratext>if sent by [pre-paid first-class post or other] next working day delivery service, at [9.00 am] on the [second] Business Day after posting; or</paratext>
                </para>
              </subclause2>
              <subclause2 condition="optional" id="a714465">
                <identifier>(c)</identifier>
                <para>
                  <paratext>if sent by email, at the time of transmission, or, if this time falls outside Business Hours in the place of receipt, when Business Hours resume.</paratext>
                </para>
              </subclause2>
            </subclause1>
            <subclause1 id="a930534">
              <identifier>26.3</identifier>
              <para>
                <paratext>This clause does not apply to the service of any proceedings or other documents in any legal action or, where applicable, any arbitration or other method of dispute resolution.</paratext>
              </para>
            </subclause1>
          </clause>
          <clause id="a160081">
            <identifier>27.</identifier>
            <head align="left" preservecase="true">
              <headtext>Governing law</headtext>
            </head>
            <drafting.note id="a935749" jurisdiction="">
              <head align="left" preservecase="true">
                <headtext>Governing law</headtext>
              </head>
              <division id="a000075" level="1">
                <para>
                  <paratext>
                    The governing law may affect whether or not the provisions of 
                    <link href="_blank" style="ACTLinkPLCtoPLC">
                      <ital>UCTA</ital>
                    </link>
                     apply (although see 
                    <link href="_blank" style="ACTLinkPLCtoPLC">
                      <ital>section 27</ital>
                    </link>
                     of UCTA concerning whether or not choice of law clauses are effective).
                  </paratext>
                </para>
                <para>
                  <paratext>If both parties are based in England, this clause should provide for exclusive jurisdiction of the English courts. If one party is based outside the UK, this may not be appropriate and consideration should be given as to the most appropriate jurisdiction.</paratext>
                </para>
                <para>
                  <paratext>The parties should also consider whether any other dispute resolution mechanisms are appropriate, such as expert determination for technical issues (such as whether the software conforms to its specification). Arbitration or alternative dispute resolution are not necessarily faster or cheaper, but consider a (non-binding) commitment to pursue these mechanisms for the resolution of contractual disputes.</paratext>
                </para>
                <para>
                  <paratext>For more information, see:</paratext>
                </para>
                <list type="bulleted">
                  <list.item>
                    <para>
                      <paratext>
                        <link href="8-107-3850" style="ACTLinkPLCtoPLC">
                          <ital>Standard clause, Governing law and jurisdiction</ital>
                        </link>
                        .
                      </paratext>
                    </para>
                  </list.item>
                  <list.item>
                    <para>
                      <paratext>
                        <link anchor="a742310" href="w-014-1583" style="ACTLinkPLCtoPLC">
                          <ital>Practice note, Boilerplate: do I really need this clause and why?: Governing law</ital>
                        </link>
                        .
                      </paratext>
                    </para>
                  </list.item>
                </list>
                <para>
                  <paratext>
                    For more information on the effect of Brexit on litigation, including governing law and jurisdiction clauses, see 
                    <link href="w-019-0548" style="ACTLinkPLCtoPLC">
                      <ital>Practice note, Brexit: implications for civil justice and judicial co-operation</ital>
                    </link>
                    .
                  </paratext>
                </para>
              </division>
            </drafting.note>
            <subclause1 id="a961928">
              <para>
                <paratext>This agreement and any dispute or claim arising out of or in connection with it or its subject matter or formation (including non-contractual disputes or claims) shall be governed by and construed in accordance with the law of England and Wales.</paratext>
              </para>
            </subclause1>
          </clause>
          <clause id="a280264">
            <identifier>28.</identifier>
            <head align="left" preservecase="true">
              <headtext>Jurisdiction</headtext>
            </head>
            <drafting.note id="a985248" jurisdiction="">
              <head align="left" preservecase="true">
                <headtext>Jurisdiction</headtext>
              </head>
              <division id="a000076" level="1">
                <para>
                  <paratext>
                    See 
                    <link anchor="a672122" href="0-107-3646" style="ACTLinkPLCtoPLC">
                      <ital>Practice note: overview, Supply of goods contracts: overview: Choice of law and jurisdiction</ital>
                    </link>
                     for a consideration of choice of law and jurisdiction provisions. See also 
                    <link href="9-522-6848" style="ACTLinkPLCtoPLC">
                      <ital>Standard clause, Jurisdiction</ital>
                    </link>
                     and 
                    <link href="4-107-3852" style="ACTLinkPLCtoPLC">
                      <ital>Practice note, Governing law and jurisdiction clauses</ital>
                    </link>
                    .
                  </paratext>
                </para>
              </division>
            </drafting.note>
            <subclause1 id="a489022">
              <para>
                <paratext>Each party irrevocably agrees that the courts of England and Wales shall have exclusive jurisdiction to settle any dispute or claim arising out of or in connection with this agreement or its subject matter or formation (including non-contractual disputes or claims).</paratext>
              </para>
            </subclause1>
          </clause>
        </operative>
        <testimonium default="true" wording="contract">
          <para>
            <paratext>This agreement has been entered into on the date stated at the beginning of it.</paratext>
          </para>
        </testimonium>
        <disclosure.schedule>
          <schedule id="a507599">
            <identifier>Schedule 1</identifier>
            <head align="left" preservecase="true">
              <headtext>Subscription Fees</headtext>
            </head>
            <drafting.note id="a139013" jurisdiction="">
              <head align="left" preservecase="true">
                <headtext>Subscription Fees</headtext>
              </head>
              <division id="a000077" level="1">
                <para>
                  <paratext>
                    See 
                    <internal.reference refid="a957408">
                      <ital>Drafting note, Charges and payment</ital>
                    </internal.reference>
                     above.
                  </paratext>
                </para>
              </division>
            </drafting.note>
            <clause id="a846834">
              <identifier>1.</identifier>
              <head align="left" preservecase="true">
                <headtext>Subscription Fees</headtext>
              </head>
            </clause>
            <clause id="a171447" numbering="none">
              <para>
                <paratext>The Subscription Fees shall amount to a total of £[AMOUNT], based on [NUMBER] User Subscriptions at £[AMOUNT] per User Subscription.</paratext>
              </para>
            </clause>
            <clause id="a405151">
              <identifier>2.</identifier>
              <head align="left" preservecase="true">
                <headtext>Additional User Subscription Fees</headtext>
              </head>
            </clause>
            <clause id="a653689" numbering="none">
              <para>
                <paratext>
                  Additional User Subscriptions may be purchased by the Customer in accordance with 
                  <internal.reference refid="a930566">
                    <ital>clause 3</ital>
                  </internal.reference>
                   at £[AMOUNT] per User Subscription.
                </paratext>
              </para>
            </clause>
            <clause id="a503456">
              <identifier>3.</identifier>
              <head align="left" preservecase="true">
                <headtext>Excess Storage Fees</headtext>
              </head>
              <subclause1 id="a913046">
                <para>
                  <paratext>The Supplier's excess storage fees current as at the Effective Date are set out below: [EXCESS STORAGE FEES].</paratext>
                </para>
              </subclause1>
            </clause>
            <clause id="a120347">
              <identifier>4.</identifier>
              <head align="left" preservecase="true">
                <headtext>Support Fees</headtext>
              </head>
            </clause>
            <clause id="a423575" numbering="none">
              <para>
                <paratext>The Supplier's standard and enhanced support fees are set out below: [DETAILS]</paratext>
              </para>
            </clause>
            <clause id="a690815">
              <identifier>5.</identifier>
              <head align="left" preservecase="true">
                <headtext>Service credits</headtext>
              </head>
              <subclause1 id="a460935">
                <para>
                  <paratext>[DETAILS OF SERVICE CREDITS]</paratext>
                </para>
              </subclause1>
            </clause>
          </schedule>
          <schedule id="a760922">
            <identifier>Schedule 2</identifier>
            <head align="left" preservecase="true">
              <headtext>Subscription Term</headtext>
            </head>
            <drafting.note id="a399795" jurisdiction="">
              <head align="left" preservecase="true">
                <headtext>Subscription Term</headtext>
              </head>
              <division id="a000078" level="1">
                <para>
                  <paratext>
                    See 
                    <internal.reference refid="a579724">
                      <ital>Drafting note, Term and termination</ital>
                    </internal.reference>
                     above.
                  </paratext>
                </para>
              </division>
            </drafting.note>
            <clause id="a952545">
              <identifier>1.</identifier>
              <para>
                <paratext>Initial Subscription Term: [LENGTH OF INITIAL SUBSCRIPTION TERM].</paratext>
              </para>
              <drafting.note id="a195722" jurisdiction="">
                <head align="left" preservecase="true">
                  <headtext>Mandatory Policies: list and attach?</headtext>
                </head>
                <division id="a000079" level="1">
                  <para>
                    <paratext>
                      For a discussion of whether or not the mandatory policies should also be attached to the agreement, see the integrated drafting notes to 
                      <link href="6-618-9498#a609148" style="ACTLinkPLCtoPLC">
                        <ital>Standard clause, Compliance with laws and policies: Schedule of Mandatory Policies</ital>
                      </link>
                      .
                    </paratext>
                  </para>
                </division>
              </drafting.note>
            </clause>
          </schedule>
          <schedule id="a393324">
            <identifier>Schedule 3</identifier>
            <head align="left" preservecase="true">
              <headtext>Mandatory Policies</headtext>
            </head>
            <drafting.note id="a539527" jurisdiction="">
              <head align="left" preservecase="true">
                <headtext>Cybersecurity and BCDR policies</headtext>
              </head>
              <division id="a000080" level="1">
                <para>
                  <paratext>
                    Consider any overlap between any mandatory policies listed here for Cybersecurity and BCDR and the content of Schedule 4, if using, to avoid any conflict or duplication. Note the supplier's position on liability in 
                    <internal.reference refid="a410310">
                      <ital>clause 13.3(c)</ital>
                    </internal.reference>
                     regarding complying with its obligations in 
                    <internal.reference refid="a964832">
                      <ital>clause 6.5(b)</ital>
                    </internal.reference>
                    . If the optional wording in clause 6.5(b) is selected (meaning that in addition to complying with applicable law the supplier must also comply with the mandatory policies), clause 13.2(c) brings the supplier's liability for any breach of the mandatory policies outside of the supplier's liability cap.
                  </paratext>
                </para>
                <para>
                  <paratext>If the parties decide not to include cybersecurity and BCDR matters within the mandatory policies in schedule 3 and instead only deal with these issues in schedule 4, the customer may wish to reword clause 13.2(c) to refer to both clause 6.5 and schedule 4. This would ensure that the supplier continues to accept uncapped liability for its breach of these obligations. The supplier is likely to strongly resist this but there may be some room for negotiation depending on the bargaining strength of the parties.</paratext>
                </para>
              </division>
            </drafting.note>
            <para>
              <paratext>[LIST [AND ATTACH] THE MANDATORY POLICIES HERE]</paratext>
            </para>
            <para>
              <paratext>The Mandatory Policies are:</paratext>
            </para>
            <list type="bulleted">
              <list.item>
                <para>
                  <paratext>[Modern Slavery and Human Trafficking Policy]</paratext>
                </para>
              </list.item>
              <list.item>
                <para>
                  <paratext>[Corporate and Social Responsibility Policy]</paratext>
                </para>
              </list.item>
              <list.item>
                <para>
                  <paratext>[Data and Privacy Policy]</paratext>
                </para>
              </list.item>
              <list.item>
                <para>
                  <paratext>[Ethics and Anti-Bribery Policy]</paratext>
                </para>
              </list.item>
              <list.item>
                <para>
                  <paratext>[Expenses Policy]</paratext>
                </para>
              </list.item>
              <list.item>
                <para>
                  <paratext>[Business Continuity and Disaster Recovery (BCDR)]</paratext>
                </para>
              </list.item>
              <list.item>
                <para>
                  <paratext>[Cybersecurity Policy].</paratext>
                </para>
              </list.item>
            </list>
          </schedule>
          <schedule condition="optional" id="a169492">
            <identifier>Schedule 4</identifier>
            <head align="left" preservecase="true">
              <headtext>Supplier's network and information systems security</headtext>
            </head>
            <drafting.note id="a823730" jurisdiction="">
              <head align="left" preservecase="true">
                <headtext>Supplier's network and information systems security (optional schedule)</headtext>
              </head>
              <division id="a000081" level="1">
                <para>
                  <paratext>The supplier should include in this Schedule 4 information and policies on how it maintains security on its network and information systems. This is intended to assist the Customer in complying with the NIS Regulations, should these be applicable.</paratext>
                </para>
                <para>
                  <paratext>
                    <bold>RDSPs:</bold>
                     The points in the schedule reflect the prescriptive requirements of Commission Implementing Regulation (EU) 2018/151 which sets out further specification of the elements to be taken into account by RDSPs for managing the risks posed to the security of network and information systems (Article 2) as referenced in Regulation 12(2)(c) of the NIS Regulations. An RDSP must ensure it has adequate documentation to enable the ICO to verify compliance with its security obligations (Article 2(6)). An RDSP has to meet the requirements of Article 2 of Implementing Regulation 2018/151.
                  </paratext>
                </para>
                <para>
                  <paratext>
                    <bold>OESs (that are not also RDSPs): </bold>
                    The NIS Regulations are less specific about what actions OESs should take to ensure network and information systems security, the main requirement being for them to take appropriate and proportionate measures (Regulation 10). However, the relevant regulator for the sector in which the OES operates may have published more specific guidance and OESs must have regard to such guidance (Regulation 10(4)) as well as the NCSC guidance. The NCSC guidance should be considered, in particular: 
                    <link href="https://www.ncsc.gov.uk/guidance/ii-establish-control" style="ACTLinkURL">
                      <ital>II. Establish control</ital>
                    </link>
                    , and 
                    <link href="https://www.ncsc.gov.uk/collection/supply-chain-security/assessing-supply-chain-management-practice" style="ACTLinkURL">
                      <ital>Assessing supply chain management practice</ital>
                    </link>
                    .
                  </paratext>
                </para>
                <para>
                  <paratext>
                    Those parts of the guidance are referred to in 
                    <link anchor="a901338" href="w-013-8329" style="ACTLinkPLCtoPLC">
                      <ital>Practice note, Cybersecurity Directive: UK implementation: How organisations can comply with the NIS Regulations</ital>
                    </link>
                    , 
                    <link anchor="a456543" href="w-013-8329" style="ACTLinkPLCtoPLC">
                      <ital>Compliance audits and enforcement</ital>
                    </link>
                     and 
                    <link anchor="a982045" href="w-013-8329" style="ACTLinkPLCtoPLC">
                      <ital>Achieving compliance in practice</ital>
                    </link>
                    .
                  </paratext>
                </para>
                <para>
                  <paratext>However, the NCSC guidance is principles and outcomes-based and in fact states:</paratext>
                </para>
                <display.quote>
                  <para>
                    <paratext>"Consider setting different protection requirements for different types of contracts, based on the risk associated with them - avoid situations where you force all your suppliers to deliver the same set of security requirements when it may not be proportionate or justified to do so."</paratext>
                  </para>
                </display.quote>
                <para>
                  <paratext>OESs should consider whether any guidance from the relevant competent authority impacts on the information they might want from the supplier in this schedule.</paratext>
                </para>
                <para>
                  <paratext>
                    <bold>Banking and financial market infrastructures sectors: </bold>
                    These sectors were omitted from the NIS Regulations although they fall within the Cybersecurity Directive. As well as the NCSC guidance, they will have to consider any relevant sectoral guidance. See 
                    <internal.reference refid="a211104">
                      <ital>Drafting note, Network and Information Systems Regulations 2018</ital>
                    </internal.reference>
                    .
                  </paratext>
                </para>
                <para>
                  <paratext>
                    <bold>Other sectors: </bold>
                    The points in the schedule are generically worded and so could be used where the customer is in a sector other than one of those referred to above. However, where the customer is not an RDSP, the supplier may resist providing all the information set out in this schedule. In any case, these points should be seen as initial points for discussion. The NCSC guidance, even though focused on OESs only, might also be useful during negotiations.
                  </paratext>
                </para>
                <para>
                  <paratext>
                    <bold>Ransomware resistant cloud backups</bold>
                    : The NCSC has published some helpful guidance relevant to both suppliers and customers when considering strategies to minimise the risks of ransomware threats to data backups, see 
                    <link href="https://www.ncsc.gov.uk/guidance/principles-for-ransomware-resistant-cloud-backups" style="ACTLinkURL">
                      <ital>Principles for ransomware-resistant cloud backups</ital>
                    </link>
                    .
                  </paratext>
                </para>
              </division>
            </drafting.note>
            <clause id="a240476" numbering="none">
              <head align="left" preservecase="true">
                <headtext>Security of systems and facilities</headtext>
              </head>
            </clause>
            <clause id="a332413" numbering="none">
              <para>
                <paratext>A description or mapping of the Supplier's information system insofar as it relates to the Customer and any policies the Supplier has in place for managing information security, including risk analysis, human resources, security of operations, security architecture, secure data and system life cycle management and, where applicable, encryption and its management.</paratext>
              </para>
            </clause>
            <clause id="a473433" numbering="none">
              <para>
                <paratext>Its measures to protect the security of its network and information systems from damage using an all-hazards risk-based approach, addressing for instance system failure, human error, malicious action or natural phenomena.</paratext>
              </para>
            </clause>
            <clause id="a550665" numbering="none">
              <para>
                <paratext>Its measures including any policies to ensure the accessibility and traceability of critical supplies used in the provision of the Services.</paratext>
              </para>
            </clause>
            <clause id="a181677" numbering="none">
              <para>
                <paratext>Any measures to ensure that the physical and logical access to network and information systems, including administrative security of network and information systems, is authorised and restricted based on business and security requirements.]</paratext>
              </para>
            </clause>
            <clause id="a552451" numbering="none">
              <head align="left" preservecase="true">
                <headtext>Incident handling</headtext>
              </head>
            </clause>
            <clause id="a697333" numbering="none">
              <para>
                <paratext>[Its detection processes and procedures for ensuring timely and adequate awareness of anomalous events and details of the ways in which it maintains and tests these processes and procedures.</paratext>
              </para>
            </clause>
            <clause id="a711975" numbering="none">
              <para>
                <paratext>Its processes and policies on reporting incidents and identifying weaknesses and vulnerabilities in its information systems.</paratext>
              </para>
            </clause>
            <clause id="a431487" numbering="none">
              <para>
                <paratext>Its procedures for assessing the severity of a security incident, documenting knowledge from incident analysis which may serve as evidence and support a continuous improvement process.]</paratext>
              </para>
            </clause>
            <clause id="a608904" numbering="none">
              <head align="left" preservecase="true">
                <headtext>Business continuity management</headtext>
              </head>
            </clause>
            <clause id="a143355" numbering="none">
              <para>
                <paratext>[Its contingency procedures for ensuring business continuity for the websites its Suppliers and details of the ways in which it regularly assesses and tests these.</paratext>
              </para>
            </clause>
            <clause id="a426569" numbering="none">
              <para>
                <paratext>Its disaster recovery capabilities and details of the ways in which these are regularly assessed and tested.]</paratext>
              </para>
            </clause>
            <clause id="a767668" numbering="none">
              <head align="left" preservecase="true">
                <headtext>Monitoring, auditing and testing</headtext>
              </head>
            </clause>
            <clause id="a840629" numbering="none">
              <para>
                <paratext>[Its policies and the maintenance of such policies on:</paratext>
              </para>
            </clause>
            <clause id="a502151" numbering="none">
              <para>
                <paratext>Conducting planned sequences of observations or measurements to assess whether network and information systems are operating as intended.</paratext>
              </para>
            </clause>
            <clause id="a656314" numbering="none">
              <para>
                <paratext>Inspection and verification to check whether a standard or set of guidelines is being followed, records are accurate, and efficiency and effectiveness targets are being met.</paratext>
              </para>
            </clause>
            <clause id="a232064" numbering="none">
              <para>
                <paratext>A process (including technical processes and personnel involved in the operation flow) intended to reveal flaws in the security mechanisms of a network and information system that protect data and maintain functionality as intended.]</paratext>
              </para>
            </clause>
            <clause id="a694844" numbering="none">
              <head align="left" preservecase="true">
                <headtext>International standards</headtext>
              </head>
              <subclause1 id="a789124">
                <para>
                  <paratext>[Any information or policies on compliance with international standards.]</paratext>
                </para>
              </subclause1>
            </clause>
          </schedule>
        </disclosure.schedule>
        <signature default="true" pagebreak="true" signaturemessage="no">
          <para>
            <paratext>
              <table frame="none" pgwide="1">
                <tgroup cols="3">
                  <colspec colname="1" colnum="1" colwidth="64"/>
                  <colspec colname="2" colnum="2" colwidth="3"/>
                  <colspec colname="3" colnum="3" colwidth="31"/>
                  <tbody>
                    <row>
                      <entry valign="top">
                        <para align="left">
                          <paratext>Signed by [NAME OF DIRECTOR]</paratext>
                        </para>
                      </entry>
                      <entry valign="top">
                        <para>
                          <paratext/>
                        </para>
                      </entry>
                      <entry valign="top">
                        <para align="left">
                          <paratext>……………….………….…….….</paratext>
                        </para>
                      </entry>
                    </row>
                    <row>
                      <entry valign="top">
                        <para align="left">
                          <paratext>
                            for and on behalf of [NAME OF 
                            <bold>Supplier</bold>
                            ]
                          </paratext>
                        </para>
                      </entry>
                      <entry valign="top">
                        <para>
                          <paratext/>
                        </para>
                      </entry>
                      <entry valign="top">
                        <para align="left">
                          <paratext>Director</paratext>
                        </para>
                      </entry>
                    </row>
                  </tbody>
                </tgroup>
              </table>
              <table frame="none" pgwide="1">
                <tgroup cols="3">
                  <colspec colname="1" colnum="1" colwidth="64"/>
                  <colspec colname="2" colnum="2" colwidth="3"/>
                  <colspec colname="3" colnum="3" colwidth="31"/>
                  <tbody>
                    <row>
                      <entry valign="top">
                        <para align="left">
                          <paratext>Signed by [NAME OF DIRECTOR]</paratext>
                        </para>
                      </entry>
                      <entry valign="top">
                        <para>
                          <paratext/>
                        </para>
                      </entry>
                      <entry valign="top">
                        <para align="left">
                          <paratext>……………….………….…….….</paratext>
                        </para>
                      </entry>
                    </row>
                    <row>
                      <entry valign="top">
                        <para align="left">
                          <paratext>
                            for and on behalf of [NAME OF 
                            <bold>Customer</bold>
                            ]
                          </paratext>
                        </para>
                      </entry>
                      <entry valign="top">
                        <para>
                          <paratext/>
                        </para>
                      </entry>
                      <entry valign="top">
                        <para align="left">
                          <paratext>Director</paratext>
                        </para>
                      </entry>
                    </row>
                  </tbody>
                </tgroup>
              </table>
            </paratext>
          </para>
        </signature>
      </body>
      <rev.history>
        <rev.item>
          <rev.title>Online Safety Act 2023 section 210 comes into effect (July 2025)</rev.title>
          <rev.date>20250725</rev.date>
          <rev.author>Practical Law IP&amp;IT</rev.author>
          <rev.body>
            <division id="a000001" level="1">
              <para>
                <paratext>
                  We have replaced Drafting note video-sharing platform and replaced it with 
                  <internal.reference refid="a621234">
                    <ital>Drafting note, User-to-user services</ital>
                  </internal.reference>
                   to reflect the repeal of the video-sharing platform rules on 25 July 2025 and the coming into effect of section 210 of the Online Safety Act 2023.
                </paratext>
              </para>
            </division>
          </rev.body>
        </rev.item>
        <rev.item>
          <rev.title>New content on insuring data breach liabilities (June 2025)</rev.title>
          <rev.date>20250619</rev.date>
          <rev.author>Practical Law IP&amp;IT</rev.author>
          <rev.body>
            <division id="a000002" level="1">
              <para>
                <paratext>
                  We have updated 
                  <internal.reference refid="a766303">
                    <ital>Drafting note, Agreeing carve-outs from the cap</ital>
                  </internal.reference>
                   to include Article, Insuring data breach liabilities: how different policies can stack up and the problem of late notification.
                </paratext>
              </para>
            </division>
          </rev.body>
        </rev.item>
        <rev.item>
          <rev.title>Contributor updates for compliance with market practice (May 2025)</rev.title>
          <rev.date>20250515</rev.date>
          <rev.author>Practical law IP&amp;IT</rev.author>
          <rev.body>
            <division id="a000003" level="1">
              <para>
                <paratext>
                  We have updated this resource to include contributor feedback, including updates to 
                  <internal.reference refid="a709323">
                    <ital>Drafting note, Compliance with polices (optional)</ital>
                  </internal.reference>
                   to reflect the supplier's difficulty in adopting the customer's policies when providing a one to many service, to add 
                  <internal.reference refid="a577129">
                    <ital>clause 12.4(d)</ital>
                  </internal.reference>
                   to exclude claims relating to Customer Data from the Supplier's 3rd party IPR indemnity and to update the liability provisions, including a new 
                  <internal.reference refid="a716579">
                    <ital>clause 13.1</ital>
                  </internal.reference>
                  . We have also added 
                  <internal.reference refid="a159354">
                    <ital>Drafting note, Data Act (EU)</ital>
                  </internal.reference>
                   and removed the Brexit section.
                </paratext>
              </para>
            </division>
          </rev.body>
        </rev.item>
        <rev.item>
          <rev.title>New resource added on DORA (November 2024)</rev.title>
          <rev.date>20241121</rev.date>
          <rev.author>Practical Law IP&amp;IT</rev.author>
          <rev.body>
            <division id="a000004" level="1">
              <para>
                <paratext>
                  We have updated 
                  <internal.reference refid="a758015">
                    <ital>Drafting note, EU considerations</ital>
                  </internal.reference>
                   to include Article, Digital operational resilience: getting your contracts remediated for DORA, published on 20 November 2024.
                </paratext>
              </para>
            </division>
          </rev.body>
        </rev.item>
        <rev.item>
          <rev.title>Update for DORA (October 2024)</rev.title>
          <rev.date>20241015</rev.date>
          <rev.author>Practical Law IP&amp;IT</rev.author>
          <rev.body>
            <division id="a000005" level="1">
              <para>
                <paratext>
                  We have added a new subsection 
                  <internal.reference refid="a758015">
                    <ital>Drafting note, EU considerations</ital>
                  </internal.reference>
                   to include links to our materials on EU cyber resilience, including Regulation (EU) 2022/2554 which comes into effect on 17 January 2025
                </paratext>
              </para>
            </division>
          </rev.body>
        </rev.item>
        <rev.item>
          <rev.title>Update to expand cybersecurity section (October 2024)</rev.title>
          <rev.date>20241010</rev.date>
          <rev.author>Practical Law IP&amp;IT</rev.author>
          <rev.body>
            <division id="a000006" level="1">
              <para>
                <paratext>
                  We have added 
                  <internal.reference refid="a976610">
                    <ital>Drafting note, Cybersecurity</ital>
                  </internal.reference>
                   to include additional Practical Law resources.
                </paratext>
              </para>
            </division>
          </rev.body>
        </rev.item>
        <rev.item>
          <rev.title>Addition of assumption that template does not consider AI (September 2024)</rev.title>
          <rev.date>20240913</rev.date>
          <rev.author>Practical Law IP&amp;IT</rev.author>
          <rev.body>
            <division id="a000007" level="1">
              <para>
                <paratext>
                  We have added a new 
                  <internal.reference refid="a271550">
                    <ital>Drafting note, Assumptions</ital>
                  </internal.reference>
                   to clarify that this resource does not contain specific drafting to address considerations relating to AI.
                </paratext>
              </para>
            </division>
          </rev.body>
        </rev.item>
        <rev.item>
          <rev.title>Online Safety Act 2023</rev.title>
          <rev.date>20231027</rev.date>
          <rev.author>Practical Law IP&amp;IT</rev.author>
          <rev.body>
            <division id="a000008" level="1">
              <para>
                <paratext>
                  We have updated this resource to reflect the Online Safety Act 2023 (see 
                  <internal.reference refid="a122828">
                    <ital>Drafting note, User-to-user services</ital>
                  </internal.reference>
                  )
                </paratext>
              </para>
            </division>
          </rev.body>
        </rev.item>
        <rev.item>
          <rev.title>Updates to align with market practice</rev.title>
          <rev.date>20230928</rev.date>
          <rev.author>Practical Law IP&amp;IT</rev.author>
          <rev.body>
            <division id="a000009" level="1">
              <para>
                <paratext>
                  We have made various general updates to align with market practice, including modifying the liability drafting in 
                  <internal.reference refid="a325636">
                    <ital>clause 13.4(c)</ital>
                  </internal.reference>
                   and adding 
                  <internal.reference refid="a894276">
                    <ital>Drafting note, Supplier's total aggregate liability</ital>
                  </internal.reference>
                  .
                </paratext>
              </para>
            </division>
          </rev.body>
        </rev.item>
        <rev.item>
          <rev.title>EU Digital Markets Act and EU Digital Services Act</rev.title>
          <rev.date>20230811</rev.date>
          <rev.author>Practical Law IP&amp;IT</rev.author>
          <rev.body>
            <division id="a000010" level="1">
              <para>
                <paratext>
                  We have updated this resource to include 
                  <internal.reference refid="a850904">
                    <ital>Drafting note, Digital Markets Act (EU)</ital>
                  </internal.reference>
                   and 
                  <internal.reference refid="a580018">
                    <ital>Drafting note, Digital Services Act (EU)</ital>
                  </internal.reference>
                  .
                </paratext>
              </para>
            </division>
          </rev.body>
        </rev.item>
        <rev.item>
          <rev.title>General update (February 2022)</rev.title>
          <rev.date>20220225</rev.date>
          <rev.author>Practical Law IP&amp;IT</rev.author>
          <rev.body>
            <division id="a000011" level="1">
              <para>
                <paratext>We have made general updates to align with changes in our boilerplate drafting</paratext>
              </para>
            </division>
          </rev.body>
        </rev.item>
        <rev.item>
          <rev.title>General update (March 2021)</rev.title>
          <rev.date>20210315</rev.date>
          <rev.author>Practical Law IP&amp;IT</rev.author>
          <rev.body>
            <division id="a000012" level="1">
              <para>
                <paratext>We have made various general updates.</paratext>
              </para>
            </division>
          </rev.body>
        </rev.item>
        <rev.item>
          <rev.title>Brexit: end of UK-EU Transition Period, Corporate Insolvency and Governance Act 2020 (October 2020)</rev.title>
          <rev.date>20201123</rev.date>
          <rev.author>Practical Law IP&amp;IT</rev.author>
          <rev.body>
            <division id="a000013" level="1">
              <para>
                <paratext>We have added links to various materials on Brexit to this resource. We have made changes to this resource so it will continue to work correctly after the end of the UK-EU transition period. We have added new subclauses 14.3(e) and 14.3(m) to the termination clause to reflect the coming into force of the Corporate Insolvency and Governance Act 2020.</paratext>
              </para>
            </division>
          </rev.body>
        </rev.item>
      </rev.history>
    </standard.doc>
  </n-docbody>
</n-document>
</file>

<file path=customXml/item2.xml><?xml version="1.0" encoding="utf-8"?>
<ct:contentTypeSchema xmlns:ct="http://schemas.microsoft.com/office/2006/metadata/contentType" xmlns:ma="http://schemas.microsoft.com/office/2006/metadata/properties/metaAttributes" ct:_="" ma:_="" ma:contentTypeDescription="Create a new document." ma:contentTypeID="0x010100797A55F422C3E04CA10F1A7DE5DD6100" ma:contentTypeName="Document" ma:contentTypeScope="" ma:contentTypeVersion="12" ma:versionID="d03d4396faa7695aef6431a5d9c8a2f6">
  <xsd:schema xmlns:xsd="http://www.w3.org/2001/XMLSchema" xmlns:ns3="6a8c09c7-1418-451f-9fd2-8d4ea58b6ca5" xmlns:ns4="bf9d783f-8048-4cc2-a6a7-17b1491cc591" xmlns:p="http://schemas.microsoft.com/office/2006/metadata/properties" xmlns:xs="http://www.w3.org/2001/XMLSchema" ma:fieldsID="1dfdba7e8436b14ba131469f77bc2b30" ma:root="true" ns3:_="" ns4:_="" targetNamespace="http://schemas.microsoft.com/office/2006/metadata/properties">
    <xsd:import namespace="6a8c09c7-1418-451f-9fd2-8d4ea58b6ca5"/>
    <xsd:import namespace="bf9d783f-8048-4cc2-a6a7-17b1491cc591"/>
    <xsd:element name="properties">
      <xsd:complexType>
        <xsd:sequence>
          <xsd:element name="documentManagement">
            <xsd:complexType>
              <xsd:all>
                <xsd:element minOccurs="0" ref="ns3:MediaServiceMetadata"/>
                <xsd:element minOccurs="0" ref="ns3:MediaServiceFastMetadata"/>
                <xsd:element minOccurs="0" ref="ns4:SharedWithUsers"/>
                <xsd:element minOccurs="0" ref="ns4:SharedWithDetails"/>
                <xsd:element minOccurs="0" ref="ns4:SharingHintHash"/>
                <xsd:element minOccurs="0" ref="ns3:MediaServiceAutoTags"/>
                <xsd:element minOccurs="0" ref="ns3:MediaServiceOCR"/>
                <xsd:element minOccurs="0" ref="ns3:MediaServiceGenerationTime"/>
                <xsd:element minOccurs="0" ref="ns3:MediaServiceEventHashCode"/>
                <xsd:element minOccurs="0" ref="ns3:MediaServiceAutoKeyPoints"/>
                <xsd:element minOccurs="0" ref="ns3:MediaServiceKeyPoints"/>
                <xsd:element minOccurs="0" ref="ns3:MediaServiceDateTaken"/>
              </xsd:all>
            </xsd:complexType>
          </xsd:element>
        </xsd:sequence>
      </xsd:complexType>
    </xsd:element>
  </xsd:schema>
  <xsd:schema xmlns:xsd="http://www.w3.org/2001/XMLSchema" xmlns:dms="http://schemas.microsoft.com/office/2006/documentManagement/types" xmlns:pc="http://schemas.microsoft.com/office/infopath/2007/PartnerControls" xmlns:xs="http://www.w3.org/2001/XMLSchema" elementFormDefault="qualified" targetNamespace="6a8c09c7-1418-451f-9fd2-8d4ea58b6ca5">
    <xsd:import namespace="http://schemas.microsoft.com/office/2006/documentManagement/types"/>
    <xsd:import namespace="http://schemas.microsoft.com/office/infopath/2007/PartnerControls"/>
    <xsd:element ma:displayName="MediaServiceMetadata" ma:hidden="true" ma:index="8" ma:internalName="MediaServiceMetadata" ma:readOnly="true" name="MediaServiceMetadata" nillable="true">
      <xsd:simpleType>
        <xsd:restriction base="dms:Note"/>
      </xsd:simpleType>
    </xsd:element>
    <xsd:element ma:displayName="MediaServiceFastMetadata" ma:hidden="true" ma:index="9" ma:internalName="MediaServiceFastMetadata" ma:readOnly="true" name="MediaServiceFastMetadata" nillable="true">
      <xsd:simpleType>
        <xsd:restriction base="dms:Note"/>
      </xsd:simpleType>
    </xsd:element>
    <xsd:element ma:displayName="Tags" ma:index="13" ma:internalName="MediaServiceAutoTags" ma:readOnly="true" name="MediaServiceAutoTags" nillable="true">
      <xsd:simpleType>
        <xsd:restriction base="dms:Text"/>
      </xsd:simpleType>
    </xsd:element>
    <xsd:element ma:displayName="Extracted Text" ma:index="14" ma:internalName="MediaServiceOCR" ma:readOnly="true" name="MediaServiceOCR" nillable="true">
      <xsd:simpleType>
        <xsd:restriction base="dms:Note">
          <xsd:maxLength value="255"/>
        </xsd:restriction>
      </xsd:simpleType>
    </xsd:element>
    <xsd:element ma:displayName="MediaServiceGenerationTime" ma:hidden="true" ma:index="15" ma:internalName="MediaServiceGenerationTime" ma:readOnly="true" name="MediaServiceGenerationTime" nillable="true">
      <xsd:simpleType>
        <xsd:restriction base="dms:Text"/>
      </xsd:simpleType>
    </xsd:element>
    <xsd:element ma:displayName="MediaServiceEventHashCode" ma:hidden="true" ma:index="16" ma:internalName="MediaServiceEventHashCode" ma:readOnly="true" name="MediaServiceEventHashCode" nillable="true">
      <xsd:simpleType>
        <xsd:restriction base="dms:Text"/>
      </xsd:simpleType>
    </xsd:element>
    <xsd:element ma:displayName="MediaServiceAutoKeyPoints" ma:hidden="true" ma:index="17" ma:internalName="MediaServiceAutoKeyPoints" ma:readOnly="true" name="MediaServiceAutoKeyPoints" nillable="true">
      <xsd:simpleType>
        <xsd:restriction base="dms:Note"/>
      </xsd:simpleType>
    </xsd:element>
    <xsd:element ma:displayName="KeyPoints" ma:index="18" ma:internalName="MediaServiceKeyPoints" ma:readOnly="true" name="MediaServiceKeyPoints" nillable="true">
      <xsd:simpleType>
        <xsd:restriction base="dms:Note">
          <xsd:maxLength value="255"/>
        </xsd:restriction>
      </xsd:simpleType>
    </xsd:element>
    <xsd:element ma:displayName="MediaServiceDateTaken" ma:hidden="true" ma:index="19" ma:internalName="MediaServiceDateTaken" ma:readOnly="true" name="MediaServiceDateTaken" nillable="true">
      <xsd:simpleType>
        <xsd:restriction base="dms:Text"/>
      </xsd:simpleType>
    </xsd:element>
  </xsd:schema>
  <xsd:schema xmlns:xsd="http://www.w3.org/2001/XMLSchema" xmlns:dms="http://schemas.microsoft.com/office/2006/documentManagement/types" xmlns:pc="http://schemas.microsoft.com/office/infopath/2007/PartnerControls" xmlns:xs="http://www.w3.org/2001/XMLSchema" elementFormDefault="qualified" targetNamespace="bf9d783f-8048-4cc2-a6a7-17b1491cc591">
    <xsd:import namespace="http://schemas.microsoft.com/office/2006/documentManagement/types"/>
    <xsd:import namespace="http://schemas.microsoft.com/office/infopath/2007/PartnerControls"/>
    <xsd:element ma:displayName="Shared With" ma:index="10" ma:internalName="SharedWithUsers" ma:readOnly="true" name="SharedWithUsers" nillable="true">
      <xsd:complexType>
        <xsd:complexContent>
          <xsd:extension base="dms:UserMulti">
            <xsd:sequence>
              <xsd:element maxOccurs="unbounded" minOccurs="0" name="UserInfo">
                <xsd:complexType>
                  <xsd:sequence>
                    <xsd:element minOccurs="0" name="DisplayName" type="xsd:string"/>
                    <xsd:element minOccurs="0" name="AccountId" nillable="true" type="dms:UserId"/>
                    <xsd:element minOccurs="0" name="AccountType" type="xsd:string"/>
                  </xsd:sequence>
                </xsd:complexType>
              </xsd:element>
            </xsd:sequence>
          </xsd:extension>
        </xsd:complexContent>
      </xsd:complexType>
    </xsd:element>
    <xsd:element ma:displayName="Shared With Details" ma:index="11" ma:internalName="SharedWithDetails" ma:readOnly="true" name="SharedWithDetails" nillable="true">
      <xsd:simpleType>
        <xsd:restriction base="dms:Note">
          <xsd:maxLength value="255"/>
        </xsd:restriction>
      </xsd:simpleType>
    </xsd:element>
    <xsd:element ma:displayName="Sharing Hint Hash" ma:hidden="true" ma:index="12" ma:internalName="SharingHintHash" ma:readOnly="true" name="SharingHintHash" nillable="true">
      <xsd:simpleType>
        <xsd:restriction base="dms:Text"/>
      </xsd:simple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3.xml><?xml version="1.0" encoding="utf-8"?>
<p:properties xmlns:p="http://schemas.microsoft.com/office/2006/metadata/properties" xmlns:pc="http://schemas.microsoft.com/office/infopath/2007/PartnerControls" xmlns:xsi="http://www.w3.org/2001/XMLSchema-instance">
  <documentManagement/>
</p:properties>
</file>

<file path=customXml/item4.xml><?xml version="1.0" encoding="utf-8"?>
<tns:customPropertyEditors xmlns:tns="http://schemas.microsoft.com/office/2006/customDocumentInformationPanel">
  <tns:showOnOpen>false</tns:showOnOpen>
  <tns:defaultPropertyEditorNamespace>Standard properties</tns:defaultPropertyEditorNamespace>
</tns:customPropertyEditor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cdm:cachedDataManifest xmlns:cdm="http://schemas.microsoft.com/2004/VisualStudio/Tools/Applications/CachedDataManifest.xsd" cdm:revision="1"/>
</file>

<file path=customXml/item7.xml><?xml version="1.0" encoding="utf-8"?>
<ns30:Sources xmlns:w="http://schemas.openxmlformats.org/wordprocessingml/2006/main" xmlns:w15="http://schemas.microsoft.com/office/word/2012/wordml"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mc="http://schemas.openxmlformats.org/markup-compatibility/2006" xmlns:ns9="http://schemas.openxmlformats.org/schemaLibrary/2006/main"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Props1.xml><?xml version="1.0" encoding="utf-8"?>
<ds:datastoreItem xmlns:ds="http://schemas.openxmlformats.org/officeDocument/2006/customXml" ds:itemID="{D8362CCA-96FA-4E2F-B64E-7511586649C2}">
  <ds:schemaRefs>
    <ds:schemaRef ds:uri="http://www.w3.org/2001/XMLSchema"/>
  </ds:schemaRefs>
</ds:datastoreItem>
</file>

<file path=customXml/itemProps2.xml><?xml version="1.0" encoding="utf-8"?>
<ds:datastoreItem xmlns:ds="http://schemas.openxmlformats.org/officeDocument/2006/customXml" ds:itemID="{5D2B54D4-8904-43FD-807E-05861BA1BA5C}">
  <ds:schemaRefs>
    <ds:schemaRef ds:uri="http://schemas.microsoft.com/office/2006/metadata/contentType"/>
    <ds:schemaRef ds:uri="http://schemas.microsoft.com/office/2006/metadata/properties/metaAttributes"/>
    <ds:schemaRef ds:uri="http://www.w3.org/2001/XMLSchema"/>
    <ds:schemaRef ds:uri="6a8c09c7-1418-451f-9fd2-8d4ea58b6ca5"/>
    <ds:schemaRef ds:uri="bf9d783f-8048-4cc2-a6a7-17b1491cc591"/>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B3D3515-6BC9-40F4-84E4-193175B4B2D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BD442842-C8DD-4A40-BF32-AB1FA25950AC}">
  <ds:schemaRefs>
    <ds:schemaRef ds:uri="http://schemas.microsoft.com/office/2006/customDocumentInformationPanel"/>
  </ds:schemaRefs>
</ds:datastoreItem>
</file>

<file path=customXml/itemProps5.xml><?xml version="1.0" encoding="utf-8"?>
<ds:datastoreItem xmlns:ds="http://schemas.openxmlformats.org/officeDocument/2006/customXml" ds:itemID="{361C521E-680E-4794-B2E1-2919275C2B94}">
  <ds:schemaRefs>
    <ds:schemaRef ds:uri="http://schemas.microsoft.com/sharepoint/v3/contenttype/forms"/>
  </ds:schemaRefs>
</ds:datastoreItem>
</file>

<file path=customXml/itemProps6.xml><?xml version="1.0" encoding="utf-8"?>
<ds:datastoreItem xmlns:ds="http://schemas.openxmlformats.org/officeDocument/2006/customXml" ds:itemID="{024A5EB5-EEFB-4473-9BAB-D703273545D0}">
  <ds:schemaRefs>
    <ds:schemaRef ds:uri="http://schemas.microsoft.com/2004/VisualStudio/Tools/Applications/CachedDataManifest.xsd"/>
  </ds:schemaRefs>
</ds:datastoreItem>
</file>

<file path=customXml/itemProps7.xml><?xml version="1.0" encoding="utf-8"?>
<ds:datastoreItem xmlns:ds="http://schemas.openxmlformats.org/officeDocument/2006/customXml" ds:itemID="{D0A8171E-886F-4015-BAF6-7EC3CE392E3F}">
  <ds:schemaRefs>
    <ds:schemaRef ds:uri="http://schemas.openxmlformats.org/wordprocessingml/2006/main"/>
    <ds:schemaRef ds:uri="http://schemas.openxmlformats.org/officeDocument/2006/relationships"/>
    <ds:schemaRef ds:uri="http://schemas.openxmlformats.org/officeDocument/2006/math"/>
    <ds:schemaRef ds:uri="http://schemas.openxmlformats.org/schemaLibrary/2006/main"/>
    <ds:schemaRef ds:uri="http://schemas.microsoft.com/office/word/2012/wordml"/>
    <ds:schemaRef ds:uri="http://schemas.microsoft.com/office/word/2010/wordml"/>
    <ds:schemaRef ds:uri="http://schemas.openxmlformats.org/markup-compatibility/2006"/>
    <ds:schemaRef ds:uri="http://schemas.openxmlformats.org/drawingml/2006/wordprocessingDrawing"/>
    <ds:schemaRef ds:uri="http://schemas.openxmlformats.org/drawingml/2006/main"/>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docProps/app.xml><?xml version="1.0" encoding="utf-8"?>
<Properties xmlns="http://schemas.openxmlformats.org/officeDocument/2006/extended-properties" xmlns:vt="http://schemas.openxmlformats.org/officeDocument/2006/docPropsVTypes">
  <Template>GentTemplate_UKTemplate</Template>
  <TotalTime>12578</TotalTime>
  <Pages>31</Pages>
  <Words>25159</Words>
  <Characters>143409</Characters>
  <Application>Microsoft Office Word</Application>
  <DocSecurity>0</DocSecurity>
  <Lines>1195</Lines>
  <Paragraphs>336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168232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as a service (SaaS) subscription agreement (pro-customer)</dc:title>
  <dc:creator>Jezierska, Anastazja</dc:creator>
  <cp:lastModifiedBy>Kirby, Deborah (TR Product)</cp:lastModifiedBy>
  <cp:revision>671</cp:revision>
  <dcterms:created xsi:type="dcterms:W3CDTF">2019-08-23T12:55:00Z</dcterms:created>
  <dcterms:modified xsi:type="dcterms:W3CDTF">2025-07-31T12:31:00Z</dcterms:modified>
</cp:coreProperties>
</file>